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B26748" w14:textId="7619D14C" w:rsidR="007D7EE9" w:rsidRPr="007D7EE9" w:rsidRDefault="00180A6E" w:rsidP="007D7EE9">
      <w:pPr>
        <w:pStyle w:val="Title"/>
      </w:pPr>
      <w:bookmarkStart w:id="0" w:name="_Toc504282523"/>
      <w:r>
        <w:t>Self Service</w:t>
      </w:r>
    </w:p>
    <w:p w14:paraId="63B26749" w14:textId="77777777" w:rsidR="002E30EF" w:rsidRPr="002246F9" w:rsidRDefault="007D3CA4" w:rsidP="002246F9">
      <w:pPr>
        <w:pStyle w:val="Subtitle"/>
      </w:pPr>
      <w:r>
        <w:t>Functional Requirements</w:t>
      </w:r>
    </w:p>
    <w:p w14:paraId="63B2674A" w14:textId="77777777" w:rsidR="002E30EF" w:rsidRDefault="002E30EF" w:rsidP="002E30EF"/>
    <w:p w14:paraId="63B2674B" w14:textId="77777777" w:rsidR="002E30EF" w:rsidRDefault="002E30EF" w:rsidP="002E30EF"/>
    <w:p w14:paraId="63B2674C" w14:textId="77777777" w:rsidR="002E30EF" w:rsidRDefault="002E30EF" w:rsidP="002E30EF"/>
    <w:p w14:paraId="63B2674D" w14:textId="77777777" w:rsidR="002E30EF" w:rsidRPr="005D6355" w:rsidRDefault="002E30EF" w:rsidP="002E30EF">
      <w:pPr>
        <w:pStyle w:val="InstructiveText"/>
      </w:pPr>
      <w:r w:rsidRPr="005D6355">
        <w:t>Operator notes:</w:t>
      </w:r>
    </w:p>
    <w:p w14:paraId="63B2674E" w14:textId="74B7CC4B" w:rsidR="002E30EF" w:rsidRDefault="002E30EF" w:rsidP="002E30EF">
      <w:pPr>
        <w:pStyle w:val="InstructiveText"/>
      </w:pPr>
      <w:r w:rsidRPr="00E4529C">
        <w:t xml:space="preserve">All </w:t>
      </w:r>
      <w:r>
        <w:t>instructional</w:t>
      </w:r>
      <w:r w:rsidRPr="00E4529C">
        <w:t xml:space="preserve"> text is </w:t>
      </w:r>
      <w:r>
        <w:t xml:space="preserve">displayed </w:t>
      </w:r>
      <w:r w:rsidRPr="00E4529C">
        <w:t>in blue font color in the template. Th</w:t>
      </w:r>
      <w:r>
        <w:t>e</w:t>
      </w:r>
      <w:r w:rsidRPr="00E4529C">
        <w:t>s</w:t>
      </w:r>
      <w:r>
        <w:t>e</w:t>
      </w:r>
      <w:r w:rsidRPr="00E4529C">
        <w:t xml:space="preserve"> should be deleted prior to the document being distr</w:t>
      </w:r>
      <w:r>
        <w:t>ibuted for review and approval.</w:t>
      </w:r>
    </w:p>
    <w:p w14:paraId="63B2674F" w14:textId="77777777" w:rsidR="002E30EF" w:rsidRDefault="002E30EF" w:rsidP="002E30EF">
      <w:pPr>
        <w:pStyle w:val="InstructiveText"/>
      </w:pPr>
      <w:r>
        <w:t>Update text within square brackets which is placeholder text with relevant text.</w:t>
      </w:r>
    </w:p>
    <w:p w14:paraId="63B26750" w14:textId="75055375" w:rsidR="002E30EF" w:rsidRDefault="002E30EF" w:rsidP="002E30EF">
      <w:pPr>
        <w:pStyle w:val="InstructiveText"/>
      </w:pPr>
      <w:r>
        <w:t>E.g. [yyyymmdd] should be changed to latest date 201</w:t>
      </w:r>
      <w:r w:rsidR="006E2105">
        <w:t>9</w:t>
      </w:r>
      <w:r>
        <w:t>0305</w:t>
      </w:r>
    </w:p>
    <w:p w14:paraId="63B26751" w14:textId="77777777" w:rsidR="002E30EF" w:rsidRDefault="002E30EF" w:rsidP="002E30EF">
      <w:pPr>
        <w:pStyle w:val="InstructiveText"/>
      </w:pPr>
      <w:r w:rsidRPr="005D6355">
        <w:t>Use this basic structure and type sizing for all your covers.</w:t>
      </w:r>
      <w:r>
        <w:t xml:space="preserve"> </w:t>
      </w:r>
      <w:r w:rsidRPr="005D6355">
        <w:t>Do not manipulate or rescale any of the graphic components.</w:t>
      </w:r>
      <w:r>
        <w:t xml:space="preserve"> </w:t>
      </w:r>
      <w:r w:rsidRPr="005D6355">
        <w:t>Use initial caps in your headings with capital letters for proper nouns only.</w:t>
      </w:r>
    </w:p>
    <w:p w14:paraId="63B26752" w14:textId="77777777" w:rsidR="002E30EF" w:rsidRDefault="002E30EF" w:rsidP="002E30EF">
      <w:pPr>
        <w:rPr>
          <w:rFonts w:eastAsia="MS Mincho"/>
          <w:snapToGrid w:val="0"/>
        </w:rPr>
      </w:pPr>
    </w:p>
    <w:p w14:paraId="63B26753" w14:textId="77777777" w:rsidR="002E30EF" w:rsidRPr="00CD4E56" w:rsidRDefault="002E30EF" w:rsidP="002E30EF">
      <w:pPr>
        <w:rPr>
          <w:rFonts w:eastAsia="MS Mincho"/>
          <w:snapToGrid w:val="0"/>
        </w:rPr>
        <w:sectPr w:rsidR="002E30EF" w:rsidRPr="00CD4E56" w:rsidSect="002E30EF">
          <w:headerReference w:type="default" r:id="rId11"/>
          <w:footerReference w:type="even" r:id="rId12"/>
          <w:footerReference w:type="default" r:id="rId13"/>
          <w:headerReference w:type="first" r:id="rId14"/>
          <w:footerReference w:type="first" r:id="rId15"/>
          <w:pgSz w:w="11906" w:h="16838" w:code="9"/>
          <w:pgMar w:top="3240" w:right="1418" w:bottom="1418" w:left="1418" w:header="567" w:footer="1247" w:gutter="0"/>
          <w:paperSrc w:first="7"/>
          <w:cols w:space="708"/>
          <w:titlePg/>
          <w:docGrid w:linePitch="360"/>
        </w:sectPr>
      </w:pPr>
    </w:p>
    <w:p w14:paraId="63B26754" w14:textId="77777777" w:rsidR="007D3CA4" w:rsidRDefault="007D3CA4" w:rsidP="007D3CA4"/>
    <w:p w14:paraId="63B26755" w14:textId="77777777" w:rsidR="002E30EF" w:rsidRPr="00F1551A" w:rsidRDefault="002E30EF" w:rsidP="002E30EF">
      <w:pPr>
        <w:pStyle w:val="Heading"/>
      </w:pPr>
      <w:r w:rsidRPr="00F1551A">
        <w:t>Document Control</w:t>
      </w:r>
    </w:p>
    <w:p w14:paraId="63B26756" w14:textId="77777777" w:rsidR="002E30EF" w:rsidRPr="00AD2DAC" w:rsidRDefault="002E30EF" w:rsidP="002E30EF">
      <w:r w:rsidRPr="00F1551A">
        <w:t xml:space="preserve">Document </w:t>
      </w:r>
      <w:r>
        <w:t>l</w:t>
      </w:r>
      <w:r w:rsidRPr="00AD2DAC">
        <w:t>ocation</w:t>
      </w:r>
    </w:p>
    <w:tbl>
      <w:tblPr>
        <w:tblW w:w="988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9889"/>
      </w:tblGrid>
      <w:tr w:rsidR="002E30EF" w:rsidRPr="00AD2DAC" w14:paraId="63B26758" w14:textId="77777777" w:rsidTr="00F148ED">
        <w:trPr>
          <w:tblHeader/>
        </w:trPr>
        <w:tc>
          <w:tcPr>
            <w:tcW w:w="9889" w:type="dxa"/>
            <w:shd w:val="clear" w:color="auto" w:fill="DDD9C3"/>
          </w:tcPr>
          <w:p w14:paraId="63B26757" w14:textId="77777777" w:rsidR="002E30EF" w:rsidRPr="00AD2DAC" w:rsidRDefault="002E30EF" w:rsidP="00F148ED">
            <w:r w:rsidRPr="00AD2DAC">
              <w:t>Location</w:t>
            </w:r>
          </w:p>
        </w:tc>
      </w:tr>
      <w:tr w:rsidR="002E30EF" w:rsidRPr="00AD2DAC" w14:paraId="63B2675A" w14:textId="77777777" w:rsidTr="00F148ED">
        <w:tc>
          <w:tcPr>
            <w:tcW w:w="9889" w:type="dxa"/>
          </w:tcPr>
          <w:p w14:paraId="63B26759" w14:textId="7644932A" w:rsidR="00180A6E" w:rsidRPr="00692363" w:rsidRDefault="00E9687B">
            <w:pPr>
              <w:rPr>
                <w:color w:val="0000FF"/>
                <w:u w:val="single"/>
              </w:rPr>
            </w:pPr>
            <w:r>
              <w:t xml:space="preserve">Sharepoint: </w:t>
            </w:r>
            <w:hyperlink r:id="rId16" w:history="1">
              <w:r w:rsidR="00180A6E">
                <w:rPr>
                  <w:rStyle w:val="Hyperlink"/>
                </w:rPr>
                <w:t>link</w:t>
              </w:r>
            </w:hyperlink>
            <w:r w:rsidR="00180A6E">
              <w:rPr>
                <w:rStyle w:val="Hyperlink"/>
              </w:rPr>
              <w:t xml:space="preserve"> to Self Service.FRD.docx from Sharepoint</w:t>
            </w:r>
          </w:p>
        </w:tc>
      </w:tr>
    </w:tbl>
    <w:p w14:paraId="63B2675B" w14:textId="77777777" w:rsidR="007D3CA4" w:rsidRDefault="007D3CA4" w:rsidP="002E30EF"/>
    <w:p w14:paraId="63B2675C" w14:textId="77777777" w:rsidR="002E30EF" w:rsidRPr="00AD2DAC" w:rsidRDefault="002E30EF" w:rsidP="002E30EF">
      <w:r w:rsidRPr="00AD2DAC">
        <w:t>Author</w:t>
      </w:r>
    </w:p>
    <w:tbl>
      <w:tblPr>
        <w:tblW w:w="989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2515"/>
        <w:gridCol w:w="3330"/>
        <w:gridCol w:w="4050"/>
      </w:tblGrid>
      <w:tr w:rsidR="007D3CA4" w:rsidRPr="00AD2DAC" w14:paraId="63B26760" w14:textId="77777777" w:rsidTr="007D3CA4">
        <w:trPr>
          <w:tblHeader/>
        </w:trPr>
        <w:tc>
          <w:tcPr>
            <w:tcW w:w="2515" w:type="dxa"/>
            <w:shd w:val="clear" w:color="auto" w:fill="DDD9C3"/>
          </w:tcPr>
          <w:p w14:paraId="63B2675D" w14:textId="77777777" w:rsidR="007D3CA4" w:rsidRPr="00AD2DAC" w:rsidRDefault="007D3CA4" w:rsidP="00F148ED">
            <w:r w:rsidRPr="00AD2DAC">
              <w:t>Name</w:t>
            </w:r>
          </w:p>
        </w:tc>
        <w:tc>
          <w:tcPr>
            <w:tcW w:w="3330" w:type="dxa"/>
            <w:shd w:val="clear" w:color="auto" w:fill="DDD9C3"/>
          </w:tcPr>
          <w:p w14:paraId="63B2675E" w14:textId="77777777" w:rsidR="007D3CA4" w:rsidRDefault="007D3CA4" w:rsidP="00F148ED">
            <w:r>
              <w:t>Department</w:t>
            </w:r>
          </w:p>
        </w:tc>
        <w:tc>
          <w:tcPr>
            <w:tcW w:w="4050" w:type="dxa"/>
            <w:shd w:val="clear" w:color="auto" w:fill="DDD9C3"/>
          </w:tcPr>
          <w:p w14:paraId="63B2675F" w14:textId="77777777" w:rsidR="007D3CA4" w:rsidRPr="00AD2DAC" w:rsidRDefault="007D3CA4" w:rsidP="00F148ED">
            <w:r>
              <w:t>Position</w:t>
            </w:r>
          </w:p>
        </w:tc>
      </w:tr>
      <w:tr w:rsidR="007D3CA4" w:rsidRPr="00AD2DAC" w14:paraId="63B26764" w14:textId="77777777" w:rsidTr="007D3CA4">
        <w:tc>
          <w:tcPr>
            <w:tcW w:w="2515" w:type="dxa"/>
          </w:tcPr>
          <w:p w14:paraId="63B26761" w14:textId="78B0E3B3" w:rsidR="007D3CA4" w:rsidRPr="00AD2DAC" w:rsidRDefault="00180A6E" w:rsidP="00F148ED">
            <w:r>
              <w:t>Brian Darley</w:t>
            </w:r>
          </w:p>
        </w:tc>
        <w:tc>
          <w:tcPr>
            <w:tcW w:w="3330" w:type="dxa"/>
          </w:tcPr>
          <w:p w14:paraId="63B26762" w14:textId="77777777" w:rsidR="007D3CA4" w:rsidRDefault="007D3CA4" w:rsidP="00F148ED">
            <w:r>
              <w:t>Identity Management</w:t>
            </w:r>
          </w:p>
        </w:tc>
        <w:tc>
          <w:tcPr>
            <w:tcW w:w="4050" w:type="dxa"/>
          </w:tcPr>
          <w:p w14:paraId="63B26763" w14:textId="77777777" w:rsidR="007D3CA4" w:rsidRPr="00AD2DAC" w:rsidRDefault="007D3CA4" w:rsidP="00F148ED">
            <w:r w:rsidRPr="007D3CA4">
              <w:t>Systems Programmer/Specialist</w:t>
            </w:r>
          </w:p>
        </w:tc>
      </w:tr>
    </w:tbl>
    <w:p w14:paraId="63B26765" w14:textId="77777777" w:rsidR="007D3CA4" w:rsidRDefault="007D3CA4" w:rsidP="002E30EF"/>
    <w:p w14:paraId="63B26766" w14:textId="77777777" w:rsidR="002E30EF" w:rsidRPr="00AD2DAC" w:rsidRDefault="002E30EF" w:rsidP="002E30EF">
      <w:r w:rsidRPr="00AD2DAC">
        <w:t xml:space="preserve">Revision </w:t>
      </w:r>
      <w:r>
        <w:t>h</w:t>
      </w:r>
      <w:r w:rsidRPr="00AD2DAC">
        <w:t>istory</w:t>
      </w:r>
    </w:p>
    <w:tbl>
      <w:tblPr>
        <w:tblW w:w="965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1062"/>
        <w:gridCol w:w="1526"/>
        <w:gridCol w:w="1679"/>
        <w:gridCol w:w="5386"/>
      </w:tblGrid>
      <w:tr w:rsidR="002E30EF" w:rsidRPr="00AD2DAC" w14:paraId="63B2676B" w14:textId="77777777" w:rsidTr="00FD7C46">
        <w:trPr>
          <w:tblHeader/>
        </w:trPr>
        <w:tc>
          <w:tcPr>
            <w:tcW w:w="1062" w:type="dxa"/>
            <w:shd w:val="clear" w:color="auto" w:fill="DDD9C3"/>
          </w:tcPr>
          <w:p w14:paraId="63B26767" w14:textId="77777777" w:rsidR="002E30EF" w:rsidRPr="00AD2DAC" w:rsidRDefault="002E30EF" w:rsidP="00F148ED">
            <w:r w:rsidRPr="00AD2DAC">
              <w:t>Version</w:t>
            </w:r>
          </w:p>
        </w:tc>
        <w:tc>
          <w:tcPr>
            <w:tcW w:w="1526" w:type="dxa"/>
            <w:shd w:val="clear" w:color="auto" w:fill="DDD9C3"/>
          </w:tcPr>
          <w:p w14:paraId="63B26768" w14:textId="77777777" w:rsidR="002E30EF" w:rsidRPr="00AD2DAC" w:rsidRDefault="002E30EF" w:rsidP="00F148ED">
            <w:r w:rsidRPr="00AD2DAC">
              <w:t>Issue date</w:t>
            </w:r>
          </w:p>
        </w:tc>
        <w:tc>
          <w:tcPr>
            <w:tcW w:w="1679" w:type="dxa"/>
            <w:shd w:val="clear" w:color="auto" w:fill="DDD9C3"/>
          </w:tcPr>
          <w:p w14:paraId="63B26769" w14:textId="77777777" w:rsidR="002E30EF" w:rsidRPr="00AD2DAC" w:rsidRDefault="002E30EF" w:rsidP="00F148ED">
            <w:r>
              <w:t>Author/</w:t>
            </w:r>
            <w:r w:rsidRPr="00AD2DAC">
              <w:t>editor</w:t>
            </w:r>
          </w:p>
        </w:tc>
        <w:tc>
          <w:tcPr>
            <w:tcW w:w="5386" w:type="dxa"/>
            <w:shd w:val="clear" w:color="auto" w:fill="DDD9C3"/>
          </w:tcPr>
          <w:p w14:paraId="63B2676A" w14:textId="77777777" w:rsidR="002E30EF" w:rsidRPr="00AD2DAC" w:rsidRDefault="002E30EF" w:rsidP="00F148ED">
            <w:r w:rsidRPr="00AD2DAC">
              <w:t xml:space="preserve">Description/Summary of </w:t>
            </w:r>
            <w:r>
              <w:t>c</w:t>
            </w:r>
            <w:r w:rsidRPr="00AD2DAC">
              <w:t>hanges</w:t>
            </w:r>
          </w:p>
        </w:tc>
      </w:tr>
      <w:tr w:rsidR="002E30EF" w:rsidRPr="00AD2DAC" w14:paraId="63B26770" w14:textId="77777777" w:rsidTr="00FD7C46">
        <w:tc>
          <w:tcPr>
            <w:tcW w:w="1062" w:type="dxa"/>
          </w:tcPr>
          <w:p w14:paraId="63B2676C" w14:textId="77777777" w:rsidR="002E30EF" w:rsidRPr="00AD2DAC" w:rsidRDefault="00500C05" w:rsidP="00F148ED">
            <w:r>
              <w:t>draft 1</w:t>
            </w:r>
          </w:p>
        </w:tc>
        <w:tc>
          <w:tcPr>
            <w:tcW w:w="1526" w:type="dxa"/>
          </w:tcPr>
          <w:p w14:paraId="63B2676D" w14:textId="50C36EE8" w:rsidR="002E30EF" w:rsidRPr="00AD2DAC" w:rsidRDefault="009F6AA7">
            <w:r>
              <w:t>3</w:t>
            </w:r>
            <w:r w:rsidR="00180A6E">
              <w:t>/2</w:t>
            </w:r>
            <w:r>
              <w:t>1</w:t>
            </w:r>
            <w:r w:rsidR="00180A6E">
              <w:t>/201</w:t>
            </w:r>
            <w:r>
              <w:t>9</w:t>
            </w:r>
          </w:p>
        </w:tc>
        <w:tc>
          <w:tcPr>
            <w:tcW w:w="1679" w:type="dxa"/>
          </w:tcPr>
          <w:p w14:paraId="63B2676E" w14:textId="3B21D2C7" w:rsidR="002E30EF" w:rsidRPr="00AD2DAC" w:rsidRDefault="00180A6E" w:rsidP="00F148ED">
            <w:r>
              <w:t>Brian Darley</w:t>
            </w:r>
          </w:p>
        </w:tc>
        <w:tc>
          <w:tcPr>
            <w:tcW w:w="5386" w:type="dxa"/>
          </w:tcPr>
          <w:p w14:paraId="63B2676F" w14:textId="77777777" w:rsidR="002E30EF" w:rsidRPr="00AD2DAC" w:rsidRDefault="00500C05" w:rsidP="00F148ED">
            <w:r>
              <w:t>Initial draft</w:t>
            </w:r>
          </w:p>
        </w:tc>
      </w:tr>
      <w:tr w:rsidR="00180A6E" w:rsidRPr="00AD2DAC" w14:paraId="331C4100" w14:textId="77777777" w:rsidTr="00FD7C46">
        <w:tc>
          <w:tcPr>
            <w:tcW w:w="1062" w:type="dxa"/>
          </w:tcPr>
          <w:p w14:paraId="5DE4EC2D" w14:textId="77777777" w:rsidR="00180A6E" w:rsidRDefault="00180A6E" w:rsidP="00F148ED"/>
        </w:tc>
        <w:tc>
          <w:tcPr>
            <w:tcW w:w="1526" w:type="dxa"/>
          </w:tcPr>
          <w:p w14:paraId="32456618" w14:textId="77777777" w:rsidR="00180A6E" w:rsidDel="00180A6E" w:rsidRDefault="00180A6E" w:rsidP="00F148ED"/>
        </w:tc>
        <w:tc>
          <w:tcPr>
            <w:tcW w:w="1679" w:type="dxa"/>
          </w:tcPr>
          <w:p w14:paraId="2B6A8834" w14:textId="77777777" w:rsidR="00180A6E" w:rsidDel="00180A6E" w:rsidRDefault="00180A6E" w:rsidP="00F148ED"/>
        </w:tc>
        <w:tc>
          <w:tcPr>
            <w:tcW w:w="5386" w:type="dxa"/>
          </w:tcPr>
          <w:p w14:paraId="30F7F26E" w14:textId="77777777" w:rsidR="00180A6E" w:rsidRDefault="00180A6E" w:rsidP="00F148ED"/>
        </w:tc>
      </w:tr>
    </w:tbl>
    <w:p w14:paraId="63B26776" w14:textId="77777777" w:rsidR="007D3CA4" w:rsidRDefault="007D3CA4" w:rsidP="002E30EF"/>
    <w:p w14:paraId="63B26777" w14:textId="77777777" w:rsidR="002E30EF" w:rsidRPr="00AD2DAC" w:rsidRDefault="002E30EF" w:rsidP="002E30EF">
      <w:r w:rsidRPr="00AD2DAC">
        <w:t>Reviewed by</w:t>
      </w:r>
    </w:p>
    <w:tbl>
      <w:tblPr>
        <w:tblW w:w="990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1062"/>
        <w:gridCol w:w="1526"/>
        <w:gridCol w:w="1926"/>
        <w:gridCol w:w="3827"/>
        <w:gridCol w:w="1559"/>
      </w:tblGrid>
      <w:tr w:rsidR="002E30EF" w:rsidRPr="00AD2DAC" w14:paraId="63B2677D" w14:textId="77777777" w:rsidTr="00C95DDB">
        <w:trPr>
          <w:tblHeader/>
        </w:trPr>
        <w:tc>
          <w:tcPr>
            <w:tcW w:w="1062" w:type="dxa"/>
            <w:shd w:val="clear" w:color="auto" w:fill="DDD9C3"/>
            <w:vAlign w:val="center"/>
          </w:tcPr>
          <w:bookmarkEnd w:id="0"/>
          <w:p w14:paraId="63B26778" w14:textId="77777777" w:rsidR="002E30EF" w:rsidRPr="00AD2DAC" w:rsidRDefault="002E30EF" w:rsidP="00F148ED">
            <w:r w:rsidRPr="00AD2DAC">
              <w:t>Version</w:t>
            </w:r>
          </w:p>
        </w:tc>
        <w:tc>
          <w:tcPr>
            <w:tcW w:w="1526" w:type="dxa"/>
            <w:shd w:val="clear" w:color="auto" w:fill="DDD9C3"/>
            <w:vAlign w:val="center"/>
          </w:tcPr>
          <w:p w14:paraId="63B26779" w14:textId="77777777" w:rsidR="002E30EF" w:rsidRPr="00AD2DAC" w:rsidRDefault="002E30EF" w:rsidP="00F148ED">
            <w:r w:rsidRPr="00AD2DAC">
              <w:t>Issue date</w:t>
            </w:r>
          </w:p>
        </w:tc>
        <w:tc>
          <w:tcPr>
            <w:tcW w:w="1926" w:type="dxa"/>
            <w:shd w:val="clear" w:color="auto" w:fill="DDD9C3"/>
            <w:vAlign w:val="center"/>
          </w:tcPr>
          <w:p w14:paraId="63B2677A" w14:textId="77777777" w:rsidR="002E30EF" w:rsidRPr="00AD2DAC" w:rsidRDefault="002E30EF" w:rsidP="00F148ED">
            <w:r w:rsidRPr="00AD2DAC">
              <w:t>Name</w:t>
            </w:r>
          </w:p>
        </w:tc>
        <w:tc>
          <w:tcPr>
            <w:tcW w:w="3827" w:type="dxa"/>
            <w:shd w:val="clear" w:color="auto" w:fill="DDD9C3"/>
            <w:vAlign w:val="center"/>
          </w:tcPr>
          <w:p w14:paraId="63B2677B" w14:textId="77777777" w:rsidR="002E30EF" w:rsidRPr="00AD2DAC" w:rsidRDefault="002E30EF" w:rsidP="00F148ED">
            <w:r w:rsidRPr="00AD2DAC">
              <w:t>Position</w:t>
            </w:r>
          </w:p>
        </w:tc>
        <w:tc>
          <w:tcPr>
            <w:tcW w:w="1559" w:type="dxa"/>
            <w:shd w:val="clear" w:color="auto" w:fill="DDD9C3"/>
          </w:tcPr>
          <w:p w14:paraId="63B2677C" w14:textId="77777777" w:rsidR="002E30EF" w:rsidRPr="00AD2DAC" w:rsidRDefault="002E30EF" w:rsidP="00F148ED">
            <w:r w:rsidRPr="00AD2DAC">
              <w:t xml:space="preserve">Review </w:t>
            </w:r>
            <w:r>
              <w:t>d</w:t>
            </w:r>
            <w:r w:rsidRPr="00AD2DAC">
              <w:t>ate</w:t>
            </w:r>
          </w:p>
        </w:tc>
      </w:tr>
      <w:tr w:rsidR="002E30EF" w:rsidRPr="00AD2DAC" w14:paraId="63B26783" w14:textId="77777777" w:rsidTr="00C95DDB">
        <w:tc>
          <w:tcPr>
            <w:tcW w:w="1062" w:type="dxa"/>
          </w:tcPr>
          <w:p w14:paraId="63B2677E" w14:textId="31BE604B" w:rsidR="002E30EF" w:rsidRPr="00AD2DAC" w:rsidRDefault="00C95DDB" w:rsidP="00F148ED">
            <w:r>
              <w:t>1.0</w:t>
            </w:r>
          </w:p>
        </w:tc>
        <w:tc>
          <w:tcPr>
            <w:tcW w:w="1526" w:type="dxa"/>
          </w:tcPr>
          <w:p w14:paraId="63B2677F" w14:textId="72D197B7" w:rsidR="002E30EF" w:rsidRPr="00AD2DAC" w:rsidRDefault="00180A6E" w:rsidP="00F148ED">
            <w:r>
              <w:t>mm/dd/yyyy</w:t>
            </w:r>
          </w:p>
        </w:tc>
        <w:tc>
          <w:tcPr>
            <w:tcW w:w="1926" w:type="dxa"/>
          </w:tcPr>
          <w:p w14:paraId="63B26780" w14:textId="4973D96B" w:rsidR="002E30EF" w:rsidRPr="00AD2DAC" w:rsidRDefault="00180A6E" w:rsidP="00F148ED">
            <w:r>
              <w:t>Reviewer Name</w:t>
            </w:r>
          </w:p>
        </w:tc>
        <w:tc>
          <w:tcPr>
            <w:tcW w:w="3827" w:type="dxa"/>
          </w:tcPr>
          <w:p w14:paraId="63B26781" w14:textId="05A16EBE" w:rsidR="002E30EF" w:rsidRPr="00AD2DAC" w:rsidRDefault="00180A6E" w:rsidP="00F148ED">
            <w:r>
              <w:t>Reviewer Position</w:t>
            </w:r>
          </w:p>
        </w:tc>
        <w:tc>
          <w:tcPr>
            <w:tcW w:w="1559" w:type="dxa"/>
          </w:tcPr>
          <w:p w14:paraId="63B26782" w14:textId="7D6599EF" w:rsidR="002E30EF" w:rsidRPr="00AD2DAC" w:rsidRDefault="00180A6E" w:rsidP="00F148ED">
            <w:r>
              <w:t>mm/dd/yyyy</w:t>
            </w:r>
          </w:p>
        </w:tc>
      </w:tr>
      <w:tr w:rsidR="00180A6E" w:rsidRPr="00AD2DAC" w14:paraId="47A777DE" w14:textId="77777777" w:rsidTr="00C95DDB">
        <w:tc>
          <w:tcPr>
            <w:tcW w:w="1062" w:type="dxa"/>
          </w:tcPr>
          <w:p w14:paraId="48A64FBD" w14:textId="77777777" w:rsidR="00180A6E" w:rsidRDefault="00180A6E" w:rsidP="00F148ED"/>
        </w:tc>
        <w:tc>
          <w:tcPr>
            <w:tcW w:w="1526" w:type="dxa"/>
          </w:tcPr>
          <w:p w14:paraId="2F4DEF76" w14:textId="77777777" w:rsidR="00180A6E" w:rsidDel="00180A6E" w:rsidRDefault="00180A6E" w:rsidP="00F148ED"/>
        </w:tc>
        <w:tc>
          <w:tcPr>
            <w:tcW w:w="1926" w:type="dxa"/>
          </w:tcPr>
          <w:p w14:paraId="5BE847A0" w14:textId="77777777" w:rsidR="00180A6E" w:rsidDel="00180A6E" w:rsidRDefault="00180A6E" w:rsidP="00F148ED"/>
        </w:tc>
        <w:tc>
          <w:tcPr>
            <w:tcW w:w="3827" w:type="dxa"/>
          </w:tcPr>
          <w:p w14:paraId="7910A315" w14:textId="77777777" w:rsidR="00180A6E" w:rsidRPr="006674D0" w:rsidDel="00180A6E" w:rsidRDefault="00180A6E" w:rsidP="00F148ED"/>
        </w:tc>
        <w:tc>
          <w:tcPr>
            <w:tcW w:w="1559" w:type="dxa"/>
          </w:tcPr>
          <w:p w14:paraId="0E4D544B" w14:textId="77777777" w:rsidR="00180A6E" w:rsidRDefault="00180A6E" w:rsidP="00F148ED"/>
        </w:tc>
      </w:tr>
    </w:tbl>
    <w:p w14:paraId="63B26790" w14:textId="77777777" w:rsidR="007D3CA4" w:rsidRDefault="007D3CA4" w:rsidP="002E30EF"/>
    <w:p w14:paraId="63B26791" w14:textId="77777777" w:rsidR="002E30EF" w:rsidRPr="00AD2DAC" w:rsidRDefault="002E30EF" w:rsidP="002E30EF">
      <w:r w:rsidRPr="00AD2DAC">
        <w:t>Approvals</w:t>
      </w:r>
    </w:p>
    <w:p w14:paraId="63B26792" w14:textId="77777777" w:rsidR="002E30EF" w:rsidRPr="005D6355" w:rsidRDefault="002E30EF" w:rsidP="002E30EF">
      <w:pPr>
        <w:pStyle w:val="InstructiveText"/>
      </w:pPr>
      <w:r w:rsidRPr="005D6355">
        <w:t xml:space="preserve">Approval refers to the approver’s acceptance of the content and overall intention of this document, including acceptance of any commitments described in order to successfully deliver the initiative. The approver, where relevant, also confirms that this document complies with relevant strategies, policies and regulatory requirements. </w:t>
      </w:r>
    </w:p>
    <w:tbl>
      <w:tblPr>
        <w:tblW w:w="988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134"/>
        <w:gridCol w:w="1337"/>
        <w:gridCol w:w="2032"/>
        <w:gridCol w:w="3827"/>
        <w:gridCol w:w="1559"/>
      </w:tblGrid>
      <w:tr w:rsidR="002E30EF" w:rsidRPr="00576A3F" w14:paraId="63B26798" w14:textId="77777777" w:rsidTr="00F148ED">
        <w:trPr>
          <w:tblHeader/>
        </w:trPr>
        <w:tc>
          <w:tcPr>
            <w:tcW w:w="1134" w:type="dxa"/>
            <w:shd w:val="clear" w:color="auto" w:fill="DDD9C3"/>
          </w:tcPr>
          <w:p w14:paraId="63B26793" w14:textId="77777777" w:rsidR="002E30EF" w:rsidRPr="00A9417D" w:rsidRDefault="002E30EF" w:rsidP="00F148ED">
            <w:r w:rsidRPr="00A9417D">
              <w:t>Version</w:t>
            </w:r>
          </w:p>
        </w:tc>
        <w:tc>
          <w:tcPr>
            <w:tcW w:w="1337" w:type="dxa"/>
            <w:shd w:val="clear" w:color="auto" w:fill="DDD9C3"/>
          </w:tcPr>
          <w:p w14:paraId="63B26794" w14:textId="77777777" w:rsidR="002E30EF" w:rsidRPr="00A9417D" w:rsidRDefault="002E30EF" w:rsidP="00F148ED">
            <w:r w:rsidRPr="00A9417D">
              <w:t>Issue date</w:t>
            </w:r>
          </w:p>
        </w:tc>
        <w:tc>
          <w:tcPr>
            <w:tcW w:w="2032" w:type="dxa"/>
            <w:shd w:val="clear" w:color="auto" w:fill="DDD9C3"/>
          </w:tcPr>
          <w:p w14:paraId="63B26795" w14:textId="77777777" w:rsidR="002E30EF" w:rsidRPr="00A9417D" w:rsidRDefault="002E30EF" w:rsidP="00F148ED">
            <w:r w:rsidRPr="00A9417D">
              <w:t>Name</w:t>
            </w:r>
          </w:p>
        </w:tc>
        <w:tc>
          <w:tcPr>
            <w:tcW w:w="3827" w:type="dxa"/>
            <w:shd w:val="clear" w:color="auto" w:fill="DDD9C3"/>
          </w:tcPr>
          <w:p w14:paraId="63B26796" w14:textId="77777777" w:rsidR="002E30EF" w:rsidRPr="00A9417D" w:rsidRDefault="002E30EF" w:rsidP="00F148ED">
            <w:r w:rsidRPr="00A9417D">
              <w:t>Position</w:t>
            </w:r>
          </w:p>
        </w:tc>
        <w:tc>
          <w:tcPr>
            <w:tcW w:w="1559" w:type="dxa"/>
            <w:shd w:val="clear" w:color="auto" w:fill="DDD9C3"/>
          </w:tcPr>
          <w:p w14:paraId="63B26797" w14:textId="77777777" w:rsidR="002E30EF" w:rsidRPr="00A9417D" w:rsidRDefault="002E30EF" w:rsidP="00F148ED">
            <w:r w:rsidRPr="00A9417D">
              <w:t xml:space="preserve">Approval </w:t>
            </w:r>
            <w:r>
              <w:t>d</w:t>
            </w:r>
            <w:r w:rsidRPr="00A9417D">
              <w:t>ate</w:t>
            </w:r>
          </w:p>
        </w:tc>
      </w:tr>
      <w:tr w:rsidR="002E30EF" w:rsidRPr="00AD2DAC" w14:paraId="63B2679E" w14:textId="77777777" w:rsidTr="00F148ED">
        <w:tc>
          <w:tcPr>
            <w:tcW w:w="1134" w:type="dxa"/>
            <w:shd w:val="clear" w:color="auto" w:fill="auto"/>
          </w:tcPr>
          <w:p w14:paraId="63B26799" w14:textId="77777777" w:rsidR="002E30EF" w:rsidRPr="00AD2DAC" w:rsidRDefault="002E30EF" w:rsidP="00F148ED"/>
        </w:tc>
        <w:tc>
          <w:tcPr>
            <w:tcW w:w="1337" w:type="dxa"/>
            <w:shd w:val="clear" w:color="auto" w:fill="auto"/>
          </w:tcPr>
          <w:p w14:paraId="63B2679A" w14:textId="77777777" w:rsidR="002E30EF" w:rsidRPr="00AD2DAC" w:rsidRDefault="002E30EF" w:rsidP="00F148ED"/>
        </w:tc>
        <w:tc>
          <w:tcPr>
            <w:tcW w:w="2032" w:type="dxa"/>
            <w:shd w:val="clear" w:color="auto" w:fill="auto"/>
          </w:tcPr>
          <w:p w14:paraId="63B2679B" w14:textId="77777777" w:rsidR="002E30EF" w:rsidRPr="00AD2DAC" w:rsidRDefault="002E30EF" w:rsidP="00F148ED"/>
        </w:tc>
        <w:tc>
          <w:tcPr>
            <w:tcW w:w="3827" w:type="dxa"/>
            <w:shd w:val="clear" w:color="auto" w:fill="auto"/>
          </w:tcPr>
          <w:p w14:paraId="63B2679C" w14:textId="77777777" w:rsidR="002E30EF" w:rsidRPr="00AD2DAC" w:rsidRDefault="002E30EF" w:rsidP="00F148ED"/>
        </w:tc>
        <w:tc>
          <w:tcPr>
            <w:tcW w:w="1559" w:type="dxa"/>
            <w:shd w:val="clear" w:color="auto" w:fill="auto"/>
          </w:tcPr>
          <w:p w14:paraId="63B2679D" w14:textId="77777777" w:rsidR="002E30EF" w:rsidRPr="00AD2DAC" w:rsidRDefault="002E30EF" w:rsidP="00F148ED"/>
        </w:tc>
      </w:tr>
      <w:tr w:rsidR="002E30EF" w:rsidRPr="00AD2DAC" w14:paraId="63B267A4" w14:textId="77777777" w:rsidTr="00F148ED">
        <w:tc>
          <w:tcPr>
            <w:tcW w:w="1134" w:type="dxa"/>
            <w:shd w:val="clear" w:color="auto" w:fill="auto"/>
          </w:tcPr>
          <w:p w14:paraId="63B2679F" w14:textId="77777777" w:rsidR="002E30EF" w:rsidRPr="00AD2DAC" w:rsidRDefault="002E30EF" w:rsidP="00F148ED"/>
        </w:tc>
        <w:tc>
          <w:tcPr>
            <w:tcW w:w="1337" w:type="dxa"/>
            <w:shd w:val="clear" w:color="auto" w:fill="auto"/>
          </w:tcPr>
          <w:p w14:paraId="63B267A0" w14:textId="77777777" w:rsidR="002E30EF" w:rsidRPr="00AD2DAC" w:rsidRDefault="002E30EF" w:rsidP="00F148ED"/>
        </w:tc>
        <w:tc>
          <w:tcPr>
            <w:tcW w:w="2032" w:type="dxa"/>
            <w:shd w:val="clear" w:color="auto" w:fill="auto"/>
          </w:tcPr>
          <w:p w14:paraId="63B267A1" w14:textId="77777777" w:rsidR="002E30EF" w:rsidRPr="00AD2DAC" w:rsidRDefault="002E30EF" w:rsidP="00F148ED"/>
        </w:tc>
        <w:tc>
          <w:tcPr>
            <w:tcW w:w="3827" w:type="dxa"/>
            <w:shd w:val="clear" w:color="auto" w:fill="auto"/>
          </w:tcPr>
          <w:p w14:paraId="63B267A2" w14:textId="77777777" w:rsidR="002E30EF" w:rsidRPr="00AD2DAC" w:rsidRDefault="002E30EF" w:rsidP="00F148ED"/>
        </w:tc>
        <w:tc>
          <w:tcPr>
            <w:tcW w:w="1559" w:type="dxa"/>
            <w:shd w:val="clear" w:color="auto" w:fill="auto"/>
          </w:tcPr>
          <w:p w14:paraId="63B267A3" w14:textId="77777777" w:rsidR="002E30EF" w:rsidRPr="00AD2DAC" w:rsidRDefault="002E30EF" w:rsidP="00F148ED"/>
        </w:tc>
      </w:tr>
    </w:tbl>
    <w:p w14:paraId="63B267A5" w14:textId="77777777" w:rsidR="007D3CA4" w:rsidRDefault="007D3CA4" w:rsidP="002E30EF"/>
    <w:p w14:paraId="63B267A6" w14:textId="77777777" w:rsidR="002E30EF" w:rsidRPr="00AD2DAC" w:rsidRDefault="002E30EF" w:rsidP="002E30EF">
      <w:r w:rsidRPr="00AD2DAC">
        <w:t xml:space="preserve">Related </w:t>
      </w:r>
      <w:r>
        <w:t>d</w:t>
      </w:r>
      <w:r w:rsidRPr="00AD2DAC">
        <w:t>ocuments</w:t>
      </w:r>
    </w:p>
    <w:tbl>
      <w:tblPr>
        <w:tblW w:w="988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4503"/>
        <w:gridCol w:w="5386"/>
      </w:tblGrid>
      <w:tr w:rsidR="002E30EF" w:rsidRPr="00AD2DAC" w14:paraId="63B267A9" w14:textId="77777777" w:rsidTr="00F148ED">
        <w:trPr>
          <w:tblHeader/>
        </w:trPr>
        <w:tc>
          <w:tcPr>
            <w:tcW w:w="4503" w:type="dxa"/>
            <w:shd w:val="clear" w:color="auto" w:fill="DDD9C3"/>
          </w:tcPr>
          <w:p w14:paraId="63B267A7" w14:textId="77777777" w:rsidR="002E30EF" w:rsidRPr="00AD2DAC" w:rsidRDefault="002E30EF" w:rsidP="00F148ED">
            <w:r w:rsidRPr="00AD2DAC">
              <w:t>Document</w:t>
            </w:r>
          </w:p>
        </w:tc>
        <w:tc>
          <w:tcPr>
            <w:tcW w:w="5386" w:type="dxa"/>
            <w:shd w:val="clear" w:color="auto" w:fill="DDD9C3"/>
          </w:tcPr>
          <w:p w14:paraId="63B267A8" w14:textId="77777777" w:rsidR="002E30EF" w:rsidRPr="00AD2DAC" w:rsidRDefault="002E30EF" w:rsidP="00F148ED">
            <w:r w:rsidRPr="00AD2DAC">
              <w:t>Location</w:t>
            </w:r>
          </w:p>
        </w:tc>
      </w:tr>
      <w:tr w:rsidR="002E30EF" w:rsidRPr="00AD2DAC" w14:paraId="63B267AC" w14:textId="77777777" w:rsidTr="00F148ED">
        <w:tc>
          <w:tcPr>
            <w:tcW w:w="4503" w:type="dxa"/>
          </w:tcPr>
          <w:p w14:paraId="63B267AA" w14:textId="77777777" w:rsidR="002E30EF" w:rsidRPr="00AD2DAC" w:rsidRDefault="002E30EF" w:rsidP="00F148ED"/>
        </w:tc>
        <w:tc>
          <w:tcPr>
            <w:tcW w:w="5386" w:type="dxa"/>
          </w:tcPr>
          <w:p w14:paraId="63B267AB" w14:textId="77777777" w:rsidR="002E30EF" w:rsidRPr="00AD2DAC" w:rsidRDefault="002E30EF" w:rsidP="00F148ED"/>
        </w:tc>
      </w:tr>
    </w:tbl>
    <w:p w14:paraId="6263B9A7" w14:textId="77777777" w:rsidR="00180453" w:rsidRDefault="002E30EF" w:rsidP="00180453">
      <w:pPr>
        <w:pStyle w:val="Heading"/>
      </w:pPr>
      <w:r w:rsidRPr="00CD4E56">
        <w:br w:type="page"/>
      </w:r>
      <w:bookmarkStart w:id="2" w:name="_Toc75320751"/>
      <w:bookmarkStart w:id="3" w:name="_Toc75329054"/>
      <w:bookmarkStart w:id="4" w:name="_Toc138486080"/>
      <w:r w:rsidR="00180453">
        <w:lastRenderedPageBreak/>
        <w:t>Table of Contents</w:t>
      </w:r>
    </w:p>
    <w:sdt>
      <w:sdtPr>
        <w:id w:val="-1221435954"/>
        <w:docPartObj>
          <w:docPartGallery w:val="Table of Contents"/>
          <w:docPartUnique/>
        </w:docPartObj>
      </w:sdtPr>
      <w:sdtEndPr>
        <w:rPr>
          <w:rFonts w:ascii="Cambria" w:eastAsia="Times New Roman" w:hAnsi="Cambria" w:cs="Times New Roman"/>
          <w:b/>
          <w:bCs/>
          <w:noProof/>
          <w:color w:val="auto"/>
          <w:sz w:val="22"/>
          <w:szCs w:val="20"/>
        </w:rPr>
      </w:sdtEndPr>
      <w:sdtContent>
        <w:p w14:paraId="3F00C085" w14:textId="2C0A21AD" w:rsidR="00180453" w:rsidRDefault="00180453">
          <w:pPr>
            <w:pStyle w:val="TOCHeading"/>
          </w:pPr>
          <w:r>
            <w:t>Contents</w:t>
          </w:r>
        </w:p>
        <w:p w14:paraId="5CED7407" w14:textId="287FEF00" w:rsidR="00180453" w:rsidRDefault="00180453">
          <w:pPr>
            <w:pStyle w:val="TOC1"/>
            <w:rPr>
              <w:rFonts w:asciiTheme="minorHAnsi" w:eastAsiaTheme="minorEastAsia" w:hAnsiTheme="minorHAnsi" w:cstheme="minorBidi"/>
              <w:b w:val="0"/>
              <w:caps w:val="0"/>
              <w:noProof/>
              <w:szCs w:val="22"/>
            </w:rPr>
          </w:pPr>
          <w:r>
            <w:fldChar w:fldCharType="begin"/>
          </w:r>
          <w:r>
            <w:instrText xml:space="preserve"> TOC \o "1-3" \h \z \u </w:instrText>
          </w:r>
          <w:r>
            <w:fldChar w:fldCharType="separate"/>
          </w:r>
          <w:hyperlink w:anchor="_Toc7440275" w:history="1">
            <w:r w:rsidRPr="00853A54">
              <w:rPr>
                <w:rStyle w:val="Hyperlink"/>
                <w:noProof/>
              </w:rPr>
              <w:t>1</w:t>
            </w:r>
            <w:r>
              <w:rPr>
                <w:rFonts w:asciiTheme="minorHAnsi" w:eastAsiaTheme="minorEastAsia" w:hAnsiTheme="minorHAnsi" w:cstheme="minorBidi"/>
                <w:b w:val="0"/>
                <w:caps w:val="0"/>
                <w:noProof/>
                <w:szCs w:val="22"/>
              </w:rPr>
              <w:tab/>
            </w:r>
            <w:r w:rsidRPr="00853A54">
              <w:rPr>
                <w:rStyle w:val="Hyperlink"/>
                <w:noProof/>
              </w:rPr>
              <w:t>INTRODUCTION</w:t>
            </w:r>
            <w:r>
              <w:rPr>
                <w:noProof/>
                <w:webHidden/>
              </w:rPr>
              <w:tab/>
            </w:r>
            <w:r>
              <w:rPr>
                <w:noProof/>
                <w:webHidden/>
              </w:rPr>
              <w:fldChar w:fldCharType="begin"/>
            </w:r>
            <w:r>
              <w:rPr>
                <w:noProof/>
                <w:webHidden/>
              </w:rPr>
              <w:instrText xml:space="preserve"> PAGEREF _Toc7440275 \h </w:instrText>
            </w:r>
            <w:r>
              <w:rPr>
                <w:noProof/>
                <w:webHidden/>
              </w:rPr>
            </w:r>
            <w:r>
              <w:rPr>
                <w:noProof/>
                <w:webHidden/>
              </w:rPr>
              <w:fldChar w:fldCharType="separate"/>
            </w:r>
            <w:r>
              <w:rPr>
                <w:noProof/>
                <w:webHidden/>
              </w:rPr>
              <w:t>4</w:t>
            </w:r>
            <w:r>
              <w:rPr>
                <w:noProof/>
                <w:webHidden/>
              </w:rPr>
              <w:fldChar w:fldCharType="end"/>
            </w:r>
          </w:hyperlink>
        </w:p>
        <w:p w14:paraId="1C891566" w14:textId="76C7BE6E" w:rsidR="00180453" w:rsidRDefault="00180453">
          <w:pPr>
            <w:pStyle w:val="TOC2"/>
            <w:rPr>
              <w:rFonts w:asciiTheme="minorHAnsi" w:eastAsiaTheme="minorEastAsia" w:hAnsiTheme="minorHAnsi" w:cstheme="minorBidi"/>
              <w:szCs w:val="22"/>
            </w:rPr>
          </w:pPr>
          <w:hyperlink w:anchor="_Toc7440276" w:history="1">
            <w:r w:rsidRPr="00853A54">
              <w:rPr>
                <w:rStyle w:val="Hyperlink"/>
              </w:rPr>
              <w:t>1.1.</w:t>
            </w:r>
            <w:r>
              <w:rPr>
                <w:rFonts w:asciiTheme="minorHAnsi" w:eastAsiaTheme="minorEastAsia" w:hAnsiTheme="minorHAnsi" w:cstheme="minorBidi"/>
                <w:szCs w:val="22"/>
              </w:rPr>
              <w:tab/>
            </w:r>
            <w:r w:rsidRPr="00853A54">
              <w:rPr>
                <w:rStyle w:val="Hyperlink"/>
              </w:rPr>
              <w:t>Purpose</w:t>
            </w:r>
            <w:r>
              <w:rPr>
                <w:webHidden/>
              </w:rPr>
              <w:tab/>
            </w:r>
            <w:r>
              <w:rPr>
                <w:webHidden/>
              </w:rPr>
              <w:fldChar w:fldCharType="begin"/>
            </w:r>
            <w:r>
              <w:rPr>
                <w:webHidden/>
              </w:rPr>
              <w:instrText xml:space="preserve"> PAGEREF _Toc7440276 \h </w:instrText>
            </w:r>
            <w:r>
              <w:rPr>
                <w:webHidden/>
              </w:rPr>
            </w:r>
            <w:r>
              <w:rPr>
                <w:webHidden/>
              </w:rPr>
              <w:fldChar w:fldCharType="separate"/>
            </w:r>
            <w:r>
              <w:rPr>
                <w:webHidden/>
              </w:rPr>
              <w:t>4</w:t>
            </w:r>
            <w:r>
              <w:rPr>
                <w:webHidden/>
              </w:rPr>
              <w:fldChar w:fldCharType="end"/>
            </w:r>
          </w:hyperlink>
        </w:p>
        <w:p w14:paraId="5206B043" w14:textId="580A4C1E" w:rsidR="00180453" w:rsidRDefault="00180453">
          <w:pPr>
            <w:pStyle w:val="TOC2"/>
            <w:rPr>
              <w:rFonts w:asciiTheme="minorHAnsi" w:eastAsiaTheme="minorEastAsia" w:hAnsiTheme="minorHAnsi" w:cstheme="minorBidi"/>
              <w:szCs w:val="22"/>
            </w:rPr>
          </w:pPr>
          <w:hyperlink w:anchor="_Toc7440277" w:history="1">
            <w:r w:rsidRPr="00853A54">
              <w:rPr>
                <w:rStyle w:val="Hyperlink"/>
              </w:rPr>
              <w:t>1.2.</w:t>
            </w:r>
            <w:r>
              <w:rPr>
                <w:rFonts w:asciiTheme="minorHAnsi" w:eastAsiaTheme="minorEastAsia" w:hAnsiTheme="minorHAnsi" w:cstheme="minorBidi"/>
                <w:szCs w:val="22"/>
              </w:rPr>
              <w:tab/>
            </w:r>
            <w:r w:rsidRPr="00853A54">
              <w:rPr>
                <w:rStyle w:val="Hyperlink"/>
              </w:rPr>
              <w:t>Scope of Work</w:t>
            </w:r>
            <w:r>
              <w:rPr>
                <w:webHidden/>
              </w:rPr>
              <w:tab/>
            </w:r>
            <w:r>
              <w:rPr>
                <w:webHidden/>
              </w:rPr>
              <w:fldChar w:fldCharType="begin"/>
            </w:r>
            <w:r>
              <w:rPr>
                <w:webHidden/>
              </w:rPr>
              <w:instrText xml:space="preserve"> PAGEREF _Toc7440277 \h </w:instrText>
            </w:r>
            <w:r>
              <w:rPr>
                <w:webHidden/>
              </w:rPr>
            </w:r>
            <w:r>
              <w:rPr>
                <w:webHidden/>
              </w:rPr>
              <w:fldChar w:fldCharType="separate"/>
            </w:r>
            <w:r>
              <w:rPr>
                <w:webHidden/>
              </w:rPr>
              <w:t>4</w:t>
            </w:r>
            <w:r>
              <w:rPr>
                <w:webHidden/>
              </w:rPr>
              <w:fldChar w:fldCharType="end"/>
            </w:r>
          </w:hyperlink>
        </w:p>
        <w:p w14:paraId="65A4DBBF" w14:textId="57E95A9C" w:rsidR="00180453" w:rsidRDefault="00180453">
          <w:pPr>
            <w:pStyle w:val="TOC2"/>
            <w:rPr>
              <w:rFonts w:asciiTheme="minorHAnsi" w:eastAsiaTheme="minorEastAsia" w:hAnsiTheme="minorHAnsi" w:cstheme="minorBidi"/>
              <w:szCs w:val="22"/>
            </w:rPr>
          </w:pPr>
          <w:hyperlink w:anchor="_Toc7440278" w:history="1">
            <w:r w:rsidRPr="00853A54">
              <w:rPr>
                <w:rStyle w:val="Hyperlink"/>
              </w:rPr>
              <w:t>1.3.</w:t>
            </w:r>
            <w:r>
              <w:rPr>
                <w:rFonts w:asciiTheme="minorHAnsi" w:eastAsiaTheme="minorEastAsia" w:hAnsiTheme="minorHAnsi" w:cstheme="minorBidi"/>
                <w:szCs w:val="22"/>
              </w:rPr>
              <w:tab/>
            </w:r>
            <w:r w:rsidRPr="00853A54">
              <w:rPr>
                <w:rStyle w:val="Hyperlink"/>
              </w:rPr>
              <w:t>Out of Scope</w:t>
            </w:r>
            <w:r>
              <w:rPr>
                <w:webHidden/>
              </w:rPr>
              <w:tab/>
            </w:r>
            <w:r>
              <w:rPr>
                <w:webHidden/>
              </w:rPr>
              <w:fldChar w:fldCharType="begin"/>
            </w:r>
            <w:r>
              <w:rPr>
                <w:webHidden/>
              </w:rPr>
              <w:instrText xml:space="preserve"> PAGEREF _Toc7440278 \h </w:instrText>
            </w:r>
            <w:r>
              <w:rPr>
                <w:webHidden/>
              </w:rPr>
            </w:r>
            <w:r>
              <w:rPr>
                <w:webHidden/>
              </w:rPr>
              <w:fldChar w:fldCharType="separate"/>
            </w:r>
            <w:r>
              <w:rPr>
                <w:webHidden/>
              </w:rPr>
              <w:t>4</w:t>
            </w:r>
            <w:r>
              <w:rPr>
                <w:webHidden/>
              </w:rPr>
              <w:fldChar w:fldCharType="end"/>
            </w:r>
          </w:hyperlink>
        </w:p>
        <w:p w14:paraId="008F0D53" w14:textId="4D6C1FDF" w:rsidR="00180453" w:rsidRDefault="00180453">
          <w:pPr>
            <w:pStyle w:val="TOC2"/>
            <w:rPr>
              <w:rFonts w:asciiTheme="minorHAnsi" w:eastAsiaTheme="minorEastAsia" w:hAnsiTheme="minorHAnsi" w:cstheme="minorBidi"/>
              <w:szCs w:val="22"/>
            </w:rPr>
          </w:pPr>
          <w:hyperlink w:anchor="_Toc7440279" w:history="1">
            <w:r w:rsidRPr="00853A54">
              <w:rPr>
                <w:rStyle w:val="Hyperlink"/>
              </w:rPr>
              <w:t>1.4.</w:t>
            </w:r>
            <w:r>
              <w:rPr>
                <w:rFonts w:asciiTheme="minorHAnsi" w:eastAsiaTheme="minorEastAsia" w:hAnsiTheme="minorHAnsi" w:cstheme="minorBidi"/>
                <w:szCs w:val="22"/>
              </w:rPr>
              <w:tab/>
            </w:r>
            <w:r w:rsidRPr="00853A54">
              <w:rPr>
                <w:rStyle w:val="Hyperlink"/>
              </w:rPr>
              <w:t>Contributing Stakeholders</w:t>
            </w:r>
            <w:r>
              <w:rPr>
                <w:webHidden/>
              </w:rPr>
              <w:tab/>
            </w:r>
            <w:r>
              <w:rPr>
                <w:webHidden/>
              </w:rPr>
              <w:fldChar w:fldCharType="begin"/>
            </w:r>
            <w:r>
              <w:rPr>
                <w:webHidden/>
              </w:rPr>
              <w:instrText xml:space="preserve"> PAGEREF _Toc7440279 \h </w:instrText>
            </w:r>
            <w:r>
              <w:rPr>
                <w:webHidden/>
              </w:rPr>
            </w:r>
            <w:r>
              <w:rPr>
                <w:webHidden/>
              </w:rPr>
              <w:fldChar w:fldCharType="separate"/>
            </w:r>
            <w:r>
              <w:rPr>
                <w:webHidden/>
              </w:rPr>
              <w:t>4</w:t>
            </w:r>
            <w:r>
              <w:rPr>
                <w:webHidden/>
              </w:rPr>
              <w:fldChar w:fldCharType="end"/>
            </w:r>
          </w:hyperlink>
        </w:p>
        <w:p w14:paraId="0AFEE1F4" w14:textId="77B6055C" w:rsidR="00180453" w:rsidRDefault="00180453">
          <w:pPr>
            <w:pStyle w:val="TOC2"/>
            <w:rPr>
              <w:rFonts w:asciiTheme="minorHAnsi" w:eastAsiaTheme="minorEastAsia" w:hAnsiTheme="minorHAnsi" w:cstheme="minorBidi"/>
              <w:szCs w:val="22"/>
            </w:rPr>
          </w:pPr>
          <w:hyperlink w:anchor="_Toc7440280" w:history="1">
            <w:r w:rsidRPr="00853A54">
              <w:rPr>
                <w:rStyle w:val="Hyperlink"/>
              </w:rPr>
              <w:t>1.5.</w:t>
            </w:r>
            <w:r>
              <w:rPr>
                <w:rFonts w:asciiTheme="minorHAnsi" w:eastAsiaTheme="minorEastAsia" w:hAnsiTheme="minorHAnsi" w:cstheme="minorBidi"/>
                <w:szCs w:val="22"/>
              </w:rPr>
              <w:tab/>
            </w:r>
            <w:r w:rsidRPr="00853A54">
              <w:rPr>
                <w:rStyle w:val="Hyperlink"/>
              </w:rPr>
              <w:t>References</w:t>
            </w:r>
            <w:r>
              <w:rPr>
                <w:webHidden/>
              </w:rPr>
              <w:tab/>
            </w:r>
            <w:r>
              <w:rPr>
                <w:webHidden/>
              </w:rPr>
              <w:fldChar w:fldCharType="begin"/>
            </w:r>
            <w:r>
              <w:rPr>
                <w:webHidden/>
              </w:rPr>
              <w:instrText xml:space="preserve"> PAGEREF _Toc7440280 \h </w:instrText>
            </w:r>
            <w:r>
              <w:rPr>
                <w:webHidden/>
              </w:rPr>
            </w:r>
            <w:r>
              <w:rPr>
                <w:webHidden/>
              </w:rPr>
              <w:fldChar w:fldCharType="separate"/>
            </w:r>
            <w:r>
              <w:rPr>
                <w:webHidden/>
              </w:rPr>
              <w:t>5</w:t>
            </w:r>
            <w:r>
              <w:rPr>
                <w:webHidden/>
              </w:rPr>
              <w:fldChar w:fldCharType="end"/>
            </w:r>
          </w:hyperlink>
        </w:p>
        <w:p w14:paraId="6F2EF4FA" w14:textId="128F0A41" w:rsidR="00180453" w:rsidRDefault="00180453">
          <w:pPr>
            <w:pStyle w:val="TOC2"/>
            <w:rPr>
              <w:rFonts w:asciiTheme="minorHAnsi" w:eastAsiaTheme="minorEastAsia" w:hAnsiTheme="minorHAnsi" w:cstheme="minorBidi"/>
              <w:szCs w:val="22"/>
            </w:rPr>
          </w:pPr>
          <w:hyperlink w:anchor="_Toc7440281" w:history="1">
            <w:r w:rsidRPr="00853A54">
              <w:rPr>
                <w:rStyle w:val="Hyperlink"/>
              </w:rPr>
              <w:t>1.6.</w:t>
            </w:r>
            <w:r>
              <w:rPr>
                <w:rFonts w:asciiTheme="minorHAnsi" w:eastAsiaTheme="minorEastAsia" w:hAnsiTheme="minorHAnsi" w:cstheme="minorBidi"/>
                <w:szCs w:val="22"/>
              </w:rPr>
              <w:tab/>
            </w:r>
            <w:r w:rsidRPr="00853A54">
              <w:rPr>
                <w:rStyle w:val="Hyperlink"/>
              </w:rPr>
              <w:t>Assumptions and Constraints</w:t>
            </w:r>
            <w:r>
              <w:rPr>
                <w:webHidden/>
              </w:rPr>
              <w:tab/>
            </w:r>
            <w:r>
              <w:rPr>
                <w:webHidden/>
              </w:rPr>
              <w:fldChar w:fldCharType="begin"/>
            </w:r>
            <w:r>
              <w:rPr>
                <w:webHidden/>
              </w:rPr>
              <w:instrText xml:space="preserve"> PAGEREF _Toc7440281 \h </w:instrText>
            </w:r>
            <w:r>
              <w:rPr>
                <w:webHidden/>
              </w:rPr>
            </w:r>
            <w:r>
              <w:rPr>
                <w:webHidden/>
              </w:rPr>
              <w:fldChar w:fldCharType="separate"/>
            </w:r>
            <w:r>
              <w:rPr>
                <w:webHidden/>
              </w:rPr>
              <w:t>5</w:t>
            </w:r>
            <w:r>
              <w:rPr>
                <w:webHidden/>
              </w:rPr>
              <w:fldChar w:fldCharType="end"/>
            </w:r>
          </w:hyperlink>
        </w:p>
        <w:p w14:paraId="77790E05" w14:textId="0A2A2E32" w:rsidR="00180453" w:rsidRDefault="00180453">
          <w:pPr>
            <w:pStyle w:val="TOC3"/>
            <w:rPr>
              <w:rFonts w:asciiTheme="minorHAnsi" w:eastAsiaTheme="minorEastAsia" w:hAnsiTheme="minorHAnsi" w:cstheme="minorBidi"/>
              <w:noProof/>
              <w:szCs w:val="22"/>
            </w:rPr>
          </w:pPr>
          <w:hyperlink w:anchor="_Toc7440282" w:history="1">
            <w:r w:rsidRPr="00853A54">
              <w:rPr>
                <w:rStyle w:val="Hyperlink"/>
                <w:noProof/>
              </w:rPr>
              <w:t>1.6.2.</w:t>
            </w:r>
            <w:r>
              <w:rPr>
                <w:rFonts w:asciiTheme="minorHAnsi" w:eastAsiaTheme="minorEastAsia" w:hAnsiTheme="minorHAnsi" w:cstheme="minorBidi"/>
                <w:noProof/>
                <w:szCs w:val="22"/>
              </w:rPr>
              <w:tab/>
            </w:r>
            <w:r w:rsidRPr="00853A54">
              <w:rPr>
                <w:rStyle w:val="Hyperlink"/>
                <w:noProof/>
              </w:rPr>
              <w:t>Assumptions</w:t>
            </w:r>
            <w:r>
              <w:rPr>
                <w:noProof/>
                <w:webHidden/>
              </w:rPr>
              <w:tab/>
            </w:r>
            <w:r>
              <w:rPr>
                <w:noProof/>
                <w:webHidden/>
              </w:rPr>
              <w:fldChar w:fldCharType="begin"/>
            </w:r>
            <w:r>
              <w:rPr>
                <w:noProof/>
                <w:webHidden/>
              </w:rPr>
              <w:instrText xml:space="preserve"> PAGEREF _Toc7440282 \h </w:instrText>
            </w:r>
            <w:r>
              <w:rPr>
                <w:noProof/>
                <w:webHidden/>
              </w:rPr>
            </w:r>
            <w:r>
              <w:rPr>
                <w:noProof/>
                <w:webHidden/>
              </w:rPr>
              <w:fldChar w:fldCharType="separate"/>
            </w:r>
            <w:r>
              <w:rPr>
                <w:noProof/>
                <w:webHidden/>
              </w:rPr>
              <w:t>5</w:t>
            </w:r>
            <w:r>
              <w:rPr>
                <w:noProof/>
                <w:webHidden/>
              </w:rPr>
              <w:fldChar w:fldCharType="end"/>
            </w:r>
          </w:hyperlink>
        </w:p>
        <w:p w14:paraId="7A1BCD53" w14:textId="0144EAB3" w:rsidR="00180453" w:rsidRDefault="00180453">
          <w:pPr>
            <w:pStyle w:val="TOC3"/>
            <w:rPr>
              <w:rFonts w:asciiTheme="minorHAnsi" w:eastAsiaTheme="minorEastAsia" w:hAnsiTheme="minorHAnsi" w:cstheme="minorBidi"/>
              <w:noProof/>
              <w:szCs w:val="22"/>
            </w:rPr>
          </w:pPr>
          <w:hyperlink w:anchor="_Toc7440283" w:history="1">
            <w:r w:rsidRPr="00853A54">
              <w:rPr>
                <w:rStyle w:val="Hyperlink"/>
                <w:noProof/>
              </w:rPr>
              <w:t>1.6.3.</w:t>
            </w:r>
            <w:r>
              <w:rPr>
                <w:rFonts w:asciiTheme="minorHAnsi" w:eastAsiaTheme="minorEastAsia" w:hAnsiTheme="minorHAnsi" w:cstheme="minorBidi"/>
                <w:noProof/>
                <w:szCs w:val="22"/>
              </w:rPr>
              <w:tab/>
            </w:r>
            <w:r w:rsidRPr="00853A54">
              <w:rPr>
                <w:rStyle w:val="Hyperlink"/>
                <w:noProof/>
              </w:rPr>
              <w:t>Constraints</w:t>
            </w:r>
            <w:r>
              <w:rPr>
                <w:noProof/>
                <w:webHidden/>
              </w:rPr>
              <w:tab/>
            </w:r>
            <w:r>
              <w:rPr>
                <w:noProof/>
                <w:webHidden/>
              </w:rPr>
              <w:fldChar w:fldCharType="begin"/>
            </w:r>
            <w:r>
              <w:rPr>
                <w:noProof/>
                <w:webHidden/>
              </w:rPr>
              <w:instrText xml:space="preserve"> PAGEREF _Toc7440283 \h </w:instrText>
            </w:r>
            <w:r>
              <w:rPr>
                <w:noProof/>
                <w:webHidden/>
              </w:rPr>
            </w:r>
            <w:r>
              <w:rPr>
                <w:noProof/>
                <w:webHidden/>
              </w:rPr>
              <w:fldChar w:fldCharType="separate"/>
            </w:r>
            <w:r>
              <w:rPr>
                <w:noProof/>
                <w:webHidden/>
              </w:rPr>
              <w:t>5</w:t>
            </w:r>
            <w:r>
              <w:rPr>
                <w:noProof/>
                <w:webHidden/>
              </w:rPr>
              <w:fldChar w:fldCharType="end"/>
            </w:r>
          </w:hyperlink>
        </w:p>
        <w:p w14:paraId="17A0DE91" w14:textId="13CCF34A" w:rsidR="00180453" w:rsidRDefault="00180453">
          <w:pPr>
            <w:pStyle w:val="TOC3"/>
            <w:rPr>
              <w:rFonts w:asciiTheme="minorHAnsi" w:eastAsiaTheme="minorEastAsia" w:hAnsiTheme="minorHAnsi" w:cstheme="minorBidi"/>
              <w:noProof/>
              <w:szCs w:val="22"/>
            </w:rPr>
          </w:pPr>
          <w:hyperlink w:anchor="_Toc7440284" w:history="1">
            <w:r w:rsidRPr="00853A54">
              <w:rPr>
                <w:rStyle w:val="Hyperlink"/>
                <w:noProof/>
              </w:rPr>
              <w:t>1.6.4.</w:t>
            </w:r>
            <w:r>
              <w:rPr>
                <w:rFonts w:asciiTheme="minorHAnsi" w:eastAsiaTheme="minorEastAsia" w:hAnsiTheme="minorHAnsi" w:cstheme="minorBidi"/>
                <w:noProof/>
                <w:szCs w:val="22"/>
              </w:rPr>
              <w:tab/>
            </w:r>
            <w:r w:rsidRPr="00853A54">
              <w:rPr>
                <w:rStyle w:val="Hyperlink"/>
                <w:noProof/>
              </w:rPr>
              <w:t>Dependencies</w:t>
            </w:r>
            <w:r>
              <w:rPr>
                <w:noProof/>
                <w:webHidden/>
              </w:rPr>
              <w:tab/>
            </w:r>
            <w:r>
              <w:rPr>
                <w:noProof/>
                <w:webHidden/>
              </w:rPr>
              <w:fldChar w:fldCharType="begin"/>
            </w:r>
            <w:r>
              <w:rPr>
                <w:noProof/>
                <w:webHidden/>
              </w:rPr>
              <w:instrText xml:space="preserve"> PAGEREF _Toc7440284 \h </w:instrText>
            </w:r>
            <w:r>
              <w:rPr>
                <w:noProof/>
                <w:webHidden/>
              </w:rPr>
            </w:r>
            <w:r>
              <w:rPr>
                <w:noProof/>
                <w:webHidden/>
              </w:rPr>
              <w:fldChar w:fldCharType="separate"/>
            </w:r>
            <w:r>
              <w:rPr>
                <w:noProof/>
                <w:webHidden/>
              </w:rPr>
              <w:t>6</w:t>
            </w:r>
            <w:r>
              <w:rPr>
                <w:noProof/>
                <w:webHidden/>
              </w:rPr>
              <w:fldChar w:fldCharType="end"/>
            </w:r>
          </w:hyperlink>
        </w:p>
        <w:p w14:paraId="11872C6E" w14:textId="0FA57811" w:rsidR="00180453" w:rsidRDefault="00180453">
          <w:pPr>
            <w:pStyle w:val="TOC3"/>
            <w:rPr>
              <w:rFonts w:asciiTheme="minorHAnsi" w:eastAsiaTheme="minorEastAsia" w:hAnsiTheme="minorHAnsi" w:cstheme="minorBidi"/>
              <w:noProof/>
              <w:szCs w:val="22"/>
            </w:rPr>
          </w:pPr>
          <w:hyperlink w:anchor="_Toc7440285" w:history="1">
            <w:r w:rsidRPr="00853A54">
              <w:rPr>
                <w:rStyle w:val="Hyperlink"/>
                <w:noProof/>
              </w:rPr>
              <w:t>1.6.5.</w:t>
            </w:r>
            <w:r>
              <w:rPr>
                <w:rFonts w:asciiTheme="minorHAnsi" w:eastAsiaTheme="minorEastAsia" w:hAnsiTheme="minorHAnsi" w:cstheme="minorBidi"/>
                <w:noProof/>
                <w:szCs w:val="22"/>
              </w:rPr>
              <w:tab/>
            </w:r>
            <w:r w:rsidRPr="00853A54">
              <w:rPr>
                <w:rStyle w:val="Hyperlink"/>
                <w:noProof/>
              </w:rPr>
              <w:t>Business Rules</w:t>
            </w:r>
            <w:r>
              <w:rPr>
                <w:noProof/>
                <w:webHidden/>
              </w:rPr>
              <w:tab/>
            </w:r>
            <w:r>
              <w:rPr>
                <w:noProof/>
                <w:webHidden/>
              </w:rPr>
              <w:fldChar w:fldCharType="begin"/>
            </w:r>
            <w:r>
              <w:rPr>
                <w:noProof/>
                <w:webHidden/>
              </w:rPr>
              <w:instrText xml:space="preserve"> PAGEREF _Toc7440285 \h </w:instrText>
            </w:r>
            <w:r>
              <w:rPr>
                <w:noProof/>
                <w:webHidden/>
              </w:rPr>
            </w:r>
            <w:r>
              <w:rPr>
                <w:noProof/>
                <w:webHidden/>
              </w:rPr>
              <w:fldChar w:fldCharType="separate"/>
            </w:r>
            <w:r>
              <w:rPr>
                <w:noProof/>
                <w:webHidden/>
              </w:rPr>
              <w:t>6</w:t>
            </w:r>
            <w:r>
              <w:rPr>
                <w:noProof/>
                <w:webHidden/>
              </w:rPr>
              <w:fldChar w:fldCharType="end"/>
            </w:r>
          </w:hyperlink>
        </w:p>
        <w:p w14:paraId="09C043F1" w14:textId="5FA4626A" w:rsidR="00180453" w:rsidRDefault="00180453">
          <w:pPr>
            <w:pStyle w:val="TOC1"/>
            <w:rPr>
              <w:rFonts w:asciiTheme="minorHAnsi" w:eastAsiaTheme="minorEastAsia" w:hAnsiTheme="minorHAnsi" w:cstheme="minorBidi"/>
              <w:b w:val="0"/>
              <w:caps w:val="0"/>
              <w:noProof/>
              <w:szCs w:val="22"/>
            </w:rPr>
          </w:pPr>
          <w:hyperlink w:anchor="_Toc7440286" w:history="1">
            <w:r w:rsidRPr="00853A54">
              <w:rPr>
                <w:rStyle w:val="Hyperlink"/>
                <w:noProof/>
              </w:rPr>
              <w:t>2</w:t>
            </w:r>
            <w:r>
              <w:rPr>
                <w:rFonts w:asciiTheme="minorHAnsi" w:eastAsiaTheme="minorEastAsia" w:hAnsiTheme="minorHAnsi" w:cstheme="minorBidi"/>
                <w:b w:val="0"/>
                <w:caps w:val="0"/>
                <w:noProof/>
                <w:szCs w:val="22"/>
              </w:rPr>
              <w:tab/>
            </w:r>
            <w:r w:rsidRPr="00853A54">
              <w:rPr>
                <w:rStyle w:val="Hyperlink"/>
                <w:noProof/>
              </w:rPr>
              <w:t>Use Cases</w:t>
            </w:r>
            <w:r>
              <w:rPr>
                <w:noProof/>
                <w:webHidden/>
              </w:rPr>
              <w:tab/>
            </w:r>
            <w:r>
              <w:rPr>
                <w:noProof/>
                <w:webHidden/>
              </w:rPr>
              <w:fldChar w:fldCharType="begin"/>
            </w:r>
            <w:r>
              <w:rPr>
                <w:noProof/>
                <w:webHidden/>
              </w:rPr>
              <w:instrText xml:space="preserve"> PAGEREF _Toc7440286 \h </w:instrText>
            </w:r>
            <w:r>
              <w:rPr>
                <w:noProof/>
                <w:webHidden/>
              </w:rPr>
            </w:r>
            <w:r>
              <w:rPr>
                <w:noProof/>
                <w:webHidden/>
              </w:rPr>
              <w:fldChar w:fldCharType="separate"/>
            </w:r>
            <w:r>
              <w:rPr>
                <w:noProof/>
                <w:webHidden/>
              </w:rPr>
              <w:t>6</w:t>
            </w:r>
            <w:r>
              <w:rPr>
                <w:noProof/>
                <w:webHidden/>
              </w:rPr>
              <w:fldChar w:fldCharType="end"/>
            </w:r>
          </w:hyperlink>
        </w:p>
        <w:p w14:paraId="2FFB2F12" w14:textId="23BAC2BB" w:rsidR="00180453" w:rsidRDefault="00180453">
          <w:pPr>
            <w:pStyle w:val="TOC2"/>
            <w:rPr>
              <w:rFonts w:asciiTheme="minorHAnsi" w:eastAsiaTheme="minorEastAsia" w:hAnsiTheme="minorHAnsi" w:cstheme="minorBidi"/>
              <w:szCs w:val="22"/>
            </w:rPr>
          </w:pPr>
          <w:hyperlink w:anchor="_Toc7440287" w:history="1">
            <w:r w:rsidRPr="00853A54">
              <w:rPr>
                <w:rStyle w:val="Hyperlink"/>
              </w:rPr>
              <w:t>2.4.</w:t>
            </w:r>
            <w:r>
              <w:rPr>
                <w:rFonts w:asciiTheme="minorHAnsi" w:eastAsiaTheme="minorEastAsia" w:hAnsiTheme="minorHAnsi" w:cstheme="minorBidi"/>
                <w:szCs w:val="22"/>
              </w:rPr>
              <w:tab/>
            </w:r>
            <w:r w:rsidRPr="00853A54">
              <w:rPr>
                <w:rStyle w:val="Hyperlink"/>
              </w:rPr>
              <w:t>Authentication/Authorization</w:t>
            </w:r>
            <w:r>
              <w:rPr>
                <w:webHidden/>
              </w:rPr>
              <w:tab/>
            </w:r>
            <w:r>
              <w:rPr>
                <w:webHidden/>
              </w:rPr>
              <w:fldChar w:fldCharType="begin"/>
            </w:r>
            <w:r>
              <w:rPr>
                <w:webHidden/>
              </w:rPr>
              <w:instrText xml:space="preserve"> PAGEREF _Toc7440287 \h </w:instrText>
            </w:r>
            <w:r>
              <w:rPr>
                <w:webHidden/>
              </w:rPr>
            </w:r>
            <w:r>
              <w:rPr>
                <w:webHidden/>
              </w:rPr>
              <w:fldChar w:fldCharType="separate"/>
            </w:r>
            <w:r>
              <w:rPr>
                <w:webHidden/>
              </w:rPr>
              <w:t>6</w:t>
            </w:r>
            <w:r>
              <w:rPr>
                <w:webHidden/>
              </w:rPr>
              <w:fldChar w:fldCharType="end"/>
            </w:r>
          </w:hyperlink>
        </w:p>
        <w:p w14:paraId="52499A0F" w14:textId="6517F458" w:rsidR="00180453" w:rsidRDefault="00180453">
          <w:pPr>
            <w:pStyle w:val="TOC2"/>
            <w:rPr>
              <w:rFonts w:asciiTheme="minorHAnsi" w:eastAsiaTheme="minorEastAsia" w:hAnsiTheme="minorHAnsi" w:cstheme="minorBidi"/>
              <w:szCs w:val="22"/>
            </w:rPr>
          </w:pPr>
          <w:hyperlink w:anchor="_Toc7440288" w:history="1">
            <w:r w:rsidRPr="00853A54">
              <w:rPr>
                <w:rStyle w:val="Hyperlink"/>
              </w:rPr>
              <w:t>2.5.</w:t>
            </w:r>
            <w:r>
              <w:rPr>
                <w:rFonts w:asciiTheme="minorHAnsi" w:eastAsiaTheme="minorEastAsia" w:hAnsiTheme="minorHAnsi" w:cstheme="minorBidi"/>
                <w:szCs w:val="22"/>
              </w:rPr>
              <w:tab/>
            </w:r>
            <w:r w:rsidRPr="00853A54">
              <w:rPr>
                <w:rStyle w:val="Hyperlink"/>
              </w:rPr>
              <w:t>Client/API Relationship</w:t>
            </w:r>
            <w:r>
              <w:rPr>
                <w:webHidden/>
              </w:rPr>
              <w:tab/>
            </w:r>
            <w:r>
              <w:rPr>
                <w:webHidden/>
              </w:rPr>
              <w:fldChar w:fldCharType="begin"/>
            </w:r>
            <w:r>
              <w:rPr>
                <w:webHidden/>
              </w:rPr>
              <w:instrText xml:space="preserve"> PAGEREF _Toc7440288 \h </w:instrText>
            </w:r>
            <w:r>
              <w:rPr>
                <w:webHidden/>
              </w:rPr>
            </w:r>
            <w:r>
              <w:rPr>
                <w:webHidden/>
              </w:rPr>
              <w:fldChar w:fldCharType="separate"/>
            </w:r>
            <w:r>
              <w:rPr>
                <w:webHidden/>
              </w:rPr>
              <w:t>7</w:t>
            </w:r>
            <w:r>
              <w:rPr>
                <w:webHidden/>
              </w:rPr>
              <w:fldChar w:fldCharType="end"/>
            </w:r>
          </w:hyperlink>
        </w:p>
        <w:p w14:paraId="6CA80717" w14:textId="347CA86F" w:rsidR="00180453" w:rsidRDefault="00180453">
          <w:pPr>
            <w:pStyle w:val="TOC2"/>
            <w:rPr>
              <w:rFonts w:asciiTheme="minorHAnsi" w:eastAsiaTheme="minorEastAsia" w:hAnsiTheme="minorHAnsi" w:cstheme="minorBidi"/>
              <w:szCs w:val="22"/>
            </w:rPr>
          </w:pPr>
          <w:hyperlink w:anchor="_Toc7440289" w:history="1">
            <w:r w:rsidRPr="00853A54">
              <w:rPr>
                <w:rStyle w:val="Hyperlink"/>
              </w:rPr>
              <w:t>2.6.</w:t>
            </w:r>
            <w:r>
              <w:rPr>
                <w:rFonts w:asciiTheme="minorHAnsi" w:eastAsiaTheme="minorEastAsia" w:hAnsiTheme="minorHAnsi" w:cstheme="minorBidi"/>
                <w:szCs w:val="22"/>
              </w:rPr>
              <w:tab/>
            </w:r>
            <w:r w:rsidRPr="00853A54">
              <w:rPr>
                <w:rStyle w:val="Hyperlink"/>
              </w:rPr>
              <w:t>API to API Relationship</w:t>
            </w:r>
            <w:r>
              <w:rPr>
                <w:webHidden/>
              </w:rPr>
              <w:tab/>
            </w:r>
            <w:r>
              <w:rPr>
                <w:webHidden/>
              </w:rPr>
              <w:fldChar w:fldCharType="begin"/>
            </w:r>
            <w:r>
              <w:rPr>
                <w:webHidden/>
              </w:rPr>
              <w:instrText xml:space="preserve"> PAGEREF _Toc7440289 \h </w:instrText>
            </w:r>
            <w:r>
              <w:rPr>
                <w:webHidden/>
              </w:rPr>
            </w:r>
            <w:r>
              <w:rPr>
                <w:webHidden/>
              </w:rPr>
              <w:fldChar w:fldCharType="separate"/>
            </w:r>
            <w:r>
              <w:rPr>
                <w:webHidden/>
              </w:rPr>
              <w:t>7</w:t>
            </w:r>
            <w:r>
              <w:rPr>
                <w:webHidden/>
              </w:rPr>
              <w:fldChar w:fldCharType="end"/>
            </w:r>
          </w:hyperlink>
        </w:p>
        <w:p w14:paraId="0524EECD" w14:textId="15D6747A" w:rsidR="00180453" w:rsidRDefault="00180453">
          <w:pPr>
            <w:pStyle w:val="TOC1"/>
            <w:rPr>
              <w:rFonts w:asciiTheme="minorHAnsi" w:eastAsiaTheme="minorEastAsia" w:hAnsiTheme="minorHAnsi" w:cstheme="minorBidi"/>
              <w:b w:val="0"/>
              <w:caps w:val="0"/>
              <w:noProof/>
              <w:szCs w:val="22"/>
            </w:rPr>
          </w:pPr>
          <w:hyperlink w:anchor="_Toc7440290" w:history="1">
            <w:r w:rsidRPr="00853A54">
              <w:rPr>
                <w:rStyle w:val="Hyperlink"/>
                <w:noProof/>
              </w:rPr>
              <w:t>3</w:t>
            </w:r>
            <w:r>
              <w:rPr>
                <w:rFonts w:asciiTheme="minorHAnsi" w:eastAsiaTheme="minorEastAsia" w:hAnsiTheme="minorHAnsi" w:cstheme="minorBidi"/>
                <w:b w:val="0"/>
                <w:caps w:val="0"/>
                <w:noProof/>
                <w:szCs w:val="22"/>
              </w:rPr>
              <w:tab/>
            </w:r>
            <w:r w:rsidRPr="00853A54">
              <w:rPr>
                <w:rStyle w:val="Hyperlink"/>
                <w:noProof/>
              </w:rPr>
              <w:t>FUNCTIONAL REQUIREMENTS</w:t>
            </w:r>
            <w:r>
              <w:rPr>
                <w:noProof/>
                <w:webHidden/>
              </w:rPr>
              <w:tab/>
            </w:r>
            <w:r>
              <w:rPr>
                <w:noProof/>
                <w:webHidden/>
              </w:rPr>
              <w:fldChar w:fldCharType="begin"/>
            </w:r>
            <w:r>
              <w:rPr>
                <w:noProof/>
                <w:webHidden/>
              </w:rPr>
              <w:instrText xml:space="preserve"> PAGEREF _Toc7440290 \h </w:instrText>
            </w:r>
            <w:r>
              <w:rPr>
                <w:noProof/>
                <w:webHidden/>
              </w:rPr>
            </w:r>
            <w:r>
              <w:rPr>
                <w:noProof/>
                <w:webHidden/>
              </w:rPr>
              <w:fldChar w:fldCharType="separate"/>
            </w:r>
            <w:r>
              <w:rPr>
                <w:noProof/>
                <w:webHidden/>
              </w:rPr>
              <w:t>8</w:t>
            </w:r>
            <w:r>
              <w:rPr>
                <w:noProof/>
                <w:webHidden/>
              </w:rPr>
              <w:fldChar w:fldCharType="end"/>
            </w:r>
          </w:hyperlink>
        </w:p>
        <w:p w14:paraId="74E9E23F" w14:textId="04675A5F" w:rsidR="00180453" w:rsidRDefault="00180453">
          <w:pPr>
            <w:pStyle w:val="TOC2"/>
            <w:rPr>
              <w:rFonts w:asciiTheme="minorHAnsi" w:eastAsiaTheme="minorEastAsia" w:hAnsiTheme="minorHAnsi" w:cstheme="minorBidi"/>
              <w:szCs w:val="22"/>
            </w:rPr>
          </w:pPr>
          <w:hyperlink w:anchor="_Toc7440291" w:history="1">
            <w:r w:rsidRPr="00853A54">
              <w:rPr>
                <w:rStyle w:val="Hyperlink"/>
              </w:rPr>
              <w:t>3.4.</w:t>
            </w:r>
            <w:r>
              <w:rPr>
                <w:rFonts w:asciiTheme="minorHAnsi" w:eastAsiaTheme="minorEastAsia" w:hAnsiTheme="minorHAnsi" w:cstheme="minorBidi"/>
                <w:szCs w:val="22"/>
              </w:rPr>
              <w:tab/>
            </w:r>
            <w:r w:rsidRPr="00853A54">
              <w:rPr>
                <w:rStyle w:val="Hyperlink"/>
              </w:rPr>
              <w:t>Context</w:t>
            </w:r>
            <w:r>
              <w:rPr>
                <w:webHidden/>
              </w:rPr>
              <w:tab/>
            </w:r>
            <w:r>
              <w:rPr>
                <w:webHidden/>
              </w:rPr>
              <w:fldChar w:fldCharType="begin"/>
            </w:r>
            <w:r>
              <w:rPr>
                <w:webHidden/>
              </w:rPr>
              <w:instrText xml:space="preserve"> PAGEREF _Toc7440291 \h </w:instrText>
            </w:r>
            <w:r>
              <w:rPr>
                <w:webHidden/>
              </w:rPr>
            </w:r>
            <w:r>
              <w:rPr>
                <w:webHidden/>
              </w:rPr>
              <w:fldChar w:fldCharType="separate"/>
            </w:r>
            <w:r>
              <w:rPr>
                <w:webHidden/>
              </w:rPr>
              <w:t>8</w:t>
            </w:r>
            <w:r>
              <w:rPr>
                <w:webHidden/>
              </w:rPr>
              <w:fldChar w:fldCharType="end"/>
            </w:r>
          </w:hyperlink>
        </w:p>
        <w:p w14:paraId="4B99786E" w14:textId="78582CA0" w:rsidR="00180453" w:rsidRDefault="00180453">
          <w:pPr>
            <w:pStyle w:val="TOC2"/>
            <w:rPr>
              <w:rFonts w:asciiTheme="minorHAnsi" w:eastAsiaTheme="minorEastAsia" w:hAnsiTheme="minorHAnsi" w:cstheme="minorBidi"/>
              <w:szCs w:val="22"/>
            </w:rPr>
          </w:pPr>
          <w:hyperlink w:anchor="_Toc7440292" w:history="1">
            <w:r w:rsidRPr="00853A54">
              <w:rPr>
                <w:rStyle w:val="Hyperlink"/>
              </w:rPr>
              <w:t>3.5.</w:t>
            </w:r>
            <w:r>
              <w:rPr>
                <w:rFonts w:asciiTheme="minorHAnsi" w:eastAsiaTheme="minorEastAsia" w:hAnsiTheme="minorHAnsi" w:cstheme="minorBidi"/>
                <w:szCs w:val="22"/>
              </w:rPr>
              <w:tab/>
            </w:r>
            <w:r w:rsidRPr="00853A54">
              <w:rPr>
                <w:rStyle w:val="Hyperlink"/>
              </w:rPr>
              <w:t>User Requirements</w:t>
            </w:r>
            <w:r>
              <w:rPr>
                <w:webHidden/>
              </w:rPr>
              <w:tab/>
            </w:r>
            <w:r>
              <w:rPr>
                <w:webHidden/>
              </w:rPr>
              <w:fldChar w:fldCharType="begin"/>
            </w:r>
            <w:r>
              <w:rPr>
                <w:webHidden/>
              </w:rPr>
              <w:instrText xml:space="preserve"> PAGEREF _Toc7440292 \h </w:instrText>
            </w:r>
            <w:r>
              <w:rPr>
                <w:webHidden/>
              </w:rPr>
            </w:r>
            <w:r>
              <w:rPr>
                <w:webHidden/>
              </w:rPr>
              <w:fldChar w:fldCharType="separate"/>
            </w:r>
            <w:r>
              <w:rPr>
                <w:webHidden/>
              </w:rPr>
              <w:t>8</w:t>
            </w:r>
            <w:r>
              <w:rPr>
                <w:webHidden/>
              </w:rPr>
              <w:fldChar w:fldCharType="end"/>
            </w:r>
          </w:hyperlink>
        </w:p>
        <w:p w14:paraId="59AE0361" w14:textId="37F93F20" w:rsidR="00180453" w:rsidRDefault="00180453">
          <w:pPr>
            <w:pStyle w:val="TOC2"/>
            <w:rPr>
              <w:rFonts w:asciiTheme="minorHAnsi" w:eastAsiaTheme="minorEastAsia" w:hAnsiTheme="minorHAnsi" w:cstheme="minorBidi"/>
              <w:szCs w:val="22"/>
            </w:rPr>
          </w:pPr>
          <w:hyperlink w:anchor="_Toc7440293" w:history="1">
            <w:r w:rsidRPr="00853A54">
              <w:rPr>
                <w:rStyle w:val="Hyperlink"/>
              </w:rPr>
              <w:t>3.6.</w:t>
            </w:r>
            <w:r>
              <w:rPr>
                <w:rFonts w:asciiTheme="minorHAnsi" w:eastAsiaTheme="minorEastAsia" w:hAnsiTheme="minorHAnsi" w:cstheme="minorBidi"/>
                <w:szCs w:val="22"/>
              </w:rPr>
              <w:tab/>
            </w:r>
            <w:r w:rsidRPr="00853A54">
              <w:rPr>
                <w:rStyle w:val="Hyperlink"/>
              </w:rPr>
              <w:t>Data Flow Diagrams</w:t>
            </w:r>
            <w:r>
              <w:rPr>
                <w:webHidden/>
              </w:rPr>
              <w:tab/>
            </w:r>
            <w:r>
              <w:rPr>
                <w:webHidden/>
              </w:rPr>
              <w:fldChar w:fldCharType="begin"/>
            </w:r>
            <w:r>
              <w:rPr>
                <w:webHidden/>
              </w:rPr>
              <w:instrText xml:space="preserve"> PAGEREF _Toc7440293 \h </w:instrText>
            </w:r>
            <w:r>
              <w:rPr>
                <w:webHidden/>
              </w:rPr>
            </w:r>
            <w:r>
              <w:rPr>
                <w:webHidden/>
              </w:rPr>
              <w:fldChar w:fldCharType="separate"/>
            </w:r>
            <w:r>
              <w:rPr>
                <w:webHidden/>
              </w:rPr>
              <w:t>9</w:t>
            </w:r>
            <w:r>
              <w:rPr>
                <w:webHidden/>
              </w:rPr>
              <w:fldChar w:fldCharType="end"/>
            </w:r>
          </w:hyperlink>
        </w:p>
        <w:p w14:paraId="03C47DE7" w14:textId="671DC5DF" w:rsidR="00180453" w:rsidRDefault="00180453">
          <w:pPr>
            <w:pStyle w:val="TOC2"/>
            <w:rPr>
              <w:rFonts w:asciiTheme="minorHAnsi" w:eastAsiaTheme="minorEastAsia" w:hAnsiTheme="minorHAnsi" w:cstheme="minorBidi"/>
              <w:szCs w:val="22"/>
            </w:rPr>
          </w:pPr>
          <w:hyperlink w:anchor="_Toc7440294" w:history="1">
            <w:r w:rsidRPr="00853A54">
              <w:rPr>
                <w:rStyle w:val="Hyperlink"/>
              </w:rPr>
              <w:t>3.7.</w:t>
            </w:r>
            <w:r>
              <w:rPr>
                <w:rFonts w:asciiTheme="minorHAnsi" w:eastAsiaTheme="minorEastAsia" w:hAnsiTheme="minorHAnsi" w:cstheme="minorBidi"/>
                <w:szCs w:val="22"/>
              </w:rPr>
              <w:tab/>
            </w:r>
            <w:r w:rsidRPr="00853A54">
              <w:rPr>
                <w:rStyle w:val="Hyperlink"/>
              </w:rPr>
              <w:t>Logical Data Model/Data Dictionary</w:t>
            </w:r>
            <w:r>
              <w:rPr>
                <w:webHidden/>
              </w:rPr>
              <w:tab/>
            </w:r>
            <w:r>
              <w:rPr>
                <w:webHidden/>
              </w:rPr>
              <w:fldChar w:fldCharType="begin"/>
            </w:r>
            <w:r>
              <w:rPr>
                <w:webHidden/>
              </w:rPr>
              <w:instrText xml:space="preserve"> PAGEREF _Toc7440294 \h </w:instrText>
            </w:r>
            <w:r>
              <w:rPr>
                <w:webHidden/>
              </w:rPr>
            </w:r>
            <w:r>
              <w:rPr>
                <w:webHidden/>
              </w:rPr>
              <w:fldChar w:fldCharType="separate"/>
            </w:r>
            <w:r>
              <w:rPr>
                <w:webHidden/>
              </w:rPr>
              <w:t>10</w:t>
            </w:r>
            <w:r>
              <w:rPr>
                <w:webHidden/>
              </w:rPr>
              <w:fldChar w:fldCharType="end"/>
            </w:r>
          </w:hyperlink>
        </w:p>
        <w:p w14:paraId="241EBC58" w14:textId="0AC7DD22" w:rsidR="00180453" w:rsidRDefault="00180453">
          <w:pPr>
            <w:pStyle w:val="TOC3"/>
            <w:rPr>
              <w:rFonts w:asciiTheme="minorHAnsi" w:eastAsiaTheme="minorEastAsia" w:hAnsiTheme="minorHAnsi" w:cstheme="minorBidi"/>
              <w:noProof/>
              <w:szCs w:val="22"/>
            </w:rPr>
          </w:pPr>
          <w:hyperlink w:anchor="_Toc7440295" w:history="1">
            <w:r w:rsidRPr="00853A54">
              <w:rPr>
                <w:rStyle w:val="Hyperlink"/>
                <w:noProof/>
              </w:rPr>
              <w:t>3.7.1.</w:t>
            </w:r>
            <w:r>
              <w:rPr>
                <w:rFonts w:asciiTheme="minorHAnsi" w:eastAsiaTheme="minorEastAsia" w:hAnsiTheme="minorHAnsi" w:cstheme="minorBidi"/>
                <w:noProof/>
                <w:szCs w:val="22"/>
              </w:rPr>
              <w:tab/>
            </w:r>
            <w:r w:rsidRPr="00853A54">
              <w:rPr>
                <w:rStyle w:val="Hyperlink"/>
                <w:noProof/>
              </w:rPr>
              <w:t>DAL.Data.API – LiveDu</w:t>
            </w:r>
            <w:r>
              <w:rPr>
                <w:noProof/>
                <w:webHidden/>
              </w:rPr>
              <w:tab/>
            </w:r>
            <w:r>
              <w:rPr>
                <w:noProof/>
                <w:webHidden/>
              </w:rPr>
              <w:fldChar w:fldCharType="begin"/>
            </w:r>
            <w:r>
              <w:rPr>
                <w:noProof/>
                <w:webHidden/>
              </w:rPr>
              <w:instrText xml:space="preserve"> PAGEREF _Toc7440295 \h </w:instrText>
            </w:r>
            <w:r>
              <w:rPr>
                <w:noProof/>
                <w:webHidden/>
              </w:rPr>
            </w:r>
            <w:r>
              <w:rPr>
                <w:noProof/>
                <w:webHidden/>
              </w:rPr>
              <w:fldChar w:fldCharType="separate"/>
            </w:r>
            <w:r>
              <w:rPr>
                <w:noProof/>
                <w:webHidden/>
              </w:rPr>
              <w:t>10</w:t>
            </w:r>
            <w:r>
              <w:rPr>
                <w:noProof/>
                <w:webHidden/>
              </w:rPr>
              <w:fldChar w:fldCharType="end"/>
            </w:r>
          </w:hyperlink>
        </w:p>
        <w:p w14:paraId="4A2C4300" w14:textId="02FFD11E" w:rsidR="00180453" w:rsidRDefault="00180453">
          <w:pPr>
            <w:pStyle w:val="TOC3"/>
            <w:rPr>
              <w:rFonts w:asciiTheme="minorHAnsi" w:eastAsiaTheme="minorEastAsia" w:hAnsiTheme="minorHAnsi" w:cstheme="minorBidi"/>
              <w:noProof/>
              <w:szCs w:val="22"/>
            </w:rPr>
          </w:pPr>
          <w:hyperlink w:anchor="_Toc7440296" w:history="1">
            <w:r w:rsidRPr="00853A54">
              <w:rPr>
                <w:rStyle w:val="Hyperlink"/>
                <w:noProof/>
              </w:rPr>
              <w:t>3.7.2.</w:t>
            </w:r>
            <w:r>
              <w:rPr>
                <w:rFonts w:asciiTheme="minorHAnsi" w:eastAsiaTheme="minorEastAsia" w:hAnsiTheme="minorHAnsi" w:cstheme="minorBidi"/>
                <w:noProof/>
                <w:szCs w:val="22"/>
              </w:rPr>
              <w:tab/>
            </w:r>
            <w:r w:rsidRPr="00853A54">
              <w:rPr>
                <w:rStyle w:val="Hyperlink"/>
                <w:noProof/>
              </w:rPr>
              <w:t>DAL.Data.API – Lyris</w:t>
            </w:r>
            <w:r>
              <w:rPr>
                <w:noProof/>
                <w:webHidden/>
              </w:rPr>
              <w:tab/>
            </w:r>
            <w:r>
              <w:rPr>
                <w:noProof/>
                <w:webHidden/>
              </w:rPr>
              <w:fldChar w:fldCharType="begin"/>
            </w:r>
            <w:r>
              <w:rPr>
                <w:noProof/>
                <w:webHidden/>
              </w:rPr>
              <w:instrText xml:space="preserve"> PAGEREF _Toc7440296 \h </w:instrText>
            </w:r>
            <w:r>
              <w:rPr>
                <w:noProof/>
                <w:webHidden/>
              </w:rPr>
            </w:r>
            <w:r>
              <w:rPr>
                <w:noProof/>
                <w:webHidden/>
              </w:rPr>
              <w:fldChar w:fldCharType="separate"/>
            </w:r>
            <w:r>
              <w:rPr>
                <w:noProof/>
                <w:webHidden/>
              </w:rPr>
              <w:t>11</w:t>
            </w:r>
            <w:r>
              <w:rPr>
                <w:noProof/>
                <w:webHidden/>
              </w:rPr>
              <w:fldChar w:fldCharType="end"/>
            </w:r>
          </w:hyperlink>
        </w:p>
        <w:p w14:paraId="1F133856" w14:textId="3E9BFEE7" w:rsidR="00180453" w:rsidRDefault="00180453">
          <w:pPr>
            <w:pStyle w:val="TOC3"/>
            <w:rPr>
              <w:rFonts w:asciiTheme="minorHAnsi" w:eastAsiaTheme="minorEastAsia" w:hAnsiTheme="minorHAnsi" w:cstheme="minorBidi"/>
              <w:noProof/>
              <w:szCs w:val="22"/>
            </w:rPr>
          </w:pPr>
          <w:hyperlink w:anchor="_Toc7440297" w:history="1">
            <w:r w:rsidRPr="00853A54">
              <w:rPr>
                <w:rStyle w:val="Hyperlink"/>
                <w:noProof/>
              </w:rPr>
              <w:t>3.7.3.</w:t>
            </w:r>
            <w:r>
              <w:rPr>
                <w:rFonts w:asciiTheme="minorHAnsi" w:eastAsiaTheme="minorEastAsia" w:hAnsiTheme="minorHAnsi" w:cstheme="minorBidi"/>
                <w:noProof/>
                <w:szCs w:val="22"/>
              </w:rPr>
              <w:tab/>
            </w:r>
            <w:r w:rsidRPr="00853A54">
              <w:rPr>
                <w:rStyle w:val="Hyperlink"/>
                <w:noProof/>
              </w:rPr>
              <w:t>DAL.Data.API – Office365</w:t>
            </w:r>
            <w:r>
              <w:rPr>
                <w:noProof/>
                <w:webHidden/>
              </w:rPr>
              <w:tab/>
            </w:r>
            <w:r>
              <w:rPr>
                <w:noProof/>
                <w:webHidden/>
              </w:rPr>
              <w:fldChar w:fldCharType="begin"/>
            </w:r>
            <w:r>
              <w:rPr>
                <w:noProof/>
                <w:webHidden/>
              </w:rPr>
              <w:instrText xml:space="preserve"> PAGEREF _Toc7440297 \h </w:instrText>
            </w:r>
            <w:r>
              <w:rPr>
                <w:noProof/>
                <w:webHidden/>
              </w:rPr>
            </w:r>
            <w:r>
              <w:rPr>
                <w:noProof/>
                <w:webHidden/>
              </w:rPr>
              <w:fldChar w:fldCharType="separate"/>
            </w:r>
            <w:r>
              <w:rPr>
                <w:noProof/>
                <w:webHidden/>
              </w:rPr>
              <w:t>12</w:t>
            </w:r>
            <w:r>
              <w:rPr>
                <w:noProof/>
                <w:webHidden/>
              </w:rPr>
              <w:fldChar w:fldCharType="end"/>
            </w:r>
          </w:hyperlink>
        </w:p>
        <w:p w14:paraId="3F64ECD8" w14:textId="7D4C3DA9" w:rsidR="00180453" w:rsidRDefault="00180453">
          <w:pPr>
            <w:pStyle w:val="TOC3"/>
            <w:rPr>
              <w:rFonts w:asciiTheme="minorHAnsi" w:eastAsiaTheme="minorEastAsia" w:hAnsiTheme="minorHAnsi" w:cstheme="minorBidi"/>
              <w:noProof/>
              <w:szCs w:val="22"/>
            </w:rPr>
          </w:pPr>
          <w:hyperlink w:anchor="_Toc7440298" w:history="1">
            <w:r w:rsidRPr="00853A54">
              <w:rPr>
                <w:rStyle w:val="Hyperlink"/>
                <w:noProof/>
              </w:rPr>
              <w:t>3.7.4.</w:t>
            </w:r>
            <w:r>
              <w:rPr>
                <w:rFonts w:asciiTheme="minorHAnsi" w:eastAsiaTheme="minorEastAsia" w:hAnsiTheme="minorHAnsi" w:cstheme="minorBidi"/>
                <w:noProof/>
                <w:szCs w:val="22"/>
              </w:rPr>
              <w:tab/>
            </w:r>
            <w:r w:rsidRPr="00853A54">
              <w:rPr>
                <w:rStyle w:val="Hyperlink"/>
                <w:noProof/>
              </w:rPr>
              <w:t>Role Mapping / Access Restrictions</w:t>
            </w:r>
            <w:r>
              <w:rPr>
                <w:noProof/>
                <w:webHidden/>
              </w:rPr>
              <w:tab/>
            </w:r>
            <w:r>
              <w:rPr>
                <w:noProof/>
                <w:webHidden/>
              </w:rPr>
              <w:fldChar w:fldCharType="begin"/>
            </w:r>
            <w:r>
              <w:rPr>
                <w:noProof/>
                <w:webHidden/>
              </w:rPr>
              <w:instrText xml:space="preserve"> PAGEREF _Toc7440298 \h </w:instrText>
            </w:r>
            <w:r>
              <w:rPr>
                <w:noProof/>
                <w:webHidden/>
              </w:rPr>
            </w:r>
            <w:r>
              <w:rPr>
                <w:noProof/>
                <w:webHidden/>
              </w:rPr>
              <w:fldChar w:fldCharType="separate"/>
            </w:r>
            <w:r>
              <w:rPr>
                <w:noProof/>
                <w:webHidden/>
              </w:rPr>
              <w:t>12</w:t>
            </w:r>
            <w:r>
              <w:rPr>
                <w:noProof/>
                <w:webHidden/>
              </w:rPr>
              <w:fldChar w:fldCharType="end"/>
            </w:r>
          </w:hyperlink>
        </w:p>
        <w:p w14:paraId="1DDEFDC0" w14:textId="32B5E782" w:rsidR="00180453" w:rsidRDefault="00180453">
          <w:pPr>
            <w:pStyle w:val="TOC3"/>
            <w:rPr>
              <w:rFonts w:asciiTheme="minorHAnsi" w:eastAsiaTheme="minorEastAsia" w:hAnsiTheme="minorHAnsi" w:cstheme="minorBidi"/>
              <w:noProof/>
              <w:szCs w:val="22"/>
            </w:rPr>
          </w:pPr>
          <w:hyperlink w:anchor="_Toc7440299" w:history="1">
            <w:r w:rsidRPr="00853A54">
              <w:rPr>
                <w:rStyle w:val="Hyperlink"/>
                <w:noProof/>
              </w:rPr>
              <w:t>3.7.5.</w:t>
            </w:r>
            <w:r>
              <w:rPr>
                <w:rFonts w:asciiTheme="minorHAnsi" w:eastAsiaTheme="minorEastAsia" w:hAnsiTheme="minorHAnsi" w:cstheme="minorBidi"/>
                <w:noProof/>
                <w:szCs w:val="22"/>
              </w:rPr>
              <w:tab/>
            </w:r>
            <w:r w:rsidRPr="00853A54">
              <w:rPr>
                <w:rStyle w:val="Hyperlink"/>
                <w:noProof/>
              </w:rPr>
              <w:t>Self Service Menu Structure</w:t>
            </w:r>
            <w:r>
              <w:rPr>
                <w:noProof/>
                <w:webHidden/>
              </w:rPr>
              <w:tab/>
            </w:r>
            <w:r>
              <w:rPr>
                <w:noProof/>
                <w:webHidden/>
              </w:rPr>
              <w:fldChar w:fldCharType="begin"/>
            </w:r>
            <w:r>
              <w:rPr>
                <w:noProof/>
                <w:webHidden/>
              </w:rPr>
              <w:instrText xml:space="preserve"> PAGEREF _Toc7440299 \h </w:instrText>
            </w:r>
            <w:r>
              <w:rPr>
                <w:noProof/>
                <w:webHidden/>
              </w:rPr>
            </w:r>
            <w:r>
              <w:rPr>
                <w:noProof/>
                <w:webHidden/>
              </w:rPr>
              <w:fldChar w:fldCharType="separate"/>
            </w:r>
            <w:r>
              <w:rPr>
                <w:noProof/>
                <w:webHidden/>
              </w:rPr>
              <w:t>13</w:t>
            </w:r>
            <w:r>
              <w:rPr>
                <w:noProof/>
                <w:webHidden/>
              </w:rPr>
              <w:fldChar w:fldCharType="end"/>
            </w:r>
          </w:hyperlink>
        </w:p>
        <w:p w14:paraId="0EB97C14" w14:textId="29FC3D41" w:rsidR="00180453" w:rsidRDefault="00180453">
          <w:pPr>
            <w:pStyle w:val="TOC2"/>
            <w:rPr>
              <w:rFonts w:asciiTheme="minorHAnsi" w:eastAsiaTheme="minorEastAsia" w:hAnsiTheme="minorHAnsi" w:cstheme="minorBidi"/>
              <w:szCs w:val="22"/>
            </w:rPr>
          </w:pPr>
          <w:hyperlink w:anchor="_Toc7440300" w:history="1">
            <w:r w:rsidRPr="00853A54">
              <w:rPr>
                <w:rStyle w:val="Hyperlink"/>
              </w:rPr>
              <w:t>3.8.</w:t>
            </w:r>
            <w:r>
              <w:rPr>
                <w:rFonts w:asciiTheme="minorHAnsi" w:eastAsiaTheme="minorEastAsia" w:hAnsiTheme="minorHAnsi" w:cstheme="minorBidi"/>
                <w:szCs w:val="22"/>
              </w:rPr>
              <w:tab/>
            </w:r>
            <w:r w:rsidRPr="00853A54">
              <w:rPr>
                <w:rStyle w:val="Hyperlink"/>
              </w:rPr>
              <w:t>Interface Requirements</w:t>
            </w:r>
            <w:r>
              <w:rPr>
                <w:webHidden/>
              </w:rPr>
              <w:tab/>
            </w:r>
            <w:r>
              <w:rPr>
                <w:webHidden/>
              </w:rPr>
              <w:fldChar w:fldCharType="begin"/>
            </w:r>
            <w:r>
              <w:rPr>
                <w:webHidden/>
              </w:rPr>
              <w:instrText xml:space="preserve"> PAGEREF _Toc7440300 \h </w:instrText>
            </w:r>
            <w:r>
              <w:rPr>
                <w:webHidden/>
              </w:rPr>
            </w:r>
            <w:r>
              <w:rPr>
                <w:webHidden/>
              </w:rPr>
              <w:fldChar w:fldCharType="separate"/>
            </w:r>
            <w:r>
              <w:rPr>
                <w:webHidden/>
              </w:rPr>
              <w:t>14</w:t>
            </w:r>
            <w:r>
              <w:rPr>
                <w:webHidden/>
              </w:rPr>
              <w:fldChar w:fldCharType="end"/>
            </w:r>
          </w:hyperlink>
        </w:p>
        <w:p w14:paraId="7CD9D01F" w14:textId="55F1AAC4" w:rsidR="00180453" w:rsidRDefault="00180453">
          <w:pPr>
            <w:pStyle w:val="TOC3"/>
            <w:rPr>
              <w:rFonts w:asciiTheme="minorHAnsi" w:eastAsiaTheme="minorEastAsia" w:hAnsiTheme="minorHAnsi" w:cstheme="minorBidi"/>
              <w:noProof/>
              <w:szCs w:val="22"/>
            </w:rPr>
          </w:pPr>
          <w:hyperlink w:anchor="_Toc7440301" w:history="1">
            <w:r w:rsidRPr="00853A54">
              <w:rPr>
                <w:rStyle w:val="Hyperlink"/>
                <w:noProof/>
              </w:rPr>
              <w:t>3.8.2.</w:t>
            </w:r>
            <w:r>
              <w:rPr>
                <w:rFonts w:asciiTheme="minorHAnsi" w:eastAsiaTheme="minorEastAsia" w:hAnsiTheme="minorHAnsi" w:cstheme="minorBidi"/>
                <w:noProof/>
                <w:szCs w:val="22"/>
              </w:rPr>
              <w:tab/>
            </w:r>
            <w:r w:rsidRPr="00853A54">
              <w:rPr>
                <w:rStyle w:val="Hyperlink"/>
                <w:noProof/>
              </w:rPr>
              <w:t>User Interface Authentication/Authorization</w:t>
            </w:r>
            <w:r>
              <w:rPr>
                <w:noProof/>
                <w:webHidden/>
              </w:rPr>
              <w:tab/>
            </w:r>
            <w:r>
              <w:rPr>
                <w:noProof/>
                <w:webHidden/>
              </w:rPr>
              <w:fldChar w:fldCharType="begin"/>
            </w:r>
            <w:r>
              <w:rPr>
                <w:noProof/>
                <w:webHidden/>
              </w:rPr>
              <w:instrText xml:space="preserve"> PAGEREF _Toc7440301 \h </w:instrText>
            </w:r>
            <w:r>
              <w:rPr>
                <w:noProof/>
                <w:webHidden/>
              </w:rPr>
            </w:r>
            <w:r>
              <w:rPr>
                <w:noProof/>
                <w:webHidden/>
              </w:rPr>
              <w:fldChar w:fldCharType="separate"/>
            </w:r>
            <w:r>
              <w:rPr>
                <w:noProof/>
                <w:webHidden/>
              </w:rPr>
              <w:t>14</w:t>
            </w:r>
            <w:r>
              <w:rPr>
                <w:noProof/>
                <w:webHidden/>
              </w:rPr>
              <w:fldChar w:fldCharType="end"/>
            </w:r>
          </w:hyperlink>
        </w:p>
        <w:p w14:paraId="4B1232B1" w14:textId="17759F95" w:rsidR="00180453" w:rsidRDefault="00180453">
          <w:pPr>
            <w:pStyle w:val="TOC3"/>
            <w:rPr>
              <w:rFonts w:asciiTheme="minorHAnsi" w:eastAsiaTheme="minorEastAsia" w:hAnsiTheme="minorHAnsi" w:cstheme="minorBidi"/>
              <w:noProof/>
              <w:szCs w:val="22"/>
            </w:rPr>
          </w:pPr>
          <w:hyperlink w:anchor="_Toc7440302" w:history="1">
            <w:r w:rsidRPr="00853A54">
              <w:rPr>
                <w:rStyle w:val="Hyperlink"/>
                <w:noProof/>
              </w:rPr>
              <w:t>3.8.3.</w:t>
            </w:r>
            <w:r>
              <w:rPr>
                <w:rFonts w:asciiTheme="minorHAnsi" w:eastAsiaTheme="minorEastAsia" w:hAnsiTheme="minorHAnsi" w:cstheme="minorBidi"/>
                <w:noProof/>
                <w:szCs w:val="22"/>
              </w:rPr>
              <w:tab/>
            </w:r>
            <w:r w:rsidRPr="00853A54">
              <w:rPr>
                <w:rStyle w:val="Hyperlink"/>
                <w:noProof/>
              </w:rPr>
              <w:t>Dashboard Email Sign-Up (/dashboard)</w:t>
            </w:r>
            <w:r>
              <w:rPr>
                <w:noProof/>
                <w:webHidden/>
              </w:rPr>
              <w:tab/>
            </w:r>
            <w:r>
              <w:rPr>
                <w:noProof/>
                <w:webHidden/>
              </w:rPr>
              <w:fldChar w:fldCharType="begin"/>
            </w:r>
            <w:r>
              <w:rPr>
                <w:noProof/>
                <w:webHidden/>
              </w:rPr>
              <w:instrText xml:space="preserve"> PAGEREF _Toc7440302 \h </w:instrText>
            </w:r>
            <w:r>
              <w:rPr>
                <w:noProof/>
                <w:webHidden/>
              </w:rPr>
            </w:r>
            <w:r>
              <w:rPr>
                <w:noProof/>
                <w:webHidden/>
              </w:rPr>
              <w:fldChar w:fldCharType="separate"/>
            </w:r>
            <w:r>
              <w:rPr>
                <w:noProof/>
                <w:webHidden/>
              </w:rPr>
              <w:t>14</w:t>
            </w:r>
            <w:r>
              <w:rPr>
                <w:noProof/>
                <w:webHidden/>
              </w:rPr>
              <w:fldChar w:fldCharType="end"/>
            </w:r>
          </w:hyperlink>
        </w:p>
        <w:p w14:paraId="142F8CD7" w14:textId="650ABFFA" w:rsidR="00180453" w:rsidRDefault="00180453">
          <w:pPr>
            <w:pStyle w:val="TOC3"/>
            <w:rPr>
              <w:rFonts w:asciiTheme="minorHAnsi" w:eastAsiaTheme="minorEastAsia" w:hAnsiTheme="minorHAnsi" w:cstheme="minorBidi"/>
              <w:noProof/>
              <w:szCs w:val="22"/>
            </w:rPr>
          </w:pPr>
          <w:hyperlink w:anchor="_Toc7440303" w:history="1">
            <w:r w:rsidRPr="00853A54">
              <w:rPr>
                <w:rStyle w:val="Hyperlink"/>
                <w:noProof/>
              </w:rPr>
              <w:t>3.8.4.</w:t>
            </w:r>
            <w:r>
              <w:rPr>
                <w:rFonts w:asciiTheme="minorHAnsi" w:eastAsiaTheme="minorEastAsia" w:hAnsiTheme="minorHAnsi" w:cstheme="minorBidi"/>
                <w:noProof/>
                <w:szCs w:val="22"/>
              </w:rPr>
              <w:tab/>
            </w:r>
            <w:r w:rsidRPr="00853A54">
              <w:rPr>
                <w:rStyle w:val="Hyperlink"/>
                <w:noProof/>
              </w:rPr>
              <w:t>List Manager</w:t>
            </w:r>
            <w:r>
              <w:rPr>
                <w:noProof/>
                <w:webHidden/>
              </w:rPr>
              <w:tab/>
            </w:r>
            <w:r>
              <w:rPr>
                <w:noProof/>
                <w:webHidden/>
              </w:rPr>
              <w:fldChar w:fldCharType="begin"/>
            </w:r>
            <w:r>
              <w:rPr>
                <w:noProof/>
                <w:webHidden/>
              </w:rPr>
              <w:instrText xml:space="preserve"> PAGEREF _Toc7440303 \h </w:instrText>
            </w:r>
            <w:r>
              <w:rPr>
                <w:noProof/>
                <w:webHidden/>
              </w:rPr>
            </w:r>
            <w:r>
              <w:rPr>
                <w:noProof/>
                <w:webHidden/>
              </w:rPr>
              <w:fldChar w:fldCharType="separate"/>
            </w:r>
            <w:r>
              <w:rPr>
                <w:noProof/>
                <w:webHidden/>
              </w:rPr>
              <w:t>15</w:t>
            </w:r>
            <w:r>
              <w:rPr>
                <w:noProof/>
                <w:webHidden/>
              </w:rPr>
              <w:fldChar w:fldCharType="end"/>
            </w:r>
          </w:hyperlink>
        </w:p>
        <w:p w14:paraId="7F3AD417" w14:textId="30365826" w:rsidR="00180453" w:rsidRDefault="00180453">
          <w:pPr>
            <w:pStyle w:val="TOC3"/>
            <w:rPr>
              <w:rFonts w:asciiTheme="minorHAnsi" w:eastAsiaTheme="minorEastAsia" w:hAnsiTheme="minorHAnsi" w:cstheme="minorBidi"/>
              <w:noProof/>
              <w:szCs w:val="22"/>
            </w:rPr>
          </w:pPr>
          <w:hyperlink w:anchor="_Toc7440304" w:history="1">
            <w:r w:rsidRPr="00853A54">
              <w:rPr>
                <w:rStyle w:val="Hyperlink"/>
                <w:noProof/>
              </w:rPr>
              <w:t>3.8.5.</w:t>
            </w:r>
            <w:r>
              <w:rPr>
                <w:rFonts w:asciiTheme="minorHAnsi" w:eastAsiaTheme="minorEastAsia" w:hAnsiTheme="minorHAnsi" w:cstheme="minorBidi"/>
                <w:noProof/>
                <w:szCs w:val="22"/>
              </w:rPr>
              <w:tab/>
            </w:r>
            <w:r w:rsidRPr="00853A54">
              <w:rPr>
                <w:rStyle w:val="Hyperlink"/>
                <w:noProof/>
              </w:rPr>
              <w:t>Mass Mail</w:t>
            </w:r>
            <w:r>
              <w:rPr>
                <w:noProof/>
                <w:webHidden/>
              </w:rPr>
              <w:tab/>
            </w:r>
            <w:r>
              <w:rPr>
                <w:noProof/>
                <w:webHidden/>
              </w:rPr>
              <w:fldChar w:fldCharType="begin"/>
            </w:r>
            <w:r>
              <w:rPr>
                <w:noProof/>
                <w:webHidden/>
              </w:rPr>
              <w:instrText xml:space="preserve"> PAGEREF _Toc7440304 \h </w:instrText>
            </w:r>
            <w:r>
              <w:rPr>
                <w:noProof/>
                <w:webHidden/>
              </w:rPr>
            </w:r>
            <w:r>
              <w:rPr>
                <w:noProof/>
                <w:webHidden/>
              </w:rPr>
              <w:fldChar w:fldCharType="separate"/>
            </w:r>
            <w:r>
              <w:rPr>
                <w:noProof/>
                <w:webHidden/>
              </w:rPr>
              <w:t>15</w:t>
            </w:r>
            <w:r>
              <w:rPr>
                <w:noProof/>
                <w:webHidden/>
              </w:rPr>
              <w:fldChar w:fldCharType="end"/>
            </w:r>
          </w:hyperlink>
        </w:p>
        <w:p w14:paraId="0EE77B35" w14:textId="08BB981A" w:rsidR="00180453" w:rsidRDefault="00180453">
          <w:pPr>
            <w:pStyle w:val="TOC3"/>
            <w:rPr>
              <w:rFonts w:asciiTheme="minorHAnsi" w:eastAsiaTheme="minorEastAsia" w:hAnsiTheme="minorHAnsi" w:cstheme="minorBidi"/>
              <w:noProof/>
              <w:szCs w:val="22"/>
            </w:rPr>
          </w:pPr>
          <w:hyperlink w:anchor="_Toc7440305" w:history="1">
            <w:r w:rsidRPr="00853A54">
              <w:rPr>
                <w:rStyle w:val="Hyperlink"/>
                <w:noProof/>
              </w:rPr>
              <w:t>3.8.6.</w:t>
            </w:r>
            <w:r>
              <w:rPr>
                <w:rFonts w:asciiTheme="minorHAnsi" w:eastAsiaTheme="minorEastAsia" w:hAnsiTheme="minorHAnsi" w:cstheme="minorBidi"/>
                <w:noProof/>
                <w:szCs w:val="22"/>
              </w:rPr>
              <w:tab/>
            </w:r>
            <w:r w:rsidRPr="00853A54">
              <w:rPr>
                <w:rStyle w:val="Hyperlink"/>
                <w:noProof/>
              </w:rPr>
              <w:t>Win Tools</w:t>
            </w:r>
            <w:r>
              <w:rPr>
                <w:noProof/>
                <w:webHidden/>
              </w:rPr>
              <w:tab/>
            </w:r>
            <w:r>
              <w:rPr>
                <w:noProof/>
                <w:webHidden/>
              </w:rPr>
              <w:fldChar w:fldCharType="begin"/>
            </w:r>
            <w:r>
              <w:rPr>
                <w:noProof/>
                <w:webHidden/>
              </w:rPr>
              <w:instrText xml:space="preserve"> PAGEREF _Toc7440305 \h </w:instrText>
            </w:r>
            <w:r>
              <w:rPr>
                <w:noProof/>
                <w:webHidden/>
              </w:rPr>
            </w:r>
            <w:r>
              <w:rPr>
                <w:noProof/>
                <w:webHidden/>
              </w:rPr>
              <w:fldChar w:fldCharType="separate"/>
            </w:r>
            <w:r>
              <w:rPr>
                <w:noProof/>
                <w:webHidden/>
              </w:rPr>
              <w:t>15</w:t>
            </w:r>
            <w:r>
              <w:rPr>
                <w:noProof/>
                <w:webHidden/>
              </w:rPr>
              <w:fldChar w:fldCharType="end"/>
            </w:r>
          </w:hyperlink>
        </w:p>
        <w:p w14:paraId="616E55AD" w14:textId="6EA81C28" w:rsidR="00180453" w:rsidRDefault="00180453">
          <w:pPr>
            <w:pStyle w:val="TOC2"/>
            <w:rPr>
              <w:rFonts w:asciiTheme="minorHAnsi" w:eastAsiaTheme="minorEastAsia" w:hAnsiTheme="minorHAnsi" w:cstheme="minorBidi"/>
              <w:szCs w:val="22"/>
            </w:rPr>
          </w:pPr>
          <w:hyperlink w:anchor="_Toc7440306" w:history="1">
            <w:r w:rsidRPr="00853A54">
              <w:rPr>
                <w:rStyle w:val="Hyperlink"/>
              </w:rPr>
              <w:t>3.9.</w:t>
            </w:r>
            <w:r>
              <w:rPr>
                <w:rFonts w:asciiTheme="minorHAnsi" w:eastAsiaTheme="minorEastAsia" w:hAnsiTheme="minorHAnsi" w:cstheme="minorBidi"/>
                <w:szCs w:val="22"/>
              </w:rPr>
              <w:tab/>
            </w:r>
            <w:r w:rsidRPr="00853A54">
              <w:rPr>
                <w:rStyle w:val="Hyperlink"/>
              </w:rPr>
              <w:t>Caching Requirements</w:t>
            </w:r>
            <w:r>
              <w:rPr>
                <w:webHidden/>
              </w:rPr>
              <w:tab/>
            </w:r>
            <w:r>
              <w:rPr>
                <w:webHidden/>
              </w:rPr>
              <w:fldChar w:fldCharType="begin"/>
            </w:r>
            <w:r>
              <w:rPr>
                <w:webHidden/>
              </w:rPr>
              <w:instrText xml:space="preserve"> PAGEREF _Toc7440306 \h </w:instrText>
            </w:r>
            <w:r>
              <w:rPr>
                <w:webHidden/>
              </w:rPr>
            </w:r>
            <w:r>
              <w:rPr>
                <w:webHidden/>
              </w:rPr>
              <w:fldChar w:fldCharType="separate"/>
            </w:r>
            <w:r>
              <w:rPr>
                <w:webHidden/>
              </w:rPr>
              <w:t>16</w:t>
            </w:r>
            <w:r>
              <w:rPr>
                <w:webHidden/>
              </w:rPr>
              <w:fldChar w:fldCharType="end"/>
            </w:r>
          </w:hyperlink>
        </w:p>
        <w:p w14:paraId="60D9BB3E" w14:textId="5A1C951F" w:rsidR="00180453" w:rsidRDefault="00180453">
          <w:pPr>
            <w:pStyle w:val="TOC3"/>
            <w:rPr>
              <w:rFonts w:asciiTheme="minorHAnsi" w:eastAsiaTheme="minorEastAsia" w:hAnsiTheme="minorHAnsi" w:cstheme="minorBidi"/>
              <w:noProof/>
              <w:szCs w:val="22"/>
            </w:rPr>
          </w:pPr>
          <w:hyperlink w:anchor="_Toc7440307" w:history="1">
            <w:r w:rsidRPr="00853A54">
              <w:rPr>
                <w:rStyle w:val="Hyperlink"/>
                <w:noProof/>
              </w:rPr>
              <w:t>3.9.2.</w:t>
            </w:r>
            <w:r>
              <w:rPr>
                <w:rFonts w:asciiTheme="minorHAnsi" w:eastAsiaTheme="minorEastAsia" w:hAnsiTheme="minorHAnsi" w:cstheme="minorBidi"/>
                <w:noProof/>
                <w:szCs w:val="22"/>
              </w:rPr>
              <w:tab/>
            </w:r>
            <w:r w:rsidRPr="00853A54">
              <w:rPr>
                <w:rStyle w:val="Hyperlink"/>
                <w:noProof/>
              </w:rPr>
              <w:t>Caching connections and results for resources</w:t>
            </w:r>
            <w:r>
              <w:rPr>
                <w:noProof/>
                <w:webHidden/>
              </w:rPr>
              <w:tab/>
            </w:r>
            <w:r>
              <w:rPr>
                <w:noProof/>
                <w:webHidden/>
              </w:rPr>
              <w:fldChar w:fldCharType="begin"/>
            </w:r>
            <w:r>
              <w:rPr>
                <w:noProof/>
                <w:webHidden/>
              </w:rPr>
              <w:instrText xml:space="preserve"> PAGEREF _Toc7440307 \h </w:instrText>
            </w:r>
            <w:r>
              <w:rPr>
                <w:noProof/>
                <w:webHidden/>
              </w:rPr>
            </w:r>
            <w:r>
              <w:rPr>
                <w:noProof/>
                <w:webHidden/>
              </w:rPr>
              <w:fldChar w:fldCharType="separate"/>
            </w:r>
            <w:r>
              <w:rPr>
                <w:noProof/>
                <w:webHidden/>
              </w:rPr>
              <w:t>16</w:t>
            </w:r>
            <w:r>
              <w:rPr>
                <w:noProof/>
                <w:webHidden/>
              </w:rPr>
              <w:fldChar w:fldCharType="end"/>
            </w:r>
          </w:hyperlink>
        </w:p>
        <w:p w14:paraId="1BF11ADC" w14:textId="13CE093F" w:rsidR="00180453" w:rsidRDefault="00180453">
          <w:pPr>
            <w:pStyle w:val="TOC3"/>
            <w:rPr>
              <w:rFonts w:asciiTheme="minorHAnsi" w:eastAsiaTheme="minorEastAsia" w:hAnsiTheme="minorHAnsi" w:cstheme="minorBidi"/>
              <w:noProof/>
              <w:szCs w:val="22"/>
            </w:rPr>
          </w:pPr>
          <w:hyperlink w:anchor="_Toc7440308" w:history="1">
            <w:r w:rsidRPr="00853A54">
              <w:rPr>
                <w:rStyle w:val="Hyperlink"/>
                <w:noProof/>
              </w:rPr>
              <w:t>3.9.3.</w:t>
            </w:r>
            <w:r>
              <w:rPr>
                <w:rFonts w:asciiTheme="minorHAnsi" w:eastAsiaTheme="minorEastAsia" w:hAnsiTheme="minorHAnsi" w:cstheme="minorBidi"/>
                <w:noProof/>
                <w:szCs w:val="22"/>
              </w:rPr>
              <w:tab/>
            </w:r>
            <w:r w:rsidRPr="00853A54">
              <w:rPr>
                <w:rStyle w:val="Hyperlink"/>
                <w:noProof/>
              </w:rPr>
              <w:t>Logging Requirements</w:t>
            </w:r>
            <w:r>
              <w:rPr>
                <w:noProof/>
                <w:webHidden/>
              </w:rPr>
              <w:tab/>
            </w:r>
            <w:r>
              <w:rPr>
                <w:noProof/>
                <w:webHidden/>
              </w:rPr>
              <w:fldChar w:fldCharType="begin"/>
            </w:r>
            <w:r>
              <w:rPr>
                <w:noProof/>
                <w:webHidden/>
              </w:rPr>
              <w:instrText xml:space="preserve"> PAGEREF _Toc7440308 \h </w:instrText>
            </w:r>
            <w:r>
              <w:rPr>
                <w:noProof/>
                <w:webHidden/>
              </w:rPr>
            </w:r>
            <w:r>
              <w:rPr>
                <w:noProof/>
                <w:webHidden/>
              </w:rPr>
              <w:fldChar w:fldCharType="separate"/>
            </w:r>
            <w:r>
              <w:rPr>
                <w:noProof/>
                <w:webHidden/>
              </w:rPr>
              <w:t>16</w:t>
            </w:r>
            <w:r>
              <w:rPr>
                <w:noProof/>
                <w:webHidden/>
              </w:rPr>
              <w:fldChar w:fldCharType="end"/>
            </w:r>
          </w:hyperlink>
        </w:p>
        <w:p w14:paraId="0BA01B87" w14:textId="244E967D" w:rsidR="00180453" w:rsidRDefault="00180453">
          <w:pPr>
            <w:pStyle w:val="TOC1"/>
            <w:rPr>
              <w:rFonts w:asciiTheme="minorHAnsi" w:eastAsiaTheme="minorEastAsia" w:hAnsiTheme="minorHAnsi" w:cstheme="minorBidi"/>
              <w:b w:val="0"/>
              <w:caps w:val="0"/>
              <w:noProof/>
              <w:szCs w:val="22"/>
            </w:rPr>
          </w:pPr>
          <w:hyperlink w:anchor="_Toc7440309" w:history="1">
            <w:r w:rsidRPr="00853A54">
              <w:rPr>
                <w:rStyle w:val="Hyperlink"/>
                <w:noProof/>
              </w:rPr>
              <w:t>4</w:t>
            </w:r>
            <w:r>
              <w:rPr>
                <w:rFonts w:asciiTheme="minorHAnsi" w:eastAsiaTheme="minorEastAsia" w:hAnsiTheme="minorHAnsi" w:cstheme="minorBidi"/>
                <w:b w:val="0"/>
                <w:caps w:val="0"/>
                <w:noProof/>
                <w:szCs w:val="22"/>
              </w:rPr>
              <w:tab/>
            </w:r>
            <w:r w:rsidRPr="00853A54">
              <w:rPr>
                <w:rStyle w:val="Hyperlink"/>
                <w:noProof/>
              </w:rPr>
              <w:t>APPENDIX A - GLOSSARY</w:t>
            </w:r>
            <w:r>
              <w:rPr>
                <w:noProof/>
                <w:webHidden/>
              </w:rPr>
              <w:tab/>
            </w:r>
            <w:r>
              <w:rPr>
                <w:noProof/>
                <w:webHidden/>
              </w:rPr>
              <w:fldChar w:fldCharType="begin"/>
            </w:r>
            <w:r>
              <w:rPr>
                <w:noProof/>
                <w:webHidden/>
              </w:rPr>
              <w:instrText xml:space="preserve"> PAGEREF _Toc7440309 \h </w:instrText>
            </w:r>
            <w:r>
              <w:rPr>
                <w:noProof/>
                <w:webHidden/>
              </w:rPr>
            </w:r>
            <w:r>
              <w:rPr>
                <w:noProof/>
                <w:webHidden/>
              </w:rPr>
              <w:fldChar w:fldCharType="separate"/>
            </w:r>
            <w:r>
              <w:rPr>
                <w:noProof/>
                <w:webHidden/>
              </w:rPr>
              <w:t>17</w:t>
            </w:r>
            <w:r>
              <w:rPr>
                <w:noProof/>
                <w:webHidden/>
              </w:rPr>
              <w:fldChar w:fldCharType="end"/>
            </w:r>
          </w:hyperlink>
        </w:p>
        <w:p w14:paraId="184CC6F6" w14:textId="6C5B6F76" w:rsidR="00180453" w:rsidRDefault="00180453">
          <w:pPr>
            <w:pStyle w:val="TOC1"/>
            <w:rPr>
              <w:rFonts w:asciiTheme="minorHAnsi" w:eastAsiaTheme="minorEastAsia" w:hAnsiTheme="minorHAnsi" w:cstheme="minorBidi"/>
              <w:b w:val="0"/>
              <w:caps w:val="0"/>
              <w:noProof/>
              <w:szCs w:val="22"/>
            </w:rPr>
          </w:pPr>
          <w:hyperlink w:anchor="_Toc7440310" w:history="1">
            <w:r w:rsidRPr="00853A54">
              <w:rPr>
                <w:rStyle w:val="Hyperlink"/>
                <w:noProof/>
              </w:rPr>
              <w:t>5</w:t>
            </w:r>
            <w:r>
              <w:rPr>
                <w:rFonts w:asciiTheme="minorHAnsi" w:eastAsiaTheme="minorEastAsia" w:hAnsiTheme="minorHAnsi" w:cstheme="minorBidi"/>
                <w:b w:val="0"/>
                <w:caps w:val="0"/>
                <w:noProof/>
                <w:szCs w:val="22"/>
              </w:rPr>
              <w:tab/>
            </w:r>
            <w:r w:rsidRPr="00853A54">
              <w:rPr>
                <w:rStyle w:val="Hyperlink"/>
                <w:noProof/>
              </w:rPr>
              <w:t>APPENDIX B - UI Wireframes</w:t>
            </w:r>
            <w:r>
              <w:rPr>
                <w:noProof/>
                <w:webHidden/>
              </w:rPr>
              <w:tab/>
            </w:r>
            <w:r>
              <w:rPr>
                <w:noProof/>
                <w:webHidden/>
              </w:rPr>
              <w:fldChar w:fldCharType="begin"/>
            </w:r>
            <w:r>
              <w:rPr>
                <w:noProof/>
                <w:webHidden/>
              </w:rPr>
              <w:instrText xml:space="preserve"> PAGEREF _Toc7440310 \h </w:instrText>
            </w:r>
            <w:r>
              <w:rPr>
                <w:noProof/>
                <w:webHidden/>
              </w:rPr>
            </w:r>
            <w:r>
              <w:rPr>
                <w:noProof/>
                <w:webHidden/>
              </w:rPr>
              <w:fldChar w:fldCharType="separate"/>
            </w:r>
            <w:r>
              <w:rPr>
                <w:noProof/>
                <w:webHidden/>
              </w:rPr>
              <w:t>17</w:t>
            </w:r>
            <w:r>
              <w:rPr>
                <w:noProof/>
                <w:webHidden/>
              </w:rPr>
              <w:fldChar w:fldCharType="end"/>
            </w:r>
          </w:hyperlink>
        </w:p>
        <w:p w14:paraId="547998B1" w14:textId="2518E728" w:rsidR="00180453" w:rsidRDefault="00180453">
          <w:pPr>
            <w:pStyle w:val="TOC2"/>
            <w:rPr>
              <w:rFonts w:asciiTheme="minorHAnsi" w:eastAsiaTheme="minorEastAsia" w:hAnsiTheme="minorHAnsi" w:cstheme="minorBidi"/>
              <w:szCs w:val="22"/>
            </w:rPr>
          </w:pPr>
          <w:hyperlink w:anchor="_Toc7440311" w:history="1">
            <w:r w:rsidRPr="00853A54">
              <w:rPr>
                <w:rStyle w:val="Hyperlink"/>
              </w:rPr>
              <w:t>5.4.</w:t>
            </w:r>
            <w:r>
              <w:rPr>
                <w:rFonts w:asciiTheme="minorHAnsi" w:eastAsiaTheme="minorEastAsia" w:hAnsiTheme="minorHAnsi" w:cstheme="minorBidi"/>
                <w:szCs w:val="22"/>
              </w:rPr>
              <w:tab/>
            </w:r>
            <w:r w:rsidRPr="00853A54">
              <w:rPr>
                <w:rStyle w:val="Hyperlink"/>
              </w:rPr>
              <w:t>Self Service Landing Page</w:t>
            </w:r>
            <w:r>
              <w:rPr>
                <w:webHidden/>
              </w:rPr>
              <w:tab/>
            </w:r>
            <w:r>
              <w:rPr>
                <w:webHidden/>
              </w:rPr>
              <w:fldChar w:fldCharType="begin"/>
            </w:r>
            <w:r>
              <w:rPr>
                <w:webHidden/>
              </w:rPr>
              <w:instrText xml:space="preserve"> PAGEREF _Toc7440311 \h </w:instrText>
            </w:r>
            <w:r>
              <w:rPr>
                <w:webHidden/>
              </w:rPr>
            </w:r>
            <w:r>
              <w:rPr>
                <w:webHidden/>
              </w:rPr>
              <w:fldChar w:fldCharType="separate"/>
            </w:r>
            <w:r>
              <w:rPr>
                <w:webHidden/>
              </w:rPr>
              <w:t>17</w:t>
            </w:r>
            <w:r>
              <w:rPr>
                <w:webHidden/>
              </w:rPr>
              <w:fldChar w:fldCharType="end"/>
            </w:r>
          </w:hyperlink>
        </w:p>
        <w:p w14:paraId="57E3A986" w14:textId="41DA85A5" w:rsidR="00180453" w:rsidRDefault="00180453">
          <w:pPr>
            <w:pStyle w:val="TOC2"/>
            <w:rPr>
              <w:rFonts w:asciiTheme="minorHAnsi" w:eastAsiaTheme="minorEastAsia" w:hAnsiTheme="minorHAnsi" w:cstheme="minorBidi"/>
              <w:szCs w:val="22"/>
            </w:rPr>
          </w:pPr>
          <w:hyperlink w:anchor="_Toc7440312" w:history="1">
            <w:r w:rsidRPr="00853A54">
              <w:rPr>
                <w:rStyle w:val="Hyperlink"/>
              </w:rPr>
              <w:t>5.5.</w:t>
            </w:r>
            <w:r>
              <w:rPr>
                <w:rFonts w:asciiTheme="minorHAnsi" w:eastAsiaTheme="minorEastAsia" w:hAnsiTheme="minorHAnsi" w:cstheme="minorBidi"/>
                <w:szCs w:val="22"/>
              </w:rPr>
              <w:tab/>
            </w:r>
            <w:r w:rsidRPr="00853A54">
              <w:rPr>
                <w:rStyle w:val="Hyperlink"/>
              </w:rPr>
              <w:t>Dashboard</w:t>
            </w:r>
            <w:r>
              <w:rPr>
                <w:webHidden/>
              </w:rPr>
              <w:tab/>
            </w:r>
            <w:r>
              <w:rPr>
                <w:webHidden/>
              </w:rPr>
              <w:fldChar w:fldCharType="begin"/>
            </w:r>
            <w:r>
              <w:rPr>
                <w:webHidden/>
              </w:rPr>
              <w:instrText xml:space="preserve"> PAGEREF _Toc7440312 \h </w:instrText>
            </w:r>
            <w:r>
              <w:rPr>
                <w:webHidden/>
              </w:rPr>
            </w:r>
            <w:r>
              <w:rPr>
                <w:webHidden/>
              </w:rPr>
              <w:fldChar w:fldCharType="separate"/>
            </w:r>
            <w:r>
              <w:rPr>
                <w:webHidden/>
              </w:rPr>
              <w:t>18</w:t>
            </w:r>
            <w:r>
              <w:rPr>
                <w:webHidden/>
              </w:rPr>
              <w:fldChar w:fldCharType="end"/>
            </w:r>
          </w:hyperlink>
        </w:p>
        <w:p w14:paraId="53EB50BF" w14:textId="06CF5599" w:rsidR="00180453" w:rsidRDefault="00180453">
          <w:pPr>
            <w:pStyle w:val="TOC2"/>
            <w:rPr>
              <w:rFonts w:asciiTheme="minorHAnsi" w:eastAsiaTheme="minorEastAsia" w:hAnsiTheme="minorHAnsi" w:cstheme="minorBidi"/>
              <w:szCs w:val="22"/>
            </w:rPr>
          </w:pPr>
          <w:hyperlink w:anchor="_Toc7440313" w:history="1">
            <w:r w:rsidRPr="00853A54">
              <w:rPr>
                <w:rStyle w:val="Hyperlink"/>
              </w:rPr>
              <w:t>5.5.1</w:t>
            </w:r>
            <w:r>
              <w:rPr>
                <w:rFonts w:asciiTheme="minorHAnsi" w:eastAsiaTheme="minorEastAsia" w:hAnsiTheme="minorHAnsi" w:cstheme="minorBidi"/>
                <w:szCs w:val="22"/>
              </w:rPr>
              <w:tab/>
            </w:r>
            <w:r w:rsidRPr="00853A54">
              <w:rPr>
                <w:rStyle w:val="Hyperlink"/>
              </w:rPr>
              <w:t>Email Account Request</w:t>
            </w:r>
            <w:r>
              <w:rPr>
                <w:webHidden/>
              </w:rPr>
              <w:tab/>
            </w:r>
            <w:r>
              <w:rPr>
                <w:webHidden/>
              </w:rPr>
              <w:fldChar w:fldCharType="begin"/>
            </w:r>
            <w:r>
              <w:rPr>
                <w:webHidden/>
              </w:rPr>
              <w:instrText xml:space="preserve"> PAGEREF _Toc7440313 \h </w:instrText>
            </w:r>
            <w:r>
              <w:rPr>
                <w:webHidden/>
              </w:rPr>
            </w:r>
            <w:r>
              <w:rPr>
                <w:webHidden/>
              </w:rPr>
              <w:fldChar w:fldCharType="separate"/>
            </w:r>
            <w:r>
              <w:rPr>
                <w:webHidden/>
              </w:rPr>
              <w:t>18</w:t>
            </w:r>
            <w:r>
              <w:rPr>
                <w:webHidden/>
              </w:rPr>
              <w:fldChar w:fldCharType="end"/>
            </w:r>
          </w:hyperlink>
        </w:p>
        <w:p w14:paraId="05858BC7" w14:textId="0B43FB1C" w:rsidR="00180453" w:rsidRDefault="00180453">
          <w:pPr>
            <w:pStyle w:val="TOC2"/>
            <w:rPr>
              <w:rFonts w:asciiTheme="minorHAnsi" w:eastAsiaTheme="minorEastAsia" w:hAnsiTheme="minorHAnsi" w:cstheme="minorBidi"/>
              <w:szCs w:val="22"/>
            </w:rPr>
          </w:pPr>
          <w:hyperlink w:anchor="_Toc7440314" w:history="1">
            <w:r w:rsidRPr="00853A54">
              <w:rPr>
                <w:rStyle w:val="Hyperlink"/>
              </w:rPr>
              <w:t>5.5.2</w:t>
            </w:r>
            <w:r>
              <w:rPr>
                <w:rFonts w:asciiTheme="minorHAnsi" w:eastAsiaTheme="minorEastAsia" w:hAnsiTheme="minorHAnsi" w:cstheme="minorBidi"/>
                <w:szCs w:val="22"/>
              </w:rPr>
              <w:tab/>
            </w:r>
            <w:r w:rsidRPr="00853A54">
              <w:rPr>
                <w:rStyle w:val="Hyperlink"/>
              </w:rPr>
              <w:t>My Aliases</w:t>
            </w:r>
            <w:r>
              <w:rPr>
                <w:webHidden/>
              </w:rPr>
              <w:tab/>
            </w:r>
            <w:r>
              <w:rPr>
                <w:webHidden/>
              </w:rPr>
              <w:fldChar w:fldCharType="begin"/>
            </w:r>
            <w:r>
              <w:rPr>
                <w:webHidden/>
              </w:rPr>
              <w:instrText xml:space="preserve"> PAGEREF _Toc7440314 \h </w:instrText>
            </w:r>
            <w:r>
              <w:rPr>
                <w:webHidden/>
              </w:rPr>
            </w:r>
            <w:r>
              <w:rPr>
                <w:webHidden/>
              </w:rPr>
              <w:fldChar w:fldCharType="separate"/>
            </w:r>
            <w:r>
              <w:rPr>
                <w:webHidden/>
              </w:rPr>
              <w:t>19</w:t>
            </w:r>
            <w:r>
              <w:rPr>
                <w:webHidden/>
              </w:rPr>
              <w:fldChar w:fldCharType="end"/>
            </w:r>
          </w:hyperlink>
        </w:p>
        <w:p w14:paraId="6F500358" w14:textId="79398FC0" w:rsidR="00180453" w:rsidRDefault="00180453">
          <w:pPr>
            <w:pStyle w:val="TOC2"/>
            <w:rPr>
              <w:rFonts w:asciiTheme="minorHAnsi" w:eastAsiaTheme="minorEastAsia" w:hAnsiTheme="minorHAnsi" w:cstheme="minorBidi"/>
              <w:szCs w:val="22"/>
            </w:rPr>
          </w:pPr>
          <w:hyperlink w:anchor="_Toc7440315" w:history="1">
            <w:r w:rsidRPr="00853A54">
              <w:rPr>
                <w:rStyle w:val="Hyperlink"/>
              </w:rPr>
              <w:t>5.5.3 Lyris Subscriptions</w:t>
            </w:r>
            <w:r>
              <w:rPr>
                <w:webHidden/>
              </w:rPr>
              <w:tab/>
            </w:r>
            <w:r>
              <w:rPr>
                <w:webHidden/>
              </w:rPr>
              <w:fldChar w:fldCharType="begin"/>
            </w:r>
            <w:r>
              <w:rPr>
                <w:webHidden/>
              </w:rPr>
              <w:instrText xml:space="preserve"> PAGEREF _Toc7440315 \h </w:instrText>
            </w:r>
            <w:r>
              <w:rPr>
                <w:webHidden/>
              </w:rPr>
            </w:r>
            <w:r>
              <w:rPr>
                <w:webHidden/>
              </w:rPr>
              <w:fldChar w:fldCharType="separate"/>
            </w:r>
            <w:r>
              <w:rPr>
                <w:webHidden/>
              </w:rPr>
              <w:t>19</w:t>
            </w:r>
            <w:r>
              <w:rPr>
                <w:webHidden/>
              </w:rPr>
              <w:fldChar w:fldCharType="end"/>
            </w:r>
          </w:hyperlink>
        </w:p>
        <w:p w14:paraId="6B9D2DB1" w14:textId="3C0C69B3" w:rsidR="00180453" w:rsidRDefault="00180453">
          <w:pPr>
            <w:pStyle w:val="TOC2"/>
            <w:rPr>
              <w:rFonts w:asciiTheme="minorHAnsi" w:eastAsiaTheme="minorEastAsia" w:hAnsiTheme="minorHAnsi" w:cstheme="minorBidi"/>
              <w:szCs w:val="22"/>
            </w:rPr>
          </w:pPr>
          <w:hyperlink w:anchor="_Toc7440316" w:history="1">
            <w:r w:rsidRPr="00853A54">
              <w:rPr>
                <w:rStyle w:val="Hyperlink"/>
              </w:rPr>
              <w:t>5.5.4</w:t>
            </w:r>
            <w:r>
              <w:rPr>
                <w:rFonts w:asciiTheme="minorHAnsi" w:eastAsiaTheme="minorEastAsia" w:hAnsiTheme="minorHAnsi" w:cstheme="minorBidi"/>
                <w:szCs w:val="22"/>
              </w:rPr>
              <w:tab/>
            </w:r>
            <w:r w:rsidRPr="00853A54">
              <w:rPr>
                <w:rStyle w:val="Hyperlink"/>
              </w:rPr>
              <w:t>My AD Groups</w:t>
            </w:r>
            <w:r>
              <w:rPr>
                <w:webHidden/>
              </w:rPr>
              <w:tab/>
            </w:r>
            <w:r>
              <w:rPr>
                <w:webHidden/>
              </w:rPr>
              <w:fldChar w:fldCharType="begin"/>
            </w:r>
            <w:r>
              <w:rPr>
                <w:webHidden/>
              </w:rPr>
              <w:instrText xml:space="preserve"> PAGEREF _Toc7440316 \h </w:instrText>
            </w:r>
            <w:r>
              <w:rPr>
                <w:webHidden/>
              </w:rPr>
            </w:r>
            <w:r>
              <w:rPr>
                <w:webHidden/>
              </w:rPr>
              <w:fldChar w:fldCharType="separate"/>
            </w:r>
            <w:r>
              <w:rPr>
                <w:webHidden/>
              </w:rPr>
              <w:t>20</w:t>
            </w:r>
            <w:r>
              <w:rPr>
                <w:webHidden/>
              </w:rPr>
              <w:fldChar w:fldCharType="end"/>
            </w:r>
          </w:hyperlink>
        </w:p>
        <w:p w14:paraId="07EEE0B5" w14:textId="210AF463" w:rsidR="00180453" w:rsidRDefault="00180453">
          <w:pPr>
            <w:pStyle w:val="TOC2"/>
            <w:rPr>
              <w:rFonts w:asciiTheme="minorHAnsi" w:eastAsiaTheme="minorEastAsia" w:hAnsiTheme="minorHAnsi" w:cstheme="minorBidi"/>
              <w:szCs w:val="22"/>
            </w:rPr>
          </w:pPr>
          <w:hyperlink w:anchor="_Toc7440317" w:history="1">
            <w:r w:rsidRPr="00853A54">
              <w:rPr>
                <w:rStyle w:val="Hyperlink"/>
              </w:rPr>
              <w:t>5.5.5</w:t>
            </w:r>
            <w:r>
              <w:rPr>
                <w:rFonts w:asciiTheme="minorHAnsi" w:eastAsiaTheme="minorEastAsia" w:hAnsiTheme="minorHAnsi" w:cstheme="minorBidi"/>
                <w:szCs w:val="22"/>
              </w:rPr>
              <w:tab/>
            </w:r>
            <w:r w:rsidRPr="00853A54">
              <w:rPr>
                <w:rStyle w:val="Hyperlink"/>
              </w:rPr>
              <w:t>List Manager</w:t>
            </w:r>
            <w:r>
              <w:rPr>
                <w:webHidden/>
              </w:rPr>
              <w:tab/>
            </w:r>
            <w:r>
              <w:rPr>
                <w:webHidden/>
              </w:rPr>
              <w:fldChar w:fldCharType="begin"/>
            </w:r>
            <w:r>
              <w:rPr>
                <w:webHidden/>
              </w:rPr>
              <w:instrText xml:space="preserve"> PAGEREF _Toc7440317 \h </w:instrText>
            </w:r>
            <w:r>
              <w:rPr>
                <w:webHidden/>
              </w:rPr>
            </w:r>
            <w:r>
              <w:rPr>
                <w:webHidden/>
              </w:rPr>
              <w:fldChar w:fldCharType="separate"/>
            </w:r>
            <w:r>
              <w:rPr>
                <w:webHidden/>
              </w:rPr>
              <w:t>20</w:t>
            </w:r>
            <w:r>
              <w:rPr>
                <w:webHidden/>
              </w:rPr>
              <w:fldChar w:fldCharType="end"/>
            </w:r>
          </w:hyperlink>
        </w:p>
        <w:p w14:paraId="722F278A" w14:textId="67833883" w:rsidR="00180453" w:rsidRDefault="00180453">
          <w:pPr>
            <w:pStyle w:val="TOC2"/>
            <w:rPr>
              <w:rFonts w:asciiTheme="minorHAnsi" w:eastAsiaTheme="minorEastAsia" w:hAnsiTheme="minorHAnsi" w:cstheme="minorBidi"/>
              <w:szCs w:val="22"/>
            </w:rPr>
          </w:pPr>
          <w:hyperlink w:anchor="_Toc7440318" w:history="1">
            <w:r w:rsidRPr="00853A54">
              <w:rPr>
                <w:rStyle w:val="Hyperlink"/>
              </w:rPr>
              <w:t>5.5.6</w:t>
            </w:r>
            <w:r>
              <w:rPr>
                <w:rFonts w:asciiTheme="minorHAnsi" w:eastAsiaTheme="minorEastAsia" w:hAnsiTheme="minorHAnsi" w:cstheme="minorBidi"/>
                <w:szCs w:val="22"/>
              </w:rPr>
              <w:tab/>
            </w:r>
            <w:r w:rsidRPr="00853A54">
              <w:rPr>
                <w:rStyle w:val="Hyperlink"/>
              </w:rPr>
              <w:t>Lyris List Login</w:t>
            </w:r>
            <w:r>
              <w:rPr>
                <w:webHidden/>
              </w:rPr>
              <w:tab/>
            </w:r>
            <w:r>
              <w:rPr>
                <w:webHidden/>
              </w:rPr>
              <w:fldChar w:fldCharType="begin"/>
            </w:r>
            <w:r>
              <w:rPr>
                <w:webHidden/>
              </w:rPr>
              <w:instrText xml:space="preserve"> PAGEREF _Toc7440318 \h </w:instrText>
            </w:r>
            <w:r>
              <w:rPr>
                <w:webHidden/>
              </w:rPr>
            </w:r>
            <w:r>
              <w:rPr>
                <w:webHidden/>
              </w:rPr>
              <w:fldChar w:fldCharType="separate"/>
            </w:r>
            <w:r>
              <w:rPr>
                <w:webHidden/>
              </w:rPr>
              <w:t>21</w:t>
            </w:r>
            <w:r>
              <w:rPr>
                <w:webHidden/>
              </w:rPr>
              <w:fldChar w:fldCharType="end"/>
            </w:r>
          </w:hyperlink>
        </w:p>
        <w:p w14:paraId="160CC448" w14:textId="3E063EC5" w:rsidR="00180453" w:rsidRDefault="00180453">
          <w:pPr>
            <w:pStyle w:val="TOC2"/>
            <w:rPr>
              <w:rFonts w:asciiTheme="minorHAnsi" w:eastAsiaTheme="minorEastAsia" w:hAnsiTheme="minorHAnsi" w:cstheme="minorBidi"/>
              <w:szCs w:val="22"/>
            </w:rPr>
          </w:pPr>
          <w:hyperlink w:anchor="_Toc7440319" w:history="1">
            <w:r w:rsidRPr="00853A54">
              <w:rPr>
                <w:rStyle w:val="Hyperlink"/>
              </w:rPr>
              <w:t>5.5.7</w:t>
            </w:r>
            <w:r>
              <w:rPr>
                <w:rFonts w:asciiTheme="minorHAnsi" w:eastAsiaTheme="minorEastAsia" w:hAnsiTheme="minorHAnsi" w:cstheme="minorBidi"/>
                <w:szCs w:val="22"/>
              </w:rPr>
              <w:tab/>
            </w:r>
            <w:r w:rsidRPr="00853A54">
              <w:rPr>
                <w:rStyle w:val="Hyperlink"/>
              </w:rPr>
              <w:t>Lyris Information</w:t>
            </w:r>
            <w:r>
              <w:rPr>
                <w:webHidden/>
              </w:rPr>
              <w:tab/>
            </w:r>
            <w:r>
              <w:rPr>
                <w:webHidden/>
              </w:rPr>
              <w:fldChar w:fldCharType="begin"/>
            </w:r>
            <w:r>
              <w:rPr>
                <w:webHidden/>
              </w:rPr>
              <w:instrText xml:space="preserve"> PAGEREF _Toc7440319 \h </w:instrText>
            </w:r>
            <w:r>
              <w:rPr>
                <w:webHidden/>
              </w:rPr>
            </w:r>
            <w:r>
              <w:rPr>
                <w:webHidden/>
              </w:rPr>
              <w:fldChar w:fldCharType="separate"/>
            </w:r>
            <w:r>
              <w:rPr>
                <w:webHidden/>
              </w:rPr>
              <w:t>21</w:t>
            </w:r>
            <w:r>
              <w:rPr>
                <w:webHidden/>
              </w:rPr>
              <w:fldChar w:fldCharType="end"/>
            </w:r>
          </w:hyperlink>
        </w:p>
        <w:p w14:paraId="02D2CE69" w14:textId="1A1209EB" w:rsidR="00180453" w:rsidRDefault="00180453">
          <w:pPr>
            <w:pStyle w:val="TOC2"/>
            <w:rPr>
              <w:rFonts w:asciiTheme="minorHAnsi" w:eastAsiaTheme="minorEastAsia" w:hAnsiTheme="minorHAnsi" w:cstheme="minorBidi"/>
              <w:szCs w:val="22"/>
            </w:rPr>
          </w:pPr>
          <w:hyperlink w:anchor="_Toc7440320" w:history="1">
            <w:r w:rsidRPr="00853A54">
              <w:rPr>
                <w:rStyle w:val="Hyperlink"/>
              </w:rPr>
              <w:t>5.5.8</w:t>
            </w:r>
            <w:r>
              <w:rPr>
                <w:rFonts w:asciiTheme="minorHAnsi" w:eastAsiaTheme="minorEastAsia" w:hAnsiTheme="minorHAnsi" w:cstheme="minorBidi"/>
                <w:szCs w:val="22"/>
              </w:rPr>
              <w:tab/>
            </w:r>
            <w:r w:rsidRPr="00853A54">
              <w:rPr>
                <w:rStyle w:val="Hyperlink"/>
              </w:rPr>
              <w:t>Lyris User Tools</w:t>
            </w:r>
            <w:r>
              <w:rPr>
                <w:webHidden/>
              </w:rPr>
              <w:tab/>
            </w:r>
            <w:r>
              <w:rPr>
                <w:webHidden/>
              </w:rPr>
              <w:fldChar w:fldCharType="begin"/>
            </w:r>
            <w:r>
              <w:rPr>
                <w:webHidden/>
              </w:rPr>
              <w:instrText xml:space="preserve"> PAGEREF _Toc7440320 \h </w:instrText>
            </w:r>
            <w:r>
              <w:rPr>
                <w:webHidden/>
              </w:rPr>
            </w:r>
            <w:r>
              <w:rPr>
                <w:webHidden/>
              </w:rPr>
              <w:fldChar w:fldCharType="separate"/>
            </w:r>
            <w:r>
              <w:rPr>
                <w:webHidden/>
              </w:rPr>
              <w:t>22</w:t>
            </w:r>
            <w:r>
              <w:rPr>
                <w:webHidden/>
              </w:rPr>
              <w:fldChar w:fldCharType="end"/>
            </w:r>
          </w:hyperlink>
        </w:p>
        <w:p w14:paraId="6C4533DC" w14:textId="3B12A704" w:rsidR="00180453" w:rsidRDefault="00180453">
          <w:pPr>
            <w:pStyle w:val="TOC2"/>
            <w:rPr>
              <w:rFonts w:asciiTheme="minorHAnsi" w:eastAsiaTheme="minorEastAsia" w:hAnsiTheme="minorHAnsi" w:cstheme="minorBidi"/>
              <w:szCs w:val="22"/>
            </w:rPr>
          </w:pPr>
          <w:hyperlink w:anchor="_Toc7440321" w:history="1">
            <w:r w:rsidRPr="00853A54">
              <w:rPr>
                <w:rStyle w:val="Hyperlink"/>
              </w:rPr>
              <w:t>5.5.9</w:t>
            </w:r>
            <w:r>
              <w:rPr>
                <w:rFonts w:asciiTheme="minorHAnsi" w:eastAsiaTheme="minorEastAsia" w:hAnsiTheme="minorHAnsi" w:cstheme="minorBidi"/>
                <w:szCs w:val="22"/>
              </w:rPr>
              <w:tab/>
            </w:r>
            <w:r w:rsidRPr="00853A54">
              <w:rPr>
                <w:rStyle w:val="Hyperlink"/>
              </w:rPr>
              <w:t>Lyris Change List Owner</w:t>
            </w:r>
            <w:r>
              <w:rPr>
                <w:webHidden/>
              </w:rPr>
              <w:tab/>
            </w:r>
            <w:r>
              <w:rPr>
                <w:webHidden/>
              </w:rPr>
              <w:fldChar w:fldCharType="begin"/>
            </w:r>
            <w:r>
              <w:rPr>
                <w:webHidden/>
              </w:rPr>
              <w:instrText xml:space="preserve"> PAGEREF _Toc7440321 \h </w:instrText>
            </w:r>
            <w:r>
              <w:rPr>
                <w:webHidden/>
              </w:rPr>
            </w:r>
            <w:r>
              <w:rPr>
                <w:webHidden/>
              </w:rPr>
              <w:fldChar w:fldCharType="separate"/>
            </w:r>
            <w:r>
              <w:rPr>
                <w:webHidden/>
              </w:rPr>
              <w:t>22</w:t>
            </w:r>
            <w:r>
              <w:rPr>
                <w:webHidden/>
              </w:rPr>
              <w:fldChar w:fldCharType="end"/>
            </w:r>
          </w:hyperlink>
        </w:p>
        <w:p w14:paraId="35E37516" w14:textId="516388AF" w:rsidR="00180453" w:rsidRDefault="00180453">
          <w:pPr>
            <w:pStyle w:val="TOC2"/>
            <w:rPr>
              <w:rFonts w:asciiTheme="minorHAnsi" w:eastAsiaTheme="minorEastAsia" w:hAnsiTheme="minorHAnsi" w:cstheme="minorBidi"/>
              <w:szCs w:val="22"/>
            </w:rPr>
          </w:pPr>
          <w:hyperlink w:anchor="_Toc7440322" w:history="1">
            <w:r w:rsidRPr="00853A54">
              <w:rPr>
                <w:rStyle w:val="Hyperlink"/>
              </w:rPr>
              <w:t>5.5.10</w:t>
            </w:r>
            <w:r>
              <w:rPr>
                <w:rFonts w:asciiTheme="minorHAnsi" w:eastAsiaTheme="minorEastAsia" w:hAnsiTheme="minorHAnsi" w:cstheme="minorBidi"/>
                <w:szCs w:val="22"/>
              </w:rPr>
              <w:tab/>
            </w:r>
            <w:r w:rsidRPr="00853A54">
              <w:rPr>
                <w:rStyle w:val="Hyperlink"/>
              </w:rPr>
              <w:t>Lyris Create List</w:t>
            </w:r>
            <w:r>
              <w:rPr>
                <w:webHidden/>
              </w:rPr>
              <w:tab/>
            </w:r>
            <w:r>
              <w:rPr>
                <w:webHidden/>
              </w:rPr>
              <w:fldChar w:fldCharType="begin"/>
            </w:r>
            <w:r>
              <w:rPr>
                <w:webHidden/>
              </w:rPr>
              <w:instrText xml:space="preserve"> PAGEREF _Toc7440322 \h </w:instrText>
            </w:r>
            <w:r>
              <w:rPr>
                <w:webHidden/>
              </w:rPr>
            </w:r>
            <w:r>
              <w:rPr>
                <w:webHidden/>
              </w:rPr>
              <w:fldChar w:fldCharType="separate"/>
            </w:r>
            <w:r>
              <w:rPr>
                <w:webHidden/>
              </w:rPr>
              <w:t>23</w:t>
            </w:r>
            <w:r>
              <w:rPr>
                <w:webHidden/>
              </w:rPr>
              <w:fldChar w:fldCharType="end"/>
            </w:r>
          </w:hyperlink>
        </w:p>
        <w:p w14:paraId="720FA8A0" w14:textId="63861C23" w:rsidR="00180453" w:rsidRDefault="00180453">
          <w:pPr>
            <w:pStyle w:val="TOC2"/>
            <w:rPr>
              <w:rFonts w:asciiTheme="minorHAnsi" w:eastAsiaTheme="minorEastAsia" w:hAnsiTheme="minorHAnsi" w:cstheme="minorBidi"/>
              <w:szCs w:val="22"/>
            </w:rPr>
          </w:pPr>
          <w:hyperlink w:anchor="_Toc7440323" w:history="1">
            <w:r w:rsidRPr="00853A54">
              <w:rPr>
                <w:rStyle w:val="Hyperlink"/>
              </w:rPr>
              <w:t>5.5.11</w:t>
            </w:r>
            <w:r>
              <w:rPr>
                <w:rFonts w:asciiTheme="minorHAnsi" w:eastAsiaTheme="minorEastAsia" w:hAnsiTheme="minorHAnsi" w:cstheme="minorBidi"/>
                <w:szCs w:val="22"/>
              </w:rPr>
              <w:tab/>
            </w:r>
            <w:r w:rsidRPr="00853A54">
              <w:rPr>
                <w:rStyle w:val="Hyperlink"/>
              </w:rPr>
              <w:t>Lyris Delete List</w:t>
            </w:r>
            <w:r>
              <w:rPr>
                <w:webHidden/>
              </w:rPr>
              <w:tab/>
            </w:r>
            <w:r>
              <w:rPr>
                <w:webHidden/>
              </w:rPr>
              <w:fldChar w:fldCharType="begin"/>
            </w:r>
            <w:r>
              <w:rPr>
                <w:webHidden/>
              </w:rPr>
              <w:instrText xml:space="preserve"> PAGEREF _Toc7440323 \h </w:instrText>
            </w:r>
            <w:r>
              <w:rPr>
                <w:webHidden/>
              </w:rPr>
            </w:r>
            <w:r>
              <w:rPr>
                <w:webHidden/>
              </w:rPr>
              <w:fldChar w:fldCharType="separate"/>
            </w:r>
            <w:r>
              <w:rPr>
                <w:webHidden/>
              </w:rPr>
              <w:t>23</w:t>
            </w:r>
            <w:r>
              <w:rPr>
                <w:webHidden/>
              </w:rPr>
              <w:fldChar w:fldCharType="end"/>
            </w:r>
          </w:hyperlink>
        </w:p>
        <w:p w14:paraId="5DC507F2" w14:textId="33126164" w:rsidR="00180453" w:rsidRDefault="00180453">
          <w:pPr>
            <w:pStyle w:val="TOC2"/>
            <w:rPr>
              <w:rFonts w:asciiTheme="minorHAnsi" w:eastAsiaTheme="minorEastAsia" w:hAnsiTheme="minorHAnsi" w:cstheme="minorBidi"/>
              <w:szCs w:val="22"/>
            </w:rPr>
          </w:pPr>
          <w:hyperlink w:anchor="_Toc7440324" w:history="1">
            <w:r w:rsidRPr="00853A54">
              <w:rPr>
                <w:rStyle w:val="Hyperlink"/>
              </w:rPr>
              <w:t>5.5.12</w:t>
            </w:r>
            <w:r>
              <w:rPr>
                <w:rFonts w:asciiTheme="minorHAnsi" w:eastAsiaTheme="minorEastAsia" w:hAnsiTheme="minorHAnsi" w:cstheme="minorBidi"/>
                <w:szCs w:val="22"/>
              </w:rPr>
              <w:tab/>
            </w:r>
            <w:r w:rsidRPr="00853A54">
              <w:rPr>
                <w:rStyle w:val="Hyperlink"/>
              </w:rPr>
              <w:t>Lyris Postmaster Tools</w:t>
            </w:r>
            <w:r>
              <w:rPr>
                <w:webHidden/>
              </w:rPr>
              <w:tab/>
            </w:r>
            <w:r>
              <w:rPr>
                <w:webHidden/>
              </w:rPr>
              <w:fldChar w:fldCharType="begin"/>
            </w:r>
            <w:r>
              <w:rPr>
                <w:webHidden/>
              </w:rPr>
              <w:instrText xml:space="preserve"> PAGEREF _Toc7440324 \h </w:instrText>
            </w:r>
            <w:r>
              <w:rPr>
                <w:webHidden/>
              </w:rPr>
            </w:r>
            <w:r>
              <w:rPr>
                <w:webHidden/>
              </w:rPr>
              <w:fldChar w:fldCharType="separate"/>
            </w:r>
            <w:r>
              <w:rPr>
                <w:webHidden/>
              </w:rPr>
              <w:t>24</w:t>
            </w:r>
            <w:r>
              <w:rPr>
                <w:webHidden/>
              </w:rPr>
              <w:fldChar w:fldCharType="end"/>
            </w:r>
          </w:hyperlink>
        </w:p>
        <w:p w14:paraId="6ACEB8A3" w14:textId="459E6DEE" w:rsidR="00180453" w:rsidRDefault="00180453">
          <w:pPr>
            <w:pStyle w:val="TOC2"/>
            <w:rPr>
              <w:rFonts w:asciiTheme="minorHAnsi" w:eastAsiaTheme="minorEastAsia" w:hAnsiTheme="minorHAnsi" w:cstheme="minorBidi"/>
              <w:szCs w:val="22"/>
            </w:rPr>
          </w:pPr>
          <w:hyperlink w:anchor="_Toc7440325" w:history="1">
            <w:r w:rsidRPr="00853A54">
              <w:rPr>
                <w:rStyle w:val="Hyperlink"/>
              </w:rPr>
              <w:t>5.5.13</w:t>
            </w:r>
            <w:r>
              <w:rPr>
                <w:rFonts w:asciiTheme="minorHAnsi" w:eastAsiaTheme="minorEastAsia" w:hAnsiTheme="minorHAnsi" w:cstheme="minorBidi"/>
                <w:szCs w:val="22"/>
              </w:rPr>
              <w:tab/>
            </w:r>
            <w:r w:rsidRPr="00853A54">
              <w:rPr>
                <w:rStyle w:val="Hyperlink"/>
              </w:rPr>
              <w:t>Lyris List Deletions</w:t>
            </w:r>
            <w:r>
              <w:rPr>
                <w:webHidden/>
              </w:rPr>
              <w:tab/>
            </w:r>
            <w:r>
              <w:rPr>
                <w:webHidden/>
              </w:rPr>
              <w:fldChar w:fldCharType="begin"/>
            </w:r>
            <w:r>
              <w:rPr>
                <w:webHidden/>
              </w:rPr>
              <w:instrText xml:space="preserve"> PAGEREF _Toc7440325 \h </w:instrText>
            </w:r>
            <w:r>
              <w:rPr>
                <w:webHidden/>
              </w:rPr>
            </w:r>
            <w:r>
              <w:rPr>
                <w:webHidden/>
              </w:rPr>
              <w:fldChar w:fldCharType="separate"/>
            </w:r>
            <w:r>
              <w:rPr>
                <w:webHidden/>
              </w:rPr>
              <w:t>25</w:t>
            </w:r>
            <w:r>
              <w:rPr>
                <w:webHidden/>
              </w:rPr>
              <w:fldChar w:fldCharType="end"/>
            </w:r>
          </w:hyperlink>
        </w:p>
        <w:p w14:paraId="178E2A5F" w14:textId="68DB72A1" w:rsidR="00180453" w:rsidRDefault="00180453">
          <w:pPr>
            <w:pStyle w:val="TOC2"/>
            <w:rPr>
              <w:rFonts w:asciiTheme="minorHAnsi" w:eastAsiaTheme="minorEastAsia" w:hAnsiTheme="minorHAnsi" w:cstheme="minorBidi"/>
              <w:szCs w:val="22"/>
            </w:rPr>
          </w:pPr>
          <w:hyperlink w:anchor="_Toc7440326" w:history="1">
            <w:r w:rsidRPr="00853A54">
              <w:rPr>
                <w:rStyle w:val="Hyperlink"/>
              </w:rPr>
              <w:t>5.5.14</w:t>
            </w:r>
            <w:r>
              <w:rPr>
                <w:rFonts w:asciiTheme="minorHAnsi" w:eastAsiaTheme="minorEastAsia" w:hAnsiTheme="minorHAnsi" w:cstheme="minorBidi"/>
                <w:szCs w:val="22"/>
              </w:rPr>
              <w:tab/>
            </w:r>
            <w:r w:rsidRPr="00853A54">
              <w:rPr>
                <w:rStyle w:val="Hyperlink"/>
              </w:rPr>
              <w:t>Win-Tools Exchange Tools</w:t>
            </w:r>
            <w:r>
              <w:rPr>
                <w:webHidden/>
              </w:rPr>
              <w:tab/>
            </w:r>
            <w:r>
              <w:rPr>
                <w:webHidden/>
              </w:rPr>
              <w:fldChar w:fldCharType="begin"/>
            </w:r>
            <w:r>
              <w:rPr>
                <w:webHidden/>
              </w:rPr>
              <w:instrText xml:space="preserve"> PAGEREF _Toc7440326 \h </w:instrText>
            </w:r>
            <w:r>
              <w:rPr>
                <w:webHidden/>
              </w:rPr>
            </w:r>
            <w:r>
              <w:rPr>
                <w:webHidden/>
              </w:rPr>
              <w:fldChar w:fldCharType="separate"/>
            </w:r>
            <w:r>
              <w:rPr>
                <w:webHidden/>
              </w:rPr>
              <w:t>26</w:t>
            </w:r>
            <w:r>
              <w:rPr>
                <w:webHidden/>
              </w:rPr>
              <w:fldChar w:fldCharType="end"/>
            </w:r>
          </w:hyperlink>
        </w:p>
        <w:p w14:paraId="43FC3A61" w14:textId="2C9F518A" w:rsidR="00180453" w:rsidRDefault="00180453">
          <w:pPr>
            <w:pStyle w:val="TOC2"/>
            <w:rPr>
              <w:rFonts w:asciiTheme="minorHAnsi" w:eastAsiaTheme="minorEastAsia" w:hAnsiTheme="minorHAnsi" w:cstheme="minorBidi"/>
              <w:szCs w:val="22"/>
            </w:rPr>
          </w:pPr>
          <w:hyperlink w:anchor="_Toc7440327" w:history="1">
            <w:r w:rsidRPr="00853A54">
              <w:rPr>
                <w:rStyle w:val="Hyperlink"/>
              </w:rPr>
              <w:t>5.5.15</w:t>
            </w:r>
            <w:r>
              <w:rPr>
                <w:rFonts w:asciiTheme="minorHAnsi" w:eastAsiaTheme="minorEastAsia" w:hAnsiTheme="minorHAnsi" w:cstheme="minorBidi"/>
                <w:szCs w:val="22"/>
              </w:rPr>
              <w:tab/>
            </w:r>
            <w:r w:rsidRPr="00853A54">
              <w:rPr>
                <w:rStyle w:val="Hyperlink"/>
              </w:rPr>
              <w:t>Win-Tools Provisioning</w:t>
            </w:r>
            <w:r>
              <w:rPr>
                <w:webHidden/>
              </w:rPr>
              <w:tab/>
            </w:r>
            <w:r>
              <w:rPr>
                <w:webHidden/>
              </w:rPr>
              <w:fldChar w:fldCharType="begin"/>
            </w:r>
            <w:r>
              <w:rPr>
                <w:webHidden/>
              </w:rPr>
              <w:instrText xml:space="preserve"> PAGEREF _Toc7440327 \h </w:instrText>
            </w:r>
            <w:r>
              <w:rPr>
                <w:webHidden/>
              </w:rPr>
            </w:r>
            <w:r>
              <w:rPr>
                <w:webHidden/>
              </w:rPr>
              <w:fldChar w:fldCharType="separate"/>
            </w:r>
            <w:r>
              <w:rPr>
                <w:webHidden/>
              </w:rPr>
              <w:t>27</w:t>
            </w:r>
            <w:r>
              <w:rPr>
                <w:webHidden/>
              </w:rPr>
              <w:fldChar w:fldCharType="end"/>
            </w:r>
          </w:hyperlink>
        </w:p>
        <w:p w14:paraId="3E587A19" w14:textId="2224F85D" w:rsidR="00180453" w:rsidRDefault="00180453">
          <w:pPr>
            <w:pStyle w:val="TOC2"/>
            <w:rPr>
              <w:rFonts w:asciiTheme="minorHAnsi" w:eastAsiaTheme="minorEastAsia" w:hAnsiTheme="minorHAnsi" w:cstheme="minorBidi"/>
              <w:szCs w:val="22"/>
            </w:rPr>
          </w:pPr>
          <w:hyperlink w:anchor="_Toc7440328" w:history="1">
            <w:r w:rsidRPr="00853A54">
              <w:rPr>
                <w:rStyle w:val="Hyperlink"/>
              </w:rPr>
              <w:t>5.5.16</w:t>
            </w:r>
            <w:r>
              <w:rPr>
                <w:rFonts w:asciiTheme="minorHAnsi" w:eastAsiaTheme="minorEastAsia" w:hAnsiTheme="minorHAnsi" w:cstheme="minorBidi"/>
                <w:szCs w:val="22"/>
              </w:rPr>
              <w:tab/>
            </w:r>
            <w:r w:rsidRPr="00853A54">
              <w:rPr>
                <w:rStyle w:val="Hyperlink"/>
              </w:rPr>
              <w:t>Win-Tools Aliases</w:t>
            </w:r>
            <w:r>
              <w:rPr>
                <w:webHidden/>
              </w:rPr>
              <w:tab/>
            </w:r>
            <w:r>
              <w:rPr>
                <w:webHidden/>
              </w:rPr>
              <w:fldChar w:fldCharType="begin"/>
            </w:r>
            <w:r>
              <w:rPr>
                <w:webHidden/>
              </w:rPr>
              <w:instrText xml:space="preserve"> PAGEREF _Toc7440328 \h </w:instrText>
            </w:r>
            <w:r>
              <w:rPr>
                <w:webHidden/>
              </w:rPr>
            </w:r>
            <w:r>
              <w:rPr>
                <w:webHidden/>
              </w:rPr>
              <w:fldChar w:fldCharType="separate"/>
            </w:r>
            <w:r>
              <w:rPr>
                <w:webHidden/>
              </w:rPr>
              <w:t>27</w:t>
            </w:r>
            <w:r>
              <w:rPr>
                <w:webHidden/>
              </w:rPr>
              <w:fldChar w:fldCharType="end"/>
            </w:r>
          </w:hyperlink>
        </w:p>
        <w:p w14:paraId="6350E945" w14:textId="7B4D26C8" w:rsidR="00180453" w:rsidRDefault="00180453">
          <w:pPr>
            <w:pStyle w:val="TOC2"/>
            <w:rPr>
              <w:rFonts w:asciiTheme="minorHAnsi" w:eastAsiaTheme="minorEastAsia" w:hAnsiTheme="minorHAnsi" w:cstheme="minorBidi"/>
              <w:szCs w:val="22"/>
            </w:rPr>
          </w:pPr>
          <w:hyperlink w:anchor="_Toc7440329" w:history="1">
            <w:r w:rsidRPr="00853A54">
              <w:rPr>
                <w:rStyle w:val="Hyperlink"/>
              </w:rPr>
              <w:t>5.5.17</w:t>
            </w:r>
            <w:r>
              <w:rPr>
                <w:rFonts w:asciiTheme="minorHAnsi" w:eastAsiaTheme="minorEastAsia" w:hAnsiTheme="minorHAnsi" w:cstheme="minorBidi"/>
                <w:szCs w:val="22"/>
              </w:rPr>
              <w:tab/>
            </w:r>
            <w:r w:rsidRPr="00853A54">
              <w:rPr>
                <w:rStyle w:val="Hyperlink"/>
              </w:rPr>
              <w:t>Win-Tools Resources</w:t>
            </w:r>
            <w:r>
              <w:rPr>
                <w:webHidden/>
              </w:rPr>
              <w:tab/>
            </w:r>
            <w:r>
              <w:rPr>
                <w:webHidden/>
              </w:rPr>
              <w:fldChar w:fldCharType="begin"/>
            </w:r>
            <w:r>
              <w:rPr>
                <w:webHidden/>
              </w:rPr>
              <w:instrText xml:space="preserve"> PAGEREF _Toc7440329 \h </w:instrText>
            </w:r>
            <w:r>
              <w:rPr>
                <w:webHidden/>
              </w:rPr>
            </w:r>
            <w:r>
              <w:rPr>
                <w:webHidden/>
              </w:rPr>
              <w:fldChar w:fldCharType="separate"/>
            </w:r>
            <w:r>
              <w:rPr>
                <w:webHidden/>
              </w:rPr>
              <w:t>28</w:t>
            </w:r>
            <w:r>
              <w:rPr>
                <w:webHidden/>
              </w:rPr>
              <w:fldChar w:fldCharType="end"/>
            </w:r>
          </w:hyperlink>
        </w:p>
        <w:p w14:paraId="3211F441" w14:textId="0A18F447" w:rsidR="00180453" w:rsidRDefault="00180453">
          <w:pPr>
            <w:pStyle w:val="TOC2"/>
            <w:rPr>
              <w:rFonts w:asciiTheme="minorHAnsi" w:eastAsiaTheme="minorEastAsia" w:hAnsiTheme="minorHAnsi" w:cstheme="minorBidi"/>
              <w:szCs w:val="22"/>
            </w:rPr>
          </w:pPr>
          <w:hyperlink w:anchor="_Toc7440330" w:history="1">
            <w:r w:rsidRPr="00853A54">
              <w:rPr>
                <w:rStyle w:val="Hyperlink"/>
              </w:rPr>
              <w:t>5.5.18</w:t>
            </w:r>
            <w:r>
              <w:rPr>
                <w:rFonts w:asciiTheme="minorHAnsi" w:eastAsiaTheme="minorEastAsia" w:hAnsiTheme="minorHAnsi" w:cstheme="minorBidi"/>
                <w:szCs w:val="22"/>
              </w:rPr>
              <w:tab/>
            </w:r>
            <w:r w:rsidRPr="00853A54">
              <w:rPr>
                <w:rStyle w:val="Hyperlink"/>
              </w:rPr>
              <w:t>Win-Tools Compromised Accounts</w:t>
            </w:r>
            <w:r>
              <w:rPr>
                <w:webHidden/>
              </w:rPr>
              <w:tab/>
            </w:r>
            <w:r>
              <w:rPr>
                <w:webHidden/>
              </w:rPr>
              <w:fldChar w:fldCharType="begin"/>
            </w:r>
            <w:r>
              <w:rPr>
                <w:webHidden/>
              </w:rPr>
              <w:instrText xml:space="preserve"> PAGEREF _Toc7440330 \h </w:instrText>
            </w:r>
            <w:r>
              <w:rPr>
                <w:webHidden/>
              </w:rPr>
            </w:r>
            <w:r>
              <w:rPr>
                <w:webHidden/>
              </w:rPr>
              <w:fldChar w:fldCharType="separate"/>
            </w:r>
            <w:r>
              <w:rPr>
                <w:webHidden/>
              </w:rPr>
              <w:t>28</w:t>
            </w:r>
            <w:r>
              <w:rPr>
                <w:webHidden/>
              </w:rPr>
              <w:fldChar w:fldCharType="end"/>
            </w:r>
          </w:hyperlink>
        </w:p>
        <w:p w14:paraId="75D42293" w14:textId="1CA7864B" w:rsidR="00180453" w:rsidRDefault="00180453">
          <w:pPr>
            <w:pStyle w:val="TOC2"/>
            <w:rPr>
              <w:rFonts w:asciiTheme="minorHAnsi" w:eastAsiaTheme="minorEastAsia" w:hAnsiTheme="minorHAnsi" w:cstheme="minorBidi"/>
              <w:szCs w:val="22"/>
            </w:rPr>
          </w:pPr>
          <w:hyperlink w:anchor="_Toc7440331" w:history="1">
            <w:r w:rsidRPr="00853A54">
              <w:rPr>
                <w:rStyle w:val="Hyperlink"/>
              </w:rPr>
              <w:t>5.5.19</w:t>
            </w:r>
            <w:r>
              <w:rPr>
                <w:rFonts w:asciiTheme="minorHAnsi" w:eastAsiaTheme="minorEastAsia" w:hAnsiTheme="minorHAnsi" w:cstheme="minorBidi"/>
                <w:szCs w:val="22"/>
              </w:rPr>
              <w:tab/>
            </w:r>
            <w:r w:rsidRPr="00853A54">
              <w:rPr>
                <w:rStyle w:val="Hyperlink"/>
              </w:rPr>
              <w:t>Win-Tools MFA</w:t>
            </w:r>
            <w:r>
              <w:rPr>
                <w:webHidden/>
              </w:rPr>
              <w:tab/>
            </w:r>
            <w:r>
              <w:rPr>
                <w:webHidden/>
              </w:rPr>
              <w:fldChar w:fldCharType="begin"/>
            </w:r>
            <w:r>
              <w:rPr>
                <w:webHidden/>
              </w:rPr>
              <w:instrText xml:space="preserve"> PAGEREF _Toc7440331 \h </w:instrText>
            </w:r>
            <w:r>
              <w:rPr>
                <w:webHidden/>
              </w:rPr>
            </w:r>
            <w:r>
              <w:rPr>
                <w:webHidden/>
              </w:rPr>
              <w:fldChar w:fldCharType="separate"/>
            </w:r>
            <w:r>
              <w:rPr>
                <w:webHidden/>
              </w:rPr>
              <w:t>28</w:t>
            </w:r>
            <w:r>
              <w:rPr>
                <w:webHidden/>
              </w:rPr>
              <w:fldChar w:fldCharType="end"/>
            </w:r>
          </w:hyperlink>
        </w:p>
        <w:p w14:paraId="1AE693D9" w14:textId="61D7BA12" w:rsidR="00180453" w:rsidRDefault="00180453">
          <w:r>
            <w:rPr>
              <w:b/>
              <w:bCs/>
              <w:noProof/>
            </w:rPr>
            <w:fldChar w:fldCharType="end"/>
          </w:r>
        </w:p>
      </w:sdtContent>
    </w:sdt>
    <w:p w14:paraId="63B267AD" w14:textId="47D21B07" w:rsidR="00180453" w:rsidRDefault="00180453" w:rsidP="00180453">
      <w:pPr>
        <w:pStyle w:val="Heading"/>
      </w:pPr>
      <w:bookmarkStart w:id="5" w:name="_GoBack"/>
      <w:bookmarkEnd w:id="5"/>
      <w:r>
        <w:t xml:space="preserve"> </w:t>
      </w:r>
    </w:p>
    <w:p w14:paraId="63B268DC" w14:textId="675B78AE" w:rsidR="002E30EF" w:rsidRDefault="002E30EF" w:rsidP="002E30EF"/>
    <w:p w14:paraId="63B268DD" w14:textId="77777777" w:rsidR="000F3007" w:rsidRDefault="002E30EF" w:rsidP="009F1946">
      <w:pPr>
        <w:pStyle w:val="Heading1"/>
      </w:pPr>
      <w:r>
        <w:br w:type="page"/>
      </w:r>
      <w:bookmarkStart w:id="6" w:name="_Toc143150771"/>
      <w:bookmarkStart w:id="7" w:name="_Toc532359082"/>
      <w:bookmarkStart w:id="8" w:name="_Toc511466967"/>
      <w:bookmarkStart w:id="9" w:name="_Toc511190286"/>
      <w:bookmarkEnd w:id="2"/>
      <w:bookmarkEnd w:id="3"/>
      <w:bookmarkEnd w:id="4"/>
    </w:p>
    <w:p w14:paraId="63B268DE" w14:textId="77777777" w:rsidR="007D7EE9" w:rsidRDefault="007D7EE9" w:rsidP="0082715D">
      <w:pPr>
        <w:pStyle w:val="Heading1"/>
        <w:numPr>
          <w:ilvl w:val="0"/>
          <w:numId w:val="8"/>
        </w:numPr>
      </w:pPr>
      <w:r w:rsidRPr="009E0AD7">
        <w:lastRenderedPageBreak/>
        <w:t xml:space="preserve"> </w:t>
      </w:r>
      <w:bookmarkStart w:id="10" w:name="_Toc494184294"/>
      <w:bookmarkStart w:id="11" w:name="_Toc7440275"/>
      <w:r w:rsidRPr="000F3007">
        <w:t>INTRODUCTION</w:t>
      </w:r>
      <w:bookmarkEnd w:id="6"/>
      <w:bookmarkEnd w:id="10"/>
      <w:bookmarkEnd w:id="11"/>
    </w:p>
    <w:p w14:paraId="70AE5E60" w14:textId="496F1FB2" w:rsidR="002574DE" w:rsidRDefault="002574DE" w:rsidP="007D7EE9">
      <w:pPr>
        <w:rPr>
          <w:lang w:eastAsia="en-AU"/>
        </w:rPr>
      </w:pPr>
      <w:r>
        <w:rPr>
          <w:lang w:eastAsia="en-AU"/>
        </w:rPr>
        <w:t xml:space="preserve">The functional requirements specification/document (FRD) is a formal statement of the application functional and operational requirements.  It outlines the functional needs, use cases, and visual appearance of a three tiered system to facilitate management </w:t>
      </w:r>
      <w:r w:rsidR="004557A2">
        <w:rPr>
          <w:lang w:eastAsia="en-AU"/>
        </w:rPr>
        <w:t xml:space="preserve">of email, email aliases, </w:t>
      </w:r>
      <w:r>
        <w:rPr>
          <w:lang w:eastAsia="en-AU"/>
        </w:rPr>
        <w:t xml:space="preserve">Active Directory, </w:t>
      </w:r>
      <w:r w:rsidR="004557A2">
        <w:rPr>
          <w:lang w:eastAsia="en-AU"/>
        </w:rPr>
        <w:t xml:space="preserve">Listserv and MassMail management, as well as management of other Microsoft services and products. </w:t>
      </w:r>
    </w:p>
    <w:p w14:paraId="63B268E0" w14:textId="77777777" w:rsidR="004A7217" w:rsidRDefault="004A7217" w:rsidP="007D7EE9">
      <w:pPr>
        <w:rPr>
          <w:lang w:eastAsia="en-AU"/>
        </w:rPr>
      </w:pPr>
    </w:p>
    <w:p w14:paraId="63B268E1" w14:textId="77777777" w:rsidR="007D7EE9" w:rsidRDefault="007D7EE9" w:rsidP="000E15CC">
      <w:pPr>
        <w:pStyle w:val="Heading2"/>
      </w:pPr>
      <w:bookmarkStart w:id="12" w:name="_Toc143150772"/>
      <w:bookmarkStart w:id="13" w:name="_Toc494184295"/>
      <w:bookmarkStart w:id="14" w:name="_Toc533583718"/>
      <w:bookmarkStart w:id="15" w:name="_Toc7440276"/>
      <w:r>
        <w:t>Purpose</w:t>
      </w:r>
      <w:bookmarkEnd w:id="12"/>
      <w:bookmarkEnd w:id="13"/>
      <w:bookmarkEnd w:id="15"/>
    </w:p>
    <w:p w14:paraId="63B268E3" w14:textId="1F8F1575" w:rsidR="004A7217" w:rsidRDefault="00F148ED" w:rsidP="007D7EE9">
      <w:pPr>
        <w:rPr>
          <w:lang w:eastAsia="en-AU"/>
        </w:rPr>
      </w:pPr>
      <w:r w:rsidRPr="00FF6E58">
        <w:rPr>
          <w:i/>
          <w:lang w:eastAsia="en-AU"/>
        </w:rPr>
        <w:t>(from the Project Charter</w:t>
      </w:r>
      <w:r w:rsidR="007046DE" w:rsidRPr="00FF6E58">
        <w:rPr>
          <w:i/>
          <w:lang w:eastAsia="en-AU"/>
        </w:rPr>
        <w:t>)</w:t>
      </w:r>
      <w:r w:rsidR="007046DE" w:rsidRPr="00FF6E58">
        <w:t xml:space="preserve"> </w:t>
      </w:r>
      <w:r w:rsidR="00FF6E58" w:rsidRPr="005E44FF">
        <w:t>The selfservice.unc.edu site is a combination of applications that are using PowerShell on the back end</w:t>
      </w:r>
      <w:r w:rsidR="00FF6E58">
        <w:t xml:space="preserve"> to interact with AD and Office 365</w:t>
      </w:r>
      <w:r w:rsidR="00FF6E58" w:rsidRPr="005E44FF">
        <w:t>.  We would like to re</w:t>
      </w:r>
      <w:r w:rsidR="00FF6E58">
        <w:t>-</w:t>
      </w:r>
      <w:r w:rsidR="00FF6E58" w:rsidRPr="005E44FF">
        <w:t>architect this solution to call the Graph API when possible, and to separate out the PowerShell layer from the UI layer in a client</w:t>
      </w:r>
      <w:r w:rsidR="00FF6E58">
        <w:t>/server manner.  Us</w:t>
      </w:r>
      <w:r w:rsidR="00FF6E58" w:rsidRPr="005E44FF">
        <w:t xml:space="preserve">ing </w:t>
      </w:r>
      <w:r w:rsidR="00FF6E58">
        <w:t>this service layer should improve the behavior and performance of the UI</w:t>
      </w:r>
      <w:r w:rsidR="00FF6E58" w:rsidRPr="005E44FF">
        <w:t xml:space="preserve">.  At the same time, we would like to include </w:t>
      </w:r>
      <w:r w:rsidR="00FF6E58">
        <w:t xml:space="preserve">changes to logging and monitoring, as well as </w:t>
      </w:r>
      <w:r w:rsidR="00FF6E58" w:rsidRPr="005E44FF">
        <w:t>many requested fixes for the UI</w:t>
      </w:r>
      <w:r w:rsidR="00FF6E58">
        <w:t>.</w:t>
      </w:r>
    </w:p>
    <w:p w14:paraId="63B268E4" w14:textId="77777777" w:rsidR="007D7EE9" w:rsidRDefault="007D7EE9" w:rsidP="000E15CC">
      <w:pPr>
        <w:pStyle w:val="Heading2"/>
      </w:pPr>
      <w:bookmarkStart w:id="16" w:name="_Toc2658584"/>
      <w:bookmarkStart w:id="17" w:name="_Toc143150773"/>
      <w:bookmarkStart w:id="18" w:name="_Toc494184296"/>
      <w:bookmarkStart w:id="19" w:name="_Toc7440277"/>
      <w:r>
        <w:t>Scope</w:t>
      </w:r>
      <w:bookmarkEnd w:id="14"/>
      <w:bookmarkEnd w:id="16"/>
      <w:bookmarkEnd w:id="17"/>
      <w:r w:rsidR="007046DE">
        <w:t xml:space="preserve"> of Work</w:t>
      </w:r>
      <w:bookmarkEnd w:id="18"/>
      <w:bookmarkEnd w:id="19"/>
    </w:p>
    <w:p w14:paraId="63B268E5" w14:textId="6AEB8DE7" w:rsidR="007046DE" w:rsidRDefault="007046DE" w:rsidP="007046DE">
      <w:pPr>
        <w:rPr>
          <w:lang w:eastAsia="en-AU"/>
        </w:rPr>
      </w:pPr>
      <w:r>
        <w:rPr>
          <w:lang w:eastAsia="en-AU"/>
        </w:rPr>
        <w:t>Areas covered by this project will include:</w:t>
      </w:r>
    </w:p>
    <w:p w14:paraId="1968E133" w14:textId="7528A8D2" w:rsidR="00FF6E58" w:rsidRDefault="00FF6E58" w:rsidP="0082715D">
      <w:pPr>
        <w:pStyle w:val="InstructiveText"/>
        <w:numPr>
          <w:ilvl w:val="0"/>
          <w:numId w:val="3"/>
        </w:numPr>
        <w:rPr>
          <w:i w:val="0"/>
          <w:color w:val="auto"/>
        </w:rPr>
      </w:pPr>
      <w:r>
        <w:rPr>
          <w:i w:val="0"/>
          <w:color w:val="auto"/>
        </w:rPr>
        <w:t>Provide mock views of the pro</w:t>
      </w:r>
      <w:r w:rsidR="00C02011">
        <w:rPr>
          <w:i w:val="0"/>
          <w:color w:val="auto"/>
        </w:rPr>
        <w:t>posed site layout</w:t>
      </w:r>
    </w:p>
    <w:p w14:paraId="5A9D373F" w14:textId="7F350036" w:rsidR="00C02011" w:rsidRDefault="00C02011" w:rsidP="0082715D">
      <w:pPr>
        <w:pStyle w:val="InstructiveText"/>
        <w:numPr>
          <w:ilvl w:val="0"/>
          <w:numId w:val="3"/>
        </w:numPr>
        <w:rPr>
          <w:i w:val="0"/>
          <w:color w:val="auto"/>
        </w:rPr>
      </w:pPr>
      <w:r>
        <w:rPr>
          <w:i w:val="0"/>
          <w:color w:val="auto"/>
        </w:rPr>
        <w:t>Implement Shibboleth service</w:t>
      </w:r>
    </w:p>
    <w:p w14:paraId="792E257B" w14:textId="1F5E9A48" w:rsidR="00C02011" w:rsidRDefault="00C02011" w:rsidP="0082715D">
      <w:pPr>
        <w:pStyle w:val="InstructiveText"/>
        <w:numPr>
          <w:ilvl w:val="0"/>
          <w:numId w:val="3"/>
        </w:numPr>
        <w:rPr>
          <w:i w:val="0"/>
          <w:color w:val="auto"/>
        </w:rPr>
      </w:pPr>
      <w:r>
        <w:rPr>
          <w:i w:val="0"/>
          <w:color w:val="auto"/>
        </w:rPr>
        <w:t>Implementing Microsoft Identity Server</w:t>
      </w:r>
    </w:p>
    <w:p w14:paraId="5B5D60A8" w14:textId="23AC75E9" w:rsidR="00C02011" w:rsidRDefault="00C02011" w:rsidP="0082715D">
      <w:pPr>
        <w:pStyle w:val="InstructiveText"/>
        <w:numPr>
          <w:ilvl w:val="0"/>
          <w:numId w:val="3"/>
        </w:numPr>
        <w:rPr>
          <w:i w:val="0"/>
          <w:color w:val="auto"/>
        </w:rPr>
      </w:pPr>
      <w:r>
        <w:rPr>
          <w:i w:val="0"/>
          <w:color w:val="auto"/>
        </w:rPr>
        <w:t xml:space="preserve">Implement ASP.NET WebApi </w:t>
      </w:r>
    </w:p>
    <w:p w14:paraId="2196D27F" w14:textId="1E34EC35" w:rsidR="00561E03" w:rsidRDefault="00C02011" w:rsidP="0082715D">
      <w:pPr>
        <w:pStyle w:val="InstructiveText"/>
        <w:numPr>
          <w:ilvl w:val="0"/>
          <w:numId w:val="3"/>
        </w:numPr>
        <w:rPr>
          <w:i w:val="0"/>
          <w:color w:val="auto"/>
        </w:rPr>
      </w:pPr>
      <w:r>
        <w:rPr>
          <w:i w:val="0"/>
          <w:color w:val="auto"/>
        </w:rPr>
        <w:t>An interface to enable users to interact with the functions that Self Service currently exposes.</w:t>
      </w:r>
    </w:p>
    <w:p w14:paraId="63B268E9" w14:textId="77777777" w:rsidR="007046DE" w:rsidRDefault="007046DE" w:rsidP="007D7EE9"/>
    <w:p w14:paraId="63B268EA" w14:textId="77777777" w:rsidR="004A7217" w:rsidRDefault="004A7217" w:rsidP="000E15CC">
      <w:pPr>
        <w:pStyle w:val="Heading2"/>
      </w:pPr>
      <w:bookmarkStart w:id="20" w:name="_Toc494184297"/>
      <w:bookmarkStart w:id="21" w:name="_Toc7440278"/>
      <w:r>
        <w:t>Out of Scope</w:t>
      </w:r>
      <w:bookmarkEnd w:id="20"/>
      <w:bookmarkEnd w:id="21"/>
    </w:p>
    <w:p w14:paraId="63B268EB" w14:textId="4FF792DC" w:rsidR="004A7217" w:rsidRDefault="00966398" w:rsidP="0082715D">
      <w:pPr>
        <w:pStyle w:val="ListParagraph"/>
        <w:numPr>
          <w:ilvl w:val="0"/>
          <w:numId w:val="4"/>
        </w:numPr>
      </w:pPr>
      <w:r>
        <w:t>Mass Mail</w:t>
      </w:r>
    </w:p>
    <w:p w14:paraId="63B268EF" w14:textId="77777777" w:rsidR="006674D0" w:rsidRDefault="006674D0" w:rsidP="004A7217"/>
    <w:p w14:paraId="63B268F5" w14:textId="77777777" w:rsidR="00C63DDB" w:rsidRDefault="00C63DDB" w:rsidP="000E15CC">
      <w:pPr>
        <w:pStyle w:val="Heading2"/>
      </w:pPr>
      <w:bookmarkStart w:id="22" w:name="_Toc494184299"/>
      <w:bookmarkStart w:id="23" w:name="_Toc7440279"/>
      <w:r>
        <w:t>Contributing Stakeholders</w:t>
      </w:r>
      <w:bookmarkEnd w:id="22"/>
      <w:bookmarkEnd w:id="23"/>
    </w:p>
    <w:p w14:paraId="63B268F6" w14:textId="77777777" w:rsidR="00C63DDB" w:rsidRDefault="00C63DDB" w:rsidP="00C63DDB">
      <w:pPr>
        <w:rPr>
          <w:lang w:eastAsia="en-AU"/>
        </w:rPr>
      </w:pPr>
      <w:r w:rsidRPr="006674D0">
        <w:rPr>
          <w:lang w:eastAsia="en-AU"/>
        </w:rPr>
        <w:t>Stakeholders are the individuals or groups who have a vested interest in this project.  The following internal and external stakeholders were contacted to contribute to the requirements in this document:</w:t>
      </w:r>
    </w:p>
    <w:p w14:paraId="63B268F7" w14:textId="77777777" w:rsidR="00C63DDB" w:rsidRDefault="00C63DDB" w:rsidP="00C63DDB">
      <w:pPr>
        <w:rPr>
          <w:lang w:eastAsia="en-AU"/>
        </w:rPr>
      </w:pPr>
    </w:p>
    <w:tbl>
      <w:tblPr>
        <w:tblW w:w="989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2515"/>
        <w:gridCol w:w="3330"/>
        <w:gridCol w:w="4050"/>
      </w:tblGrid>
      <w:tr w:rsidR="00C63DDB" w:rsidRPr="00AD2DAC" w14:paraId="63B268FB" w14:textId="77777777" w:rsidTr="00E22CB8">
        <w:trPr>
          <w:tblHeader/>
        </w:trPr>
        <w:tc>
          <w:tcPr>
            <w:tcW w:w="2515" w:type="dxa"/>
            <w:shd w:val="clear" w:color="auto" w:fill="DDD9C3"/>
          </w:tcPr>
          <w:p w14:paraId="63B268F8" w14:textId="77777777" w:rsidR="00C63DDB" w:rsidRPr="00AD2DAC" w:rsidRDefault="00C63DDB" w:rsidP="00E22CB8">
            <w:r w:rsidRPr="00AD2DAC">
              <w:t>Name</w:t>
            </w:r>
          </w:p>
        </w:tc>
        <w:tc>
          <w:tcPr>
            <w:tcW w:w="3330" w:type="dxa"/>
            <w:shd w:val="clear" w:color="auto" w:fill="DDD9C3"/>
          </w:tcPr>
          <w:p w14:paraId="63B268F9" w14:textId="77777777" w:rsidR="00C63DDB" w:rsidRDefault="00C63DDB" w:rsidP="00E22CB8">
            <w:r>
              <w:t>Department</w:t>
            </w:r>
          </w:p>
        </w:tc>
        <w:tc>
          <w:tcPr>
            <w:tcW w:w="4050" w:type="dxa"/>
            <w:shd w:val="clear" w:color="auto" w:fill="DDD9C3"/>
          </w:tcPr>
          <w:p w14:paraId="63B268FA" w14:textId="77777777" w:rsidR="00C63DDB" w:rsidRPr="00AD2DAC" w:rsidRDefault="00C63DDB" w:rsidP="00E22CB8">
            <w:r>
              <w:t>Position</w:t>
            </w:r>
          </w:p>
        </w:tc>
      </w:tr>
      <w:tr w:rsidR="000E2126" w:rsidRPr="00AD2DAC" w14:paraId="63B2690B" w14:textId="77777777" w:rsidTr="00ED6520">
        <w:tc>
          <w:tcPr>
            <w:tcW w:w="2515" w:type="dxa"/>
          </w:tcPr>
          <w:p w14:paraId="63B26908" w14:textId="1D66A788" w:rsidR="000E2126" w:rsidRPr="006674D0" w:rsidRDefault="009F6AA7" w:rsidP="00ED6520">
            <w:r>
              <w:t>Dennis Schmidt</w:t>
            </w:r>
          </w:p>
        </w:tc>
        <w:tc>
          <w:tcPr>
            <w:tcW w:w="3330" w:type="dxa"/>
          </w:tcPr>
          <w:p w14:paraId="63B26909" w14:textId="77777777" w:rsidR="000E2126" w:rsidRPr="006674D0" w:rsidRDefault="000E2126" w:rsidP="00ED6520">
            <w:r w:rsidRPr="00312DA9">
              <w:t>ITS - IT Infrastructure</w:t>
            </w:r>
          </w:p>
        </w:tc>
        <w:tc>
          <w:tcPr>
            <w:tcW w:w="4050" w:type="dxa"/>
          </w:tcPr>
          <w:p w14:paraId="63B2690A" w14:textId="733D2896" w:rsidR="000E2126" w:rsidRPr="006674D0" w:rsidRDefault="009F6AA7" w:rsidP="00ED6520">
            <w:r w:rsidRPr="009F6AA7">
              <w:t>AVC for Institutional Privacy and CISO, ITS - VC - CIO</w:t>
            </w:r>
          </w:p>
        </w:tc>
      </w:tr>
      <w:tr w:rsidR="00C63DDB" w:rsidRPr="00AD2DAC" w14:paraId="63B2690F" w14:textId="77777777" w:rsidTr="00E22CB8">
        <w:tc>
          <w:tcPr>
            <w:tcW w:w="2515" w:type="dxa"/>
          </w:tcPr>
          <w:p w14:paraId="63B2690C" w14:textId="77777777" w:rsidR="00C63DDB" w:rsidRDefault="00C63DDB" w:rsidP="00E22CB8">
            <w:r w:rsidRPr="006674D0">
              <w:t>Celeste Copeland</w:t>
            </w:r>
          </w:p>
        </w:tc>
        <w:tc>
          <w:tcPr>
            <w:tcW w:w="3330" w:type="dxa"/>
          </w:tcPr>
          <w:p w14:paraId="63B2690D" w14:textId="77777777" w:rsidR="00C63DDB" w:rsidRDefault="00C63DDB" w:rsidP="00E22CB8">
            <w:r>
              <w:t>Identity Management</w:t>
            </w:r>
          </w:p>
        </w:tc>
        <w:tc>
          <w:tcPr>
            <w:tcW w:w="4050" w:type="dxa"/>
          </w:tcPr>
          <w:p w14:paraId="63B2690E" w14:textId="77777777" w:rsidR="00C63DDB" w:rsidRPr="007D3CA4" w:rsidRDefault="00C63DDB" w:rsidP="00E22CB8">
            <w:r w:rsidRPr="009E0223">
              <w:t>Identity Management Manager</w:t>
            </w:r>
          </w:p>
        </w:tc>
      </w:tr>
      <w:tr w:rsidR="009F6AA7" w:rsidRPr="00AD2DAC" w14:paraId="63B26913" w14:textId="77777777" w:rsidTr="00E22CB8">
        <w:tc>
          <w:tcPr>
            <w:tcW w:w="2515" w:type="dxa"/>
          </w:tcPr>
          <w:p w14:paraId="63B26910" w14:textId="0B70C738" w:rsidR="009F6AA7" w:rsidRPr="00AD2DAC" w:rsidRDefault="009F6AA7" w:rsidP="009F6AA7">
            <w:r>
              <w:t>Brian Darley</w:t>
            </w:r>
          </w:p>
        </w:tc>
        <w:tc>
          <w:tcPr>
            <w:tcW w:w="3330" w:type="dxa"/>
          </w:tcPr>
          <w:p w14:paraId="63B26911" w14:textId="525BE07B" w:rsidR="009F6AA7" w:rsidRDefault="009F6AA7" w:rsidP="009F6AA7">
            <w:r>
              <w:t>Identity Management</w:t>
            </w:r>
          </w:p>
        </w:tc>
        <w:tc>
          <w:tcPr>
            <w:tcW w:w="4050" w:type="dxa"/>
          </w:tcPr>
          <w:p w14:paraId="63B26912" w14:textId="6B16851C" w:rsidR="009F6AA7" w:rsidRPr="00AD2DAC" w:rsidRDefault="009F6AA7" w:rsidP="009F6AA7">
            <w:r w:rsidRPr="007D3CA4">
              <w:t>Systems Programmer/Specialist</w:t>
            </w:r>
          </w:p>
        </w:tc>
      </w:tr>
      <w:tr w:rsidR="007E4F92" w:rsidRPr="00AD2DAC" w14:paraId="27373EE9" w14:textId="77777777" w:rsidTr="00E22CB8">
        <w:tc>
          <w:tcPr>
            <w:tcW w:w="2515" w:type="dxa"/>
          </w:tcPr>
          <w:p w14:paraId="2B225E41" w14:textId="3C479204" w:rsidR="007E4F92" w:rsidRDefault="007E4F92" w:rsidP="009F6AA7">
            <w:r w:rsidRPr="00FD7C46" w:rsidDel="00180A6E">
              <w:t>Lyndon Joyce</w:t>
            </w:r>
          </w:p>
        </w:tc>
        <w:tc>
          <w:tcPr>
            <w:tcW w:w="3330" w:type="dxa"/>
          </w:tcPr>
          <w:p w14:paraId="6086C039" w14:textId="20B97E0B" w:rsidR="007E4F92" w:rsidRDefault="007E4F92" w:rsidP="009F6AA7">
            <w:r w:rsidRPr="00FD7C46" w:rsidDel="00180A6E">
              <w:t>User Supp</w:t>
            </w:r>
            <w:r w:rsidDel="00180A6E">
              <w:t>ort</w:t>
            </w:r>
            <w:r w:rsidRPr="00FD7C46" w:rsidDel="00180A6E">
              <w:t xml:space="preserve"> and Engagement</w:t>
            </w:r>
          </w:p>
        </w:tc>
        <w:tc>
          <w:tcPr>
            <w:tcW w:w="4050" w:type="dxa"/>
          </w:tcPr>
          <w:p w14:paraId="2C893807" w14:textId="072536A1" w:rsidR="007E4F92" w:rsidRPr="007D3CA4" w:rsidRDefault="007E4F92" w:rsidP="009F6AA7">
            <w:r w:rsidRPr="00FD7C46" w:rsidDel="00180A6E">
              <w:t>Service Desk Tier 2 Lead</w:t>
            </w:r>
          </w:p>
        </w:tc>
      </w:tr>
      <w:tr w:rsidR="007E4F92" w:rsidRPr="00AD2DAC" w14:paraId="5B41C1D3" w14:textId="77777777" w:rsidTr="00E22CB8">
        <w:tc>
          <w:tcPr>
            <w:tcW w:w="2515" w:type="dxa"/>
          </w:tcPr>
          <w:p w14:paraId="1D6793BC" w14:textId="063B5B17" w:rsidR="007E4F92" w:rsidRDefault="007E4F92" w:rsidP="009F6AA7"/>
        </w:tc>
        <w:tc>
          <w:tcPr>
            <w:tcW w:w="3330" w:type="dxa"/>
          </w:tcPr>
          <w:p w14:paraId="299B5217" w14:textId="3A2E81E1" w:rsidR="007E4F92" w:rsidRDefault="007E4F92" w:rsidP="009F6AA7"/>
        </w:tc>
        <w:tc>
          <w:tcPr>
            <w:tcW w:w="4050" w:type="dxa"/>
          </w:tcPr>
          <w:p w14:paraId="46A8F813" w14:textId="201F87D8" w:rsidR="007E4F92" w:rsidRPr="007D3CA4" w:rsidRDefault="007E4F92" w:rsidP="009F6AA7"/>
        </w:tc>
      </w:tr>
    </w:tbl>
    <w:p w14:paraId="63B26914" w14:textId="04A433C1" w:rsidR="004A7217" w:rsidRDefault="004A7217" w:rsidP="004A7217">
      <w:pPr>
        <w:rPr>
          <w:lang w:eastAsia="en-AU"/>
        </w:rPr>
      </w:pPr>
    </w:p>
    <w:p w14:paraId="2A62191B" w14:textId="0238176B" w:rsidR="009F7056" w:rsidRDefault="009F7056" w:rsidP="004A7217">
      <w:pPr>
        <w:rPr>
          <w:lang w:eastAsia="en-AU"/>
        </w:rPr>
      </w:pPr>
    </w:p>
    <w:p w14:paraId="3CE723DC" w14:textId="77777777" w:rsidR="009F7056" w:rsidRPr="004A7217" w:rsidRDefault="009F7056" w:rsidP="004A7217">
      <w:pPr>
        <w:rPr>
          <w:lang w:eastAsia="en-AU"/>
        </w:rPr>
      </w:pPr>
    </w:p>
    <w:p w14:paraId="63B26915" w14:textId="77777777" w:rsidR="00BF1AAB" w:rsidRPr="00BF1AAB" w:rsidRDefault="007D7EE9" w:rsidP="000E15CC">
      <w:pPr>
        <w:pStyle w:val="Heading2"/>
      </w:pPr>
      <w:bookmarkStart w:id="24" w:name="_Toc2658587"/>
      <w:bookmarkStart w:id="25" w:name="_Toc143150775"/>
      <w:bookmarkStart w:id="26" w:name="_Toc494184300"/>
      <w:bookmarkStart w:id="27" w:name="_Toc2563410"/>
      <w:bookmarkStart w:id="28" w:name="_Toc7440280"/>
      <w:r>
        <w:lastRenderedPageBreak/>
        <w:t>References</w:t>
      </w:r>
      <w:bookmarkEnd w:id="24"/>
      <w:bookmarkEnd w:id="25"/>
      <w:bookmarkEnd w:id="26"/>
      <w:bookmarkEnd w:id="28"/>
    </w:p>
    <w:p w14:paraId="63B26916" w14:textId="77777777" w:rsidR="00A97B49" w:rsidRDefault="00A97B49" w:rsidP="00A97B49">
      <w:pPr>
        <w:rPr>
          <w:lang w:eastAsia="en-AU"/>
        </w:rPr>
      </w:pPr>
    </w:p>
    <w:p w14:paraId="63B26917" w14:textId="373D05F6" w:rsidR="00A97B49" w:rsidRDefault="00A97B49" w:rsidP="00A97B49">
      <w:pPr>
        <w:rPr>
          <w:lang w:eastAsia="en-AU"/>
        </w:rPr>
      </w:pPr>
      <w:r>
        <w:rPr>
          <w:lang w:eastAsia="en-AU"/>
        </w:rPr>
        <w:t xml:space="preserve">Project Charter: </w:t>
      </w:r>
      <w:r w:rsidR="0018217A">
        <w:rPr>
          <w:lang w:eastAsia="en-AU"/>
        </w:rPr>
        <w:t xml:space="preserve"> </w:t>
      </w:r>
      <w:hyperlink r:id="rId17" w:history="1">
        <w:r w:rsidR="0018217A" w:rsidRPr="0018217A">
          <w:rPr>
            <w:rStyle w:val="Hyperlink"/>
            <w:lang w:eastAsia="en-AU"/>
          </w:rPr>
          <w:t>Redesign and Upgrade selfservice.unc.edu - Project Charter</w:t>
        </w:r>
      </w:hyperlink>
      <w:r>
        <w:rPr>
          <w:lang w:eastAsia="en-AU"/>
        </w:rPr>
        <w:t xml:space="preserve">  (restricted link)</w:t>
      </w:r>
    </w:p>
    <w:p w14:paraId="63B26918" w14:textId="77777777" w:rsidR="00A97B49" w:rsidRDefault="00A97B49" w:rsidP="00A97B49">
      <w:pPr>
        <w:rPr>
          <w:lang w:eastAsia="en-AU"/>
        </w:rPr>
      </w:pPr>
    </w:p>
    <w:p w14:paraId="63B26919" w14:textId="77777777" w:rsidR="00A97B49" w:rsidRDefault="003524D2" w:rsidP="00A97B49">
      <w:pPr>
        <w:rPr>
          <w:lang w:eastAsia="en-AU"/>
        </w:rPr>
      </w:pPr>
      <w:r>
        <w:rPr>
          <w:lang w:eastAsia="en-AU"/>
        </w:rPr>
        <w:t>Key M</w:t>
      </w:r>
      <w:r w:rsidR="00A97B49">
        <w:rPr>
          <w:lang w:eastAsia="en-AU"/>
        </w:rPr>
        <w:t>eetings:</w:t>
      </w:r>
    </w:p>
    <w:p w14:paraId="63B2691A" w14:textId="68706EF1" w:rsidR="00A97B49" w:rsidRDefault="0018217A" w:rsidP="00A97B49">
      <w:pPr>
        <w:rPr>
          <w:lang w:eastAsia="en-AU"/>
        </w:rPr>
      </w:pPr>
      <w:r>
        <w:rPr>
          <w:lang w:eastAsia="en-AU"/>
        </w:rPr>
        <w:t>00/00/201</w:t>
      </w:r>
      <w:r w:rsidR="007E4F92">
        <w:rPr>
          <w:lang w:eastAsia="en-AU"/>
        </w:rPr>
        <w:t>9</w:t>
      </w:r>
      <w:r w:rsidR="001232AB">
        <w:rPr>
          <w:lang w:eastAsia="en-AU"/>
        </w:rPr>
        <w:t>:</w:t>
      </w:r>
      <w:r w:rsidR="001232AB">
        <w:rPr>
          <w:lang w:eastAsia="en-AU"/>
        </w:rPr>
        <w:tab/>
        <w:t>Initial meeting</w:t>
      </w:r>
    </w:p>
    <w:p w14:paraId="63B2691B" w14:textId="53D428C2" w:rsidR="001232AB" w:rsidRDefault="0018217A" w:rsidP="00A97B49">
      <w:pPr>
        <w:rPr>
          <w:lang w:eastAsia="en-AU"/>
        </w:rPr>
      </w:pPr>
      <w:r>
        <w:rPr>
          <w:lang w:eastAsia="en-AU"/>
        </w:rPr>
        <w:t>00/00</w:t>
      </w:r>
      <w:r w:rsidR="003524D2">
        <w:rPr>
          <w:lang w:eastAsia="en-AU"/>
        </w:rPr>
        <w:t xml:space="preserve"> to </w:t>
      </w:r>
      <w:r>
        <w:rPr>
          <w:lang w:eastAsia="en-AU"/>
        </w:rPr>
        <w:t>00/00/201</w:t>
      </w:r>
      <w:r w:rsidR="007E4F92">
        <w:rPr>
          <w:lang w:eastAsia="en-AU"/>
        </w:rPr>
        <w:t>9</w:t>
      </w:r>
      <w:r w:rsidR="001232AB">
        <w:rPr>
          <w:lang w:eastAsia="en-AU"/>
        </w:rPr>
        <w:t>:</w:t>
      </w:r>
      <w:r w:rsidR="001232AB">
        <w:rPr>
          <w:lang w:eastAsia="en-AU"/>
        </w:rPr>
        <w:tab/>
      </w:r>
      <w:r>
        <w:rPr>
          <w:lang w:eastAsia="en-AU"/>
        </w:rPr>
        <w:t xml:space="preserve"> </w:t>
      </w:r>
      <w:r w:rsidR="001232AB">
        <w:rPr>
          <w:lang w:eastAsia="en-AU"/>
        </w:rPr>
        <w:t xml:space="preserve">Requirements, </w:t>
      </w:r>
      <w:r w:rsidR="003524D2">
        <w:rPr>
          <w:lang w:eastAsia="en-AU"/>
        </w:rPr>
        <w:t>use cases, wireframes</w:t>
      </w:r>
    </w:p>
    <w:p w14:paraId="63B2691C" w14:textId="77777777" w:rsidR="007D7EE9" w:rsidRDefault="007D7EE9" w:rsidP="007D7EE9"/>
    <w:p w14:paraId="63B2691D" w14:textId="77777777" w:rsidR="007D7EE9" w:rsidRDefault="007D7EE9" w:rsidP="000E15CC">
      <w:pPr>
        <w:pStyle w:val="Heading2"/>
      </w:pPr>
      <w:bookmarkStart w:id="29" w:name="_Toc143150776"/>
      <w:bookmarkStart w:id="30" w:name="_Toc494184301"/>
      <w:bookmarkStart w:id="31" w:name="_Toc7440281"/>
      <w:r>
        <w:t>Assumptions and Constraints</w:t>
      </w:r>
      <w:bookmarkEnd w:id="29"/>
      <w:bookmarkEnd w:id="30"/>
      <w:bookmarkEnd w:id="31"/>
    </w:p>
    <w:p w14:paraId="63B2691E" w14:textId="5A3F4C9C" w:rsidR="003524D2" w:rsidRDefault="007D7EE9" w:rsidP="000E15CC">
      <w:pPr>
        <w:pStyle w:val="Heading3"/>
      </w:pPr>
      <w:bookmarkStart w:id="32" w:name="_Toc10010904"/>
      <w:bookmarkStart w:id="33" w:name="_Toc494184302"/>
      <w:bookmarkStart w:id="34" w:name="_Toc7440282"/>
      <w:bookmarkEnd w:id="27"/>
      <w:r>
        <w:t>Assumptions</w:t>
      </w:r>
      <w:bookmarkEnd w:id="32"/>
      <w:bookmarkEnd w:id="33"/>
      <w:bookmarkEnd w:id="34"/>
    </w:p>
    <w:p w14:paraId="63B2691F" w14:textId="77777777" w:rsidR="00C63DDB" w:rsidRDefault="00C63DDB" w:rsidP="00C63DDB">
      <w:pPr>
        <w:rPr>
          <w:lang w:eastAsia="en-AU"/>
        </w:rPr>
      </w:pPr>
      <w:r w:rsidRPr="00C63DDB">
        <w:rPr>
          <w:lang w:eastAsia="en-AU"/>
        </w:rPr>
        <w:t>Assumptions are factors that are believed to be true, but have not been verified.  Assumptions can significantly affect requirement and solution design and thus should be clearly defined at the start of the project.  The following assumptions were identified during the analysis phase of this project:</w:t>
      </w:r>
    </w:p>
    <w:p w14:paraId="63B26920" w14:textId="77777777" w:rsidR="00C63DDB" w:rsidRDefault="00C63DDB" w:rsidP="00C63DDB">
      <w:pPr>
        <w:rPr>
          <w:lang w:eastAsia="en-AU"/>
        </w:rPr>
      </w:pPr>
    </w:p>
    <w:tbl>
      <w:tblPr>
        <w:tblW w:w="9939" w:type="dxa"/>
        <w:tblInd w:w="22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696"/>
        <w:gridCol w:w="1819"/>
        <w:gridCol w:w="2677"/>
        <w:gridCol w:w="4747"/>
      </w:tblGrid>
      <w:tr w:rsidR="00C63DDB" w:rsidRPr="00AD2DAC" w14:paraId="63B26925" w14:textId="77777777" w:rsidTr="000E15CC">
        <w:trPr>
          <w:tblHeader/>
        </w:trPr>
        <w:tc>
          <w:tcPr>
            <w:tcW w:w="696" w:type="dxa"/>
            <w:shd w:val="clear" w:color="auto" w:fill="DDD9C3"/>
          </w:tcPr>
          <w:p w14:paraId="63B26921" w14:textId="77777777" w:rsidR="00C63DDB" w:rsidRPr="00AD2DAC" w:rsidRDefault="00C63DDB" w:rsidP="00E22CB8">
            <w:r>
              <w:t>ID#</w:t>
            </w:r>
          </w:p>
        </w:tc>
        <w:tc>
          <w:tcPr>
            <w:tcW w:w="1819" w:type="dxa"/>
            <w:shd w:val="clear" w:color="auto" w:fill="DDD9C3"/>
          </w:tcPr>
          <w:p w14:paraId="63B26922" w14:textId="77777777" w:rsidR="00C63DDB" w:rsidRDefault="00C63DDB" w:rsidP="00E22CB8">
            <w:r>
              <w:t>Date Identified</w:t>
            </w:r>
          </w:p>
        </w:tc>
        <w:tc>
          <w:tcPr>
            <w:tcW w:w="2677" w:type="dxa"/>
            <w:shd w:val="clear" w:color="auto" w:fill="DDD9C3"/>
          </w:tcPr>
          <w:p w14:paraId="63B26923" w14:textId="77777777" w:rsidR="00C63DDB" w:rsidRPr="00AD2DAC" w:rsidRDefault="00C63DDB" w:rsidP="00E22CB8">
            <w:r>
              <w:t>Assumptions</w:t>
            </w:r>
          </w:p>
        </w:tc>
        <w:tc>
          <w:tcPr>
            <w:tcW w:w="4747" w:type="dxa"/>
            <w:shd w:val="clear" w:color="auto" w:fill="DDD9C3"/>
          </w:tcPr>
          <w:p w14:paraId="63B26924" w14:textId="77777777" w:rsidR="00C63DDB" w:rsidRDefault="00C63DDB" w:rsidP="00E22CB8">
            <w:r>
              <w:t>Impact</w:t>
            </w:r>
            <w:r w:rsidR="00CD1BD6">
              <w:t xml:space="preserve"> </w:t>
            </w:r>
            <w:r w:rsidR="00CD1BD6" w:rsidRPr="00CD1BD6">
              <w:t>(Scope/Resource/Time)</w:t>
            </w:r>
          </w:p>
        </w:tc>
      </w:tr>
      <w:tr w:rsidR="00C63DDB" w:rsidRPr="00AD2DAC" w14:paraId="63B2692A" w14:textId="77777777" w:rsidTr="000E15CC">
        <w:tc>
          <w:tcPr>
            <w:tcW w:w="696" w:type="dxa"/>
          </w:tcPr>
          <w:p w14:paraId="63B26926" w14:textId="77777777" w:rsidR="00C63DDB" w:rsidRDefault="00C63DDB" w:rsidP="00E22CB8">
            <w:r>
              <w:t>1.</w:t>
            </w:r>
          </w:p>
        </w:tc>
        <w:tc>
          <w:tcPr>
            <w:tcW w:w="1819" w:type="dxa"/>
          </w:tcPr>
          <w:p w14:paraId="63B26927" w14:textId="267B9DA5" w:rsidR="00C63DDB" w:rsidRDefault="0018217A">
            <w:r>
              <w:t>00</w:t>
            </w:r>
            <w:r w:rsidR="00C63DDB">
              <w:t>/</w:t>
            </w:r>
            <w:r>
              <w:t>00</w:t>
            </w:r>
            <w:r w:rsidR="00C63DDB">
              <w:t>/201</w:t>
            </w:r>
            <w:r w:rsidR="00211982">
              <w:t>9</w:t>
            </w:r>
          </w:p>
        </w:tc>
        <w:tc>
          <w:tcPr>
            <w:tcW w:w="2677" w:type="dxa"/>
          </w:tcPr>
          <w:p w14:paraId="63B26928" w14:textId="6419FD94" w:rsidR="00C63DDB" w:rsidRPr="007D3CA4" w:rsidRDefault="0018217A" w:rsidP="00E22CB8">
            <w:r>
              <w:t>Implementing Shibboleth on IIS to facilitate Single Sign on</w:t>
            </w:r>
          </w:p>
        </w:tc>
        <w:tc>
          <w:tcPr>
            <w:tcW w:w="4747" w:type="dxa"/>
          </w:tcPr>
          <w:p w14:paraId="63B26929" w14:textId="750CF212" w:rsidR="00C63DDB" w:rsidRPr="006674D0" w:rsidRDefault="00BE18F8" w:rsidP="00E22CB8">
            <w:r>
              <w:t>Research and testing will be performed to confirm proper implementation</w:t>
            </w:r>
          </w:p>
        </w:tc>
      </w:tr>
      <w:tr w:rsidR="00C63DDB" w:rsidRPr="00AD2DAC" w14:paraId="63B2692F" w14:textId="77777777" w:rsidTr="000E15CC">
        <w:tc>
          <w:tcPr>
            <w:tcW w:w="696" w:type="dxa"/>
          </w:tcPr>
          <w:p w14:paraId="63B2692B" w14:textId="77777777" w:rsidR="00C63DDB" w:rsidRDefault="00C63DDB" w:rsidP="00E22CB8">
            <w:r>
              <w:t>2.</w:t>
            </w:r>
          </w:p>
        </w:tc>
        <w:tc>
          <w:tcPr>
            <w:tcW w:w="1819" w:type="dxa"/>
          </w:tcPr>
          <w:p w14:paraId="63B2692C" w14:textId="5E003922" w:rsidR="00C63DDB" w:rsidRDefault="00BE18F8" w:rsidP="00E22CB8">
            <w:r>
              <w:t>00/00/201</w:t>
            </w:r>
            <w:r w:rsidR="00211982">
              <w:t>9</w:t>
            </w:r>
          </w:p>
        </w:tc>
        <w:tc>
          <w:tcPr>
            <w:tcW w:w="2677" w:type="dxa"/>
          </w:tcPr>
          <w:p w14:paraId="63B2692D" w14:textId="26AA4230" w:rsidR="00C63DDB" w:rsidRPr="007D3CA4" w:rsidRDefault="00BE18F8">
            <w:r>
              <w:t>Authorization will be outsourced to ASP.NET Identity Server</w:t>
            </w:r>
          </w:p>
        </w:tc>
        <w:tc>
          <w:tcPr>
            <w:tcW w:w="4747" w:type="dxa"/>
          </w:tcPr>
          <w:p w14:paraId="63B2692E" w14:textId="22E676B6" w:rsidR="00C63DDB" w:rsidRPr="006674D0" w:rsidRDefault="00BE18F8">
            <w:r>
              <w:t xml:space="preserve">Roles/Claims are not provided by Shibboleth. Therefore, users groups, rights, and other user specific details should be managed by a service dedicated for this purpose. In addition, the service layer will be called by third party applications not authenticated by Shibboleth. All service calls to the API will require JWT token. </w:t>
            </w:r>
          </w:p>
        </w:tc>
      </w:tr>
    </w:tbl>
    <w:p w14:paraId="63B26930" w14:textId="77777777" w:rsidR="00C63DDB" w:rsidRDefault="00C63DDB" w:rsidP="00C63DDB">
      <w:pPr>
        <w:rPr>
          <w:lang w:eastAsia="en-AU"/>
        </w:rPr>
      </w:pPr>
    </w:p>
    <w:p w14:paraId="63B26931" w14:textId="77777777" w:rsidR="003524D2" w:rsidRDefault="003524D2" w:rsidP="00C63DDB"/>
    <w:p w14:paraId="63B26932" w14:textId="77777777" w:rsidR="00163EEE" w:rsidRDefault="007D7EE9" w:rsidP="000E15CC">
      <w:pPr>
        <w:pStyle w:val="Heading3"/>
      </w:pPr>
      <w:bookmarkStart w:id="35" w:name="_Toc10010905"/>
      <w:bookmarkStart w:id="36" w:name="_Toc494184303"/>
      <w:bookmarkStart w:id="37" w:name="_Toc7440283"/>
      <w:r w:rsidRPr="00412164">
        <w:t>Constraints</w:t>
      </w:r>
      <w:bookmarkEnd w:id="35"/>
      <w:bookmarkEnd w:id="36"/>
      <w:bookmarkEnd w:id="37"/>
    </w:p>
    <w:p w14:paraId="63B26933" w14:textId="77777777" w:rsidR="00C63DDB" w:rsidRDefault="00C63DDB" w:rsidP="00C63DDB">
      <w:pPr>
        <w:rPr>
          <w:lang w:eastAsia="en-AU"/>
        </w:rPr>
      </w:pPr>
      <w:r w:rsidRPr="00C63DDB">
        <w:rPr>
          <w:lang w:eastAsia="en-AU"/>
        </w:rPr>
        <w:t>Constraints are organizational or technical boundary conditions that restrict how the solution must be designed and constructed.  The primary ones are Time, Resources (people, equipment and budget) and Performance Criteria.  The following constraints were identified during the analysis phase of this project:</w:t>
      </w:r>
    </w:p>
    <w:p w14:paraId="63B26934" w14:textId="77777777" w:rsidR="00CD1BD6" w:rsidRDefault="00CD1BD6" w:rsidP="00C63DDB">
      <w:pPr>
        <w:rPr>
          <w:lang w:eastAsia="en-AU"/>
        </w:rPr>
      </w:pPr>
    </w:p>
    <w:tbl>
      <w:tblPr>
        <w:tblW w:w="10052" w:type="dxa"/>
        <w:tblInd w:w="22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696"/>
        <w:gridCol w:w="1819"/>
        <w:gridCol w:w="2677"/>
        <w:gridCol w:w="4860"/>
      </w:tblGrid>
      <w:tr w:rsidR="00CD1BD6" w:rsidRPr="00AD2DAC" w14:paraId="63B26939" w14:textId="77777777" w:rsidTr="00841BC4">
        <w:trPr>
          <w:tblHeader/>
        </w:trPr>
        <w:tc>
          <w:tcPr>
            <w:tcW w:w="696" w:type="dxa"/>
            <w:shd w:val="clear" w:color="auto" w:fill="DDD9C3"/>
          </w:tcPr>
          <w:p w14:paraId="63B26935" w14:textId="77777777" w:rsidR="00CD1BD6" w:rsidRPr="00AD2DAC" w:rsidRDefault="00CD1BD6" w:rsidP="00E22CB8">
            <w:r>
              <w:t>ID#</w:t>
            </w:r>
          </w:p>
        </w:tc>
        <w:tc>
          <w:tcPr>
            <w:tcW w:w="1819" w:type="dxa"/>
            <w:shd w:val="clear" w:color="auto" w:fill="DDD9C3"/>
          </w:tcPr>
          <w:p w14:paraId="63B26936" w14:textId="77777777" w:rsidR="00CD1BD6" w:rsidRDefault="00CD1BD6" w:rsidP="00E22CB8">
            <w:r>
              <w:t>Date Identified</w:t>
            </w:r>
          </w:p>
        </w:tc>
        <w:tc>
          <w:tcPr>
            <w:tcW w:w="2677" w:type="dxa"/>
            <w:shd w:val="clear" w:color="auto" w:fill="DDD9C3"/>
          </w:tcPr>
          <w:p w14:paraId="63B26937" w14:textId="77777777" w:rsidR="00CD1BD6" w:rsidRPr="00AD2DAC" w:rsidRDefault="00CD1BD6" w:rsidP="00E22CB8">
            <w:r>
              <w:t>Constraint</w:t>
            </w:r>
          </w:p>
        </w:tc>
        <w:tc>
          <w:tcPr>
            <w:tcW w:w="4860" w:type="dxa"/>
            <w:shd w:val="clear" w:color="auto" w:fill="DDD9C3"/>
          </w:tcPr>
          <w:p w14:paraId="63B26938" w14:textId="77777777" w:rsidR="00CD1BD6" w:rsidRDefault="00CD1BD6" w:rsidP="00E22CB8">
            <w:r>
              <w:t>Consequence (Scope/Resource/Time)</w:t>
            </w:r>
          </w:p>
        </w:tc>
      </w:tr>
      <w:tr w:rsidR="00CD1BD6" w:rsidRPr="00AD2DAC" w14:paraId="63B2693E" w14:textId="77777777" w:rsidTr="00841BC4">
        <w:tc>
          <w:tcPr>
            <w:tcW w:w="696" w:type="dxa"/>
          </w:tcPr>
          <w:p w14:paraId="63B2693A" w14:textId="77777777" w:rsidR="00CD1BD6" w:rsidRDefault="00CD1BD6" w:rsidP="00E22CB8">
            <w:r>
              <w:t>1.</w:t>
            </w:r>
          </w:p>
        </w:tc>
        <w:tc>
          <w:tcPr>
            <w:tcW w:w="1819" w:type="dxa"/>
          </w:tcPr>
          <w:p w14:paraId="63B2693B" w14:textId="21869101" w:rsidR="00CD1BD6" w:rsidRDefault="00AC5E34" w:rsidP="00E22CB8">
            <w:r>
              <w:t>03/21/2019</w:t>
            </w:r>
          </w:p>
        </w:tc>
        <w:tc>
          <w:tcPr>
            <w:tcW w:w="2677" w:type="dxa"/>
          </w:tcPr>
          <w:p w14:paraId="63B2693C" w14:textId="5A3ED9EC" w:rsidR="00CD1BD6" w:rsidRPr="007D3CA4" w:rsidRDefault="00AC5E34" w:rsidP="00E22CB8">
            <w:r>
              <w:t>Not all required API end points are present</w:t>
            </w:r>
          </w:p>
        </w:tc>
        <w:tc>
          <w:tcPr>
            <w:tcW w:w="4860" w:type="dxa"/>
          </w:tcPr>
          <w:p w14:paraId="63B2693D" w14:textId="0B3FB849" w:rsidR="00CD1BD6" w:rsidRPr="006674D0" w:rsidRDefault="00696750" w:rsidP="00E22CB8">
            <w:r>
              <w:t>Missing API methods will need to be identified and implemented</w:t>
            </w:r>
          </w:p>
        </w:tc>
      </w:tr>
      <w:tr w:rsidR="000E2126" w:rsidRPr="00AD2DAC" w14:paraId="63B26943" w14:textId="77777777" w:rsidTr="000E2126">
        <w:tc>
          <w:tcPr>
            <w:tcW w:w="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B2693F" w14:textId="77777777" w:rsidR="000E2126" w:rsidRDefault="000E2126" w:rsidP="00ED6520">
            <w:r>
              <w:t>2.</w:t>
            </w:r>
          </w:p>
        </w:tc>
        <w:tc>
          <w:tcPr>
            <w:tcW w:w="18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B26940" w14:textId="48C271C5" w:rsidR="000E2126" w:rsidRDefault="00696750" w:rsidP="00ED6520">
            <w:r>
              <w:t>03/21/2019</w:t>
            </w:r>
          </w:p>
        </w:tc>
        <w:tc>
          <w:tcPr>
            <w:tcW w:w="2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B26941" w14:textId="667B2DD6" w:rsidR="000E2126" w:rsidRDefault="00696750" w:rsidP="00ED6520">
            <w:r>
              <w:t>Service Accounts In test have limited rights</w:t>
            </w:r>
          </w:p>
        </w:tc>
        <w:tc>
          <w:tcPr>
            <w:tcW w:w="48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B26942" w14:textId="36E6E7DA" w:rsidR="000E2126" w:rsidRDefault="00696750" w:rsidP="00ED6520">
            <w:r>
              <w:t>Some resources have limited rights. Rights will need to be ele</w:t>
            </w:r>
            <w:r w:rsidRPr="00696750">
              <w:t>vated</w:t>
            </w:r>
            <w:r>
              <w:t>. Example: AD Dynamic Group Creation</w:t>
            </w:r>
          </w:p>
        </w:tc>
      </w:tr>
      <w:tr w:rsidR="00696750" w:rsidRPr="00AD2DAC" w14:paraId="563CBC69" w14:textId="77777777" w:rsidTr="000E2126">
        <w:tc>
          <w:tcPr>
            <w:tcW w:w="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2F247A" w14:textId="3378E3D5" w:rsidR="00696750" w:rsidRDefault="00696750" w:rsidP="00ED6520">
            <w:r>
              <w:t>3.</w:t>
            </w:r>
          </w:p>
        </w:tc>
        <w:tc>
          <w:tcPr>
            <w:tcW w:w="18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E975028" w14:textId="4D9D03C2" w:rsidR="00696750" w:rsidRDefault="00696750" w:rsidP="00ED6520">
            <w:r>
              <w:t>03/21/2019</w:t>
            </w:r>
          </w:p>
        </w:tc>
        <w:tc>
          <w:tcPr>
            <w:tcW w:w="26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EB07D8" w14:textId="658201B9" w:rsidR="00696750" w:rsidRDefault="00696750" w:rsidP="00ED6520">
            <w:r>
              <w:t>Identity Server Tech Debt</w:t>
            </w:r>
          </w:p>
        </w:tc>
        <w:tc>
          <w:tcPr>
            <w:tcW w:w="48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C989FF2" w14:textId="58A9D7EE" w:rsidR="00696750" w:rsidRDefault="00A873A2">
            <w:r>
              <w:t xml:space="preserve">Implementation details related to Identity Server will be addressed. UI cleaned up. </w:t>
            </w:r>
          </w:p>
        </w:tc>
      </w:tr>
    </w:tbl>
    <w:p w14:paraId="63B26944" w14:textId="77777777" w:rsidR="00CD1BD6" w:rsidRDefault="00CD1BD6" w:rsidP="00C63DDB">
      <w:pPr>
        <w:rPr>
          <w:lang w:eastAsia="en-AU"/>
        </w:rPr>
      </w:pPr>
    </w:p>
    <w:p w14:paraId="63B26945" w14:textId="77777777" w:rsidR="00CD1BD6" w:rsidRDefault="00CD1BD6" w:rsidP="000E15CC">
      <w:pPr>
        <w:pStyle w:val="Heading3"/>
      </w:pPr>
      <w:bookmarkStart w:id="38" w:name="_Toc494184304"/>
      <w:bookmarkStart w:id="39" w:name="_Toc7440284"/>
      <w:r>
        <w:lastRenderedPageBreak/>
        <w:t>Dependencies</w:t>
      </w:r>
      <w:bookmarkEnd w:id="38"/>
      <w:bookmarkEnd w:id="39"/>
    </w:p>
    <w:p w14:paraId="63B26948" w14:textId="34C142F3" w:rsidR="00C63DDB" w:rsidRDefault="00C63DDB" w:rsidP="00C63DDB">
      <w:pPr>
        <w:rPr>
          <w:lang w:eastAsia="en-AU"/>
        </w:rPr>
      </w:pPr>
    </w:p>
    <w:tbl>
      <w:tblPr>
        <w:tblW w:w="10052" w:type="dxa"/>
        <w:tblInd w:w="22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696"/>
        <w:gridCol w:w="1819"/>
        <w:gridCol w:w="3217"/>
        <w:gridCol w:w="4320"/>
      </w:tblGrid>
      <w:tr w:rsidR="00C63DDB" w:rsidRPr="00AD2DAC" w14:paraId="63B2694D" w14:textId="77777777" w:rsidTr="00841BC4">
        <w:trPr>
          <w:tblHeader/>
        </w:trPr>
        <w:tc>
          <w:tcPr>
            <w:tcW w:w="696" w:type="dxa"/>
            <w:shd w:val="clear" w:color="auto" w:fill="DDD9C3"/>
          </w:tcPr>
          <w:p w14:paraId="63B26949" w14:textId="7D2E83F5" w:rsidR="00C63DDB" w:rsidRPr="00AD2DAC" w:rsidRDefault="00C63DDB" w:rsidP="00E22CB8">
            <w:r>
              <w:t>ID#</w:t>
            </w:r>
          </w:p>
        </w:tc>
        <w:tc>
          <w:tcPr>
            <w:tcW w:w="1819" w:type="dxa"/>
            <w:shd w:val="clear" w:color="auto" w:fill="DDD9C3"/>
          </w:tcPr>
          <w:p w14:paraId="63B2694A" w14:textId="77777777" w:rsidR="00C63DDB" w:rsidRDefault="00C63DDB" w:rsidP="00E22CB8">
            <w:r>
              <w:t>Date Identified</w:t>
            </w:r>
          </w:p>
        </w:tc>
        <w:tc>
          <w:tcPr>
            <w:tcW w:w="3217" w:type="dxa"/>
            <w:shd w:val="clear" w:color="auto" w:fill="DDD9C3"/>
          </w:tcPr>
          <w:p w14:paraId="63B2694B" w14:textId="77777777" w:rsidR="00C63DDB" w:rsidRPr="00AD2DAC" w:rsidRDefault="00CD1BD6" w:rsidP="00E22CB8">
            <w:r>
              <w:t>Dependency</w:t>
            </w:r>
          </w:p>
        </w:tc>
        <w:tc>
          <w:tcPr>
            <w:tcW w:w="4320" w:type="dxa"/>
            <w:shd w:val="clear" w:color="auto" w:fill="DDD9C3"/>
          </w:tcPr>
          <w:p w14:paraId="63B2694C" w14:textId="77777777" w:rsidR="00C63DDB" w:rsidRDefault="00CD1BD6" w:rsidP="00CD1BD6">
            <w:r>
              <w:t>Consequence (Scope/Resource/Time)</w:t>
            </w:r>
          </w:p>
        </w:tc>
      </w:tr>
      <w:tr w:rsidR="00C63DDB" w:rsidRPr="00AD2DAC" w14:paraId="63B26952" w14:textId="77777777" w:rsidTr="00841BC4">
        <w:tc>
          <w:tcPr>
            <w:tcW w:w="696" w:type="dxa"/>
          </w:tcPr>
          <w:p w14:paraId="63B2694E" w14:textId="20FB9BE5" w:rsidR="00C63DDB" w:rsidRDefault="00C63DDB" w:rsidP="00E22CB8"/>
        </w:tc>
        <w:tc>
          <w:tcPr>
            <w:tcW w:w="1819" w:type="dxa"/>
          </w:tcPr>
          <w:p w14:paraId="63B2694F" w14:textId="62995326" w:rsidR="00C63DDB" w:rsidRDefault="00C63DDB" w:rsidP="00E22CB8"/>
        </w:tc>
        <w:tc>
          <w:tcPr>
            <w:tcW w:w="3217" w:type="dxa"/>
          </w:tcPr>
          <w:p w14:paraId="63B26950" w14:textId="4122AEA3" w:rsidR="00C63DDB" w:rsidRPr="007D3CA4" w:rsidRDefault="00C63DDB" w:rsidP="00CD1BD6"/>
        </w:tc>
        <w:tc>
          <w:tcPr>
            <w:tcW w:w="4320" w:type="dxa"/>
          </w:tcPr>
          <w:p w14:paraId="63B26951" w14:textId="3A15873F" w:rsidR="00C63DDB" w:rsidRPr="006674D0" w:rsidRDefault="00C63DDB" w:rsidP="00E22CB8"/>
        </w:tc>
      </w:tr>
    </w:tbl>
    <w:p w14:paraId="63B26953" w14:textId="77777777" w:rsidR="00C63DDB" w:rsidRDefault="00C63DDB" w:rsidP="00C63DDB">
      <w:pPr>
        <w:rPr>
          <w:lang w:eastAsia="en-AU"/>
        </w:rPr>
      </w:pPr>
    </w:p>
    <w:p w14:paraId="63B26954" w14:textId="77777777" w:rsidR="00000D1C" w:rsidRDefault="00000D1C" w:rsidP="000E15CC">
      <w:pPr>
        <w:pStyle w:val="Heading3"/>
      </w:pPr>
      <w:bookmarkStart w:id="40" w:name="_Toc494184305"/>
      <w:bookmarkStart w:id="41" w:name="_Toc7440285"/>
      <w:r>
        <w:t>Business Rules</w:t>
      </w:r>
      <w:bookmarkEnd w:id="40"/>
      <w:bookmarkEnd w:id="41"/>
    </w:p>
    <w:p w14:paraId="63B26955" w14:textId="77777777" w:rsidR="00000D1C" w:rsidRDefault="00000D1C" w:rsidP="00000D1C">
      <w:pPr>
        <w:rPr>
          <w:lang w:eastAsia="en-AU"/>
        </w:rPr>
      </w:pPr>
      <w:r w:rsidRPr="00000D1C">
        <w:rPr>
          <w:lang w:eastAsia="en-AU"/>
        </w:rPr>
        <w:t>Business rules depict and enforce the policy of an organization.</w:t>
      </w:r>
    </w:p>
    <w:p w14:paraId="63B26956" w14:textId="77777777" w:rsidR="00000D1C" w:rsidRDefault="00000D1C" w:rsidP="00000D1C">
      <w:pPr>
        <w:rPr>
          <w:lang w:eastAsia="en-AU"/>
        </w:rPr>
      </w:pPr>
    </w:p>
    <w:tbl>
      <w:tblPr>
        <w:tblW w:w="9968" w:type="dxa"/>
        <w:tblInd w:w="22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696"/>
        <w:gridCol w:w="1735"/>
        <w:gridCol w:w="4207"/>
        <w:gridCol w:w="3330"/>
      </w:tblGrid>
      <w:tr w:rsidR="00000D1C" w:rsidRPr="00AD2DAC" w14:paraId="63B2695B" w14:textId="77777777" w:rsidTr="00290A8B">
        <w:trPr>
          <w:tblHeader/>
        </w:trPr>
        <w:tc>
          <w:tcPr>
            <w:tcW w:w="696" w:type="dxa"/>
            <w:shd w:val="clear" w:color="auto" w:fill="DDD9C3"/>
          </w:tcPr>
          <w:p w14:paraId="63B26957" w14:textId="77777777" w:rsidR="00000D1C" w:rsidRPr="00AD2DAC" w:rsidRDefault="00000D1C" w:rsidP="00E22CB8">
            <w:r>
              <w:t>ID#</w:t>
            </w:r>
          </w:p>
        </w:tc>
        <w:tc>
          <w:tcPr>
            <w:tcW w:w="1735" w:type="dxa"/>
            <w:shd w:val="clear" w:color="auto" w:fill="DDD9C3"/>
          </w:tcPr>
          <w:p w14:paraId="63B26958" w14:textId="77777777" w:rsidR="00000D1C" w:rsidRDefault="00000D1C" w:rsidP="00E22CB8">
            <w:r>
              <w:t>Date Identified</w:t>
            </w:r>
          </w:p>
        </w:tc>
        <w:tc>
          <w:tcPr>
            <w:tcW w:w="4207" w:type="dxa"/>
            <w:shd w:val="clear" w:color="auto" w:fill="DDD9C3"/>
          </w:tcPr>
          <w:p w14:paraId="63B26959" w14:textId="77777777" w:rsidR="00000D1C" w:rsidRPr="00AD2DAC" w:rsidRDefault="00000D1C" w:rsidP="00E22CB8">
            <w:r w:rsidRPr="00000D1C">
              <w:t>Business Rule Description</w:t>
            </w:r>
          </w:p>
        </w:tc>
        <w:tc>
          <w:tcPr>
            <w:tcW w:w="3330" w:type="dxa"/>
            <w:shd w:val="clear" w:color="auto" w:fill="DDD9C3"/>
          </w:tcPr>
          <w:p w14:paraId="63B2695A" w14:textId="77777777" w:rsidR="00000D1C" w:rsidRDefault="00000D1C" w:rsidP="00E22CB8">
            <w:r w:rsidRPr="00000D1C">
              <w:t>Business Rule Source</w:t>
            </w:r>
          </w:p>
        </w:tc>
      </w:tr>
      <w:tr w:rsidR="00000D1C" w:rsidRPr="00AD2DAC" w14:paraId="63B26960" w14:textId="77777777" w:rsidTr="00290A8B">
        <w:tc>
          <w:tcPr>
            <w:tcW w:w="696" w:type="dxa"/>
          </w:tcPr>
          <w:p w14:paraId="63B2695C" w14:textId="77777777" w:rsidR="00000D1C" w:rsidRDefault="00000D1C" w:rsidP="00E22CB8">
            <w:r>
              <w:t>1.</w:t>
            </w:r>
          </w:p>
        </w:tc>
        <w:tc>
          <w:tcPr>
            <w:tcW w:w="1735" w:type="dxa"/>
          </w:tcPr>
          <w:p w14:paraId="63B2695D" w14:textId="59D9187B" w:rsidR="00000D1C" w:rsidRDefault="008D1D62">
            <w:r>
              <w:t>3/26/2019</w:t>
            </w:r>
          </w:p>
        </w:tc>
        <w:tc>
          <w:tcPr>
            <w:tcW w:w="4207" w:type="dxa"/>
          </w:tcPr>
          <w:p w14:paraId="63B2695E" w14:textId="49D52EE4" w:rsidR="00000D1C" w:rsidRPr="007D3CA4" w:rsidRDefault="008D1D62">
            <w:r>
              <w:t xml:space="preserve">API architecture follows domain driven architecture. Each endpoint facilitates a business layer checking rules and perform </w:t>
            </w:r>
            <w:r w:rsidR="0055031F">
              <w:t>object mappings</w:t>
            </w:r>
          </w:p>
        </w:tc>
        <w:tc>
          <w:tcPr>
            <w:tcW w:w="3330" w:type="dxa"/>
          </w:tcPr>
          <w:p w14:paraId="63B2695F" w14:textId="42F644C3" w:rsidR="00000D1C" w:rsidRPr="006674D0" w:rsidRDefault="0055031F" w:rsidP="00B70B32">
            <w:r>
              <w:t>Business layer, existing SelfService implementation.</w:t>
            </w:r>
          </w:p>
        </w:tc>
      </w:tr>
    </w:tbl>
    <w:p w14:paraId="63B26961" w14:textId="77777777" w:rsidR="00000D1C" w:rsidRPr="00000D1C" w:rsidRDefault="00000D1C" w:rsidP="00000D1C">
      <w:pPr>
        <w:rPr>
          <w:lang w:eastAsia="en-AU"/>
        </w:rPr>
      </w:pPr>
    </w:p>
    <w:p w14:paraId="63B26962" w14:textId="77777777" w:rsidR="00000D1C" w:rsidRDefault="00000D1C" w:rsidP="00C63DDB">
      <w:pPr>
        <w:rPr>
          <w:lang w:eastAsia="en-AU"/>
        </w:rPr>
      </w:pPr>
    </w:p>
    <w:p w14:paraId="63B26963" w14:textId="77777777" w:rsidR="00E22CB8" w:rsidRDefault="00E22CB8" w:rsidP="009F1946">
      <w:pPr>
        <w:pStyle w:val="Heading1"/>
      </w:pPr>
      <w:bookmarkStart w:id="42" w:name="_Toc494184306"/>
      <w:bookmarkStart w:id="43" w:name="_Toc7440286"/>
      <w:r>
        <w:t>Use Cases</w:t>
      </w:r>
      <w:bookmarkEnd w:id="42"/>
      <w:bookmarkEnd w:id="43"/>
    </w:p>
    <w:p w14:paraId="63B26964" w14:textId="77777777" w:rsidR="00E22CB8" w:rsidRPr="00C63DDB" w:rsidRDefault="00E22CB8" w:rsidP="00C63DDB">
      <w:pPr>
        <w:rPr>
          <w:lang w:eastAsia="en-AU"/>
        </w:rPr>
      </w:pPr>
      <w:r w:rsidRPr="00E22CB8">
        <w:rPr>
          <w:lang w:eastAsia="en-AU"/>
        </w:rPr>
        <w:t>The Use Case Models help to define the scope of a solution. The Use Case describes the desired result that a “user” (or system) needs to achieve through interaction with a system. The primary purpose of the Use Case is to capture the required system behavior from the perspective of the end-user in achieving one or more desired goals. A Use Case narrative contains a description of associations and interaction between actors and the system.  The use case model may also be represented visually in UML in order to show relationships with other use cases and actors. Essentially, the Use Case diagrams the “optimum” path to achieve the goal as well as the known exceptions, alterations and extensions.</w:t>
      </w:r>
    </w:p>
    <w:p w14:paraId="63B26965" w14:textId="77777777" w:rsidR="00412164" w:rsidRDefault="00412164" w:rsidP="00412164"/>
    <w:p w14:paraId="63B26966" w14:textId="234665EE" w:rsidR="00644D38" w:rsidRDefault="0055031F" w:rsidP="000E15CC">
      <w:pPr>
        <w:pStyle w:val="Heading2"/>
      </w:pPr>
      <w:bookmarkStart w:id="44" w:name="_Toc7440287"/>
      <w:r>
        <w:t>Authentication</w:t>
      </w:r>
      <w:r w:rsidR="00C0098B">
        <w:t>/Authorization</w:t>
      </w:r>
      <w:bookmarkEnd w:id="44"/>
    </w:p>
    <w:p w14:paraId="63B26967" w14:textId="77777777" w:rsidR="00C40AEF" w:rsidRDefault="00C40AEF" w:rsidP="00412164"/>
    <w:tbl>
      <w:tblPr>
        <w:tblW w:w="10407" w:type="dxa"/>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26"/>
        <w:gridCol w:w="8081"/>
      </w:tblGrid>
      <w:tr w:rsidR="00C40AEF" w:rsidRPr="009253E5" w14:paraId="63B2696A" w14:textId="77777777" w:rsidTr="00692363">
        <w:trPr>
          <w:cantSplit/>
          <w:trHeight w:val="203"/>
        </w:trPr>
        <w:tc>
          <w:tcPr>
            <w:tcW w:w="2326" w:type="dxa"/>
            <w:shd w:val="clear" w:color="auto" w:fill="E0E0E0"/>
          </w:tcPr>
          <w:p w14:paraId="63B26968" w14:textId="77777777" w:rsidR="00C40AEF" w:rsidRPr="009253E5" w:rsidRDefault="00C40AEF" w:rsidP="00C40AEF">
            <w:pPr>
              <w:pStyle w:val="TableHeader"/>
              <w:rPr>
                <w:rFonts w:ascii="Calibri" w:hAnsi="Calibri"/>
              </w:rPr>
            </w:pPr>
            <w:r w:rsidRPr="009253E5">
              <w:rPr>
                <w:rFonts w:ascii="Calibri" w:hAnsi="Calibri"/>
              </w:rPr>
              <w:t xml:space="preserve">Use Case </w:t>
            </w:r>
            <w:r>
              <w:rPr>
                <w:rFonts w:ascii="Calibri" w:hAnsi="Calibri"/>
              </w:rPr>
              <w:t>A</w:t>
            </w:r>
          </w:p>
        </w:tc>
        <w:tc>
          <w:tcPr>
            <w:tcW w:w="8081" w:type="dxa"/>
            <w:shd w:val="clear" w:color="auto" w:fill="E0E0E0"/>
          </w:tcPr>
          <w:p w14:paraId="63B26969" w14:textId="77777777" w:rsidR="00C40AEF" w:rsidRPr="009253E5" w:rsidRDefault="00C40AEF" w:rsidP="00B21925">
            <w:pPr>
              <w:pStyle w:val="TableHeader"/>
              <w:rPr>
                <w:rFonts w:ascii="Calibri" w:hAnsi="Calibri"/>
              </w:rPr>
            </w:pPr>
            <w:r w:rsidRPr="009253E5">
              <w:rPr>
                <w:rFonts w:ascii="Calibri" w:hAnsi="Calibri"/>
              </w:rPr>
              <w:t>Definition</w:t>
            </w:r>
          </w:p>
        </w:tc>
      </w:tr>
      <w:tr w:rsidR="00C40AEF" w:rsidRPr="009253E5" w14:paraId="63B2696D" w14:textId="77777777" w:rsidTr="00692363">
        <w:trPr>
          <w:cantSplit/>
          <w:trHeight w:val="203"/>
        </w:trPr>
        <w:tc>
          <w:tcPr>
            <w:tcW w:w="2326" w:type="dxa"/>
          </w:tcPr>
          <w:p w14:paraId="63B2696B" w14:textId="77777777" w:rsidR="00C40AEF" w:rsidRPr="00580045" w:rsidRDefault="00C40AEF" w:rsidP="00B21925">
            <w:pPr>
              <w:rPr>
                <w:rFonts w:cs="Arial"/>
                <w:sz w:val="20"/>
              </w:rPr>
            </w:pPr>
            <w:r w:rsidRPr="00580045">
              <w:rPr>
                <w:sz w:val="20"/>
              </w:rPr>
              <w:t>ID</w:t>
            </w:r>
          </w:p>
        </w:tc>
        <w:tc>
          <w:tcPr>
            <w:tcW w:w="8081" w:type="dxa"/>
          </w:tcPr>
          <w:p w14:paraId="63B2696C" w14:textId="7D779264" w:rsidR="00C40AEF" w:rsidRPr="00580045" w:rsidRDefault="0055031F" w:rsidP="00C40AEF">
            <w:pPr>
              <w:rPr>
                <w:rFonts w:cs="Arial"/>
                <w:color w:val="FF0000"/>
                <w:sz w:val="20"/>
              </w:rPr>
            </w:pPr>
            <w:r>
              <w:rPr>
                <w:sz w:val="20"/>
              </w:rPr>
              <w:t>SelfService Authentication</w:t>
            </w:r>
          </w:p>
        </w:tc>
      </w:tr>
      <w:tr w:rsidR="00C40AEF" w:rsidRPr="009253E5" w14:paraId="63B26970" w14:textId="77777777" w:rsidTr="00692363">
        <w:trPr>
          <w:cantSplit/>
          <w:trHeight w:val="199"/>
        </w:trPr>
        <w:tc>
          <w:tcPr>
            <w:tcW w:w="2326" w:type="dxa"/>
          </w:tcPr>
          <w:p w14:paraId="63B2696E" w14:textId="77777777" w:rsidR="00C40AEF" w:rsidRPr="00580045" w:rsidRDefault="00C40AEF" w:rsidP="00B21925">
            <w:pPr>
              <w:rPr>
                <w:rFonts w:cs="Arial"/>
                <w:sz w:val="20"/>
              </w:rPr>
            </w:pPr>
            <w:r w:rsidRPr="00580045">
              <w:rPr>
                <w:sz w:val="20"/>
              </w:rPr>
              <w:t>Title</w:t>
            </w:r>
          </w:p>
        </w:tc>
        <w:tc>
          <w:tcPr>
            <w:tcW w:w="8081" w:type="dxa"/>
          </w:tcPr>
          <w:p w14:paraId="63B2696F" w14:textId="1F711454" w:rsidR="00C40AEF" w:rsidRPr="00580045" w:rsidRDefault="0055031F">
            <w:pPr>
              <w:rPr>
                <w:rFonts w:cs="Arial"/>
                <w:color w:val="4F81BD"/>
                <w:sz w:val="20"/>
              </w:rPr>
            </w:pPr>
            <w:r>
              <w:rPr>
                <w:sz w:val="20"/>
              </w:rPr>
              <w:t>First time visitor to SelfService</w:t>
            </w:r>
            <w:r w:rsidR="00C40AEF">
              <w:rPr>
                <w:sz w:val="20"/>
              </w:rPr>
              <w:t xml:space="preserve"> </w:t>
            </w:r>
          </w:p>
        </w:tc>
      </w:tr>
      <w:tr w:rsidR="00C40AEF" w:rsidRPr="009253E5" w14:paraId="63B26973" w14:textId="77777777" w:rsidTr="00692363">
        <w:trPr>
          <w:cantSplit/>
          <w:trHeight w:val="199"/>
        </w:trPr>
        <w:tc>
          <w:tcPr>
            <w:tcW w:w="2326" w:type="dxa"/>
          </w:tcPr>
          <w:p w14:paraId="63B26971" w14:textId="77777777" w:rsidR="00C40AEF" w:rsidRPr="00580045" w:rsidRDefault="00C40AEF" w:rsidP="00B21925">
            <w:pPr>
              <w:rPr>
                <w:sz w:val="20"/>
              </w:rPr>
            </w:pPr>
            <w:r w:rsidRPr="00580045">
              <w:rPr>
                <w:sz w:val="20"/>
              </w:rPr>
              <w:t>Actor</w:t>
            </w:r>
          </w:p>
        </w:tc>
        <w:tc>
          <w:tcPr>
            <w:tcW w:w="8081" w:type="dxa"/>
          </w:tcPr>
          <w:p w14:paraId="63B26972" w14:textId="5025A7C4" w:rsidR="00C40AEF" w:rsidRPr="00580045" w:rsidRDefault="0055031F" w:rsidP="00B21925">
            <w:pPr>
              <w:rPr>
                <w:color w:val="C0504D"/>
                <w:sz w:val="20"/>
              </w:rPr>
            </w:pPr>
            <w:r>
              <w:rPr>
                <w:sz w:val="20"/>
              </w:rPr>
              <w:t>Shibboleth/Identity Server</w:t>
            </w:r>
          </w:p>
        </w:tc>
      </w:tr>
      <w:tr w:rsidR="00C40AEF" w:rsidRPr="009253E5" w14:paraId="63B26976" w14:textId="77777777" w:rsidTr="00692363">
        <w:trPr>
          <w:cantSplit/>
          <w:trHeight w:val="199"/>
        </w:trPr>
        <w:tc>
          <w:tcPr>
            <w:tcW w:w="2326" w:type="dxa"/>
          </w:tcPr>
          <w:p w14:paraId="63B26974" w14:textId="77777777" w:rsidR="00C40AEF" w:rsidRPr="00580045" w:rsidRDefault="00C40AEF" w:rsidP="00B21925">
            <w:pPr>
              <w:rPr>
                <w:sz w:val="20"/>
              </w:rPr>
            </w:pPr>
            <w:r w:rsidRPr="00580045">
              <w:rPr>
                <w:sz w:val="20"/>
              </w:rPr>
              <w:t>Pre-Conditions</w:t>
            </w:r>
          </w:p>
        </w:tc>
        <w:tc>
          <w:tcPr>
            <w:tcW w:w="8081" w:type="dxa"/>
          </w:tcPr>
          <w:p w14:paraId="63B26975" w14:textId="79E02602" w:rsidR="00C40AEF" w:rsidRPr="00580045" w:rsidRDefault="00C40AEF" w:rsidP="00B21925">
            <w:pPr>
              <w:rPr>
                <w:color w:val="4F81BD"/>
                <w:sz w:val="20"/>
              </w:rPr>
            </w:pPr>
          </w:p>
        </w:tc>
      </w:tr>
      <w:tr w:rsidR="00C40AEF" w:rsidRPr="009253E5" w14:paraId="63B26979" w14:textId="77777777" w:rsidTr="00692363">
        <w:trPr>
          <w:cantSplit/>
          <w:trHeight w:val="203"/>
        </w:trPr>
        <w:tc>
          <w:tcPr>
            <w:tcW w:w="2326" w:type="dxa"/>
          </w:tcPr>
          <w:p w14:paraId="63B26977" w14:textId="77777777" w:rsidR="00C40AEF" w:rsidRPr="00580045" w:rsidRDefault="00C40AEF" w:rsidP="00B21925">
            <w:pPr>
              <w:rPr>
                <w:sz w:val="20"/>
              </w:rPr>
            </w:pPr>
            <w:r w:rsidRPr="00580045">
              <w:rPr>
                <w:sz w:val="20"/>
              </w:rPr>
              <w:t>Post Conditions</w:t>
            </w:r>
          </w:p>
        </w:tc>
        <w:tc>
          <w:tcPr>
            <w:tcW w:w="8081" w:type="dxa"/>
          </w:tcPr>
          <w:p w14:paraId="63B26978" w14:textId="57BE96F3" w:rsidR="00C40AEF" w:rsidRPr="00580045" w:rsidRDefault="0055031F" w:rsidP="00B21925">
            <w:pPr>
              <w:rPr>
                <w:color w:val="4F81BD"/>
                <w:sz w:val="20"/>
              </w:rPr>
            </w:pPr>
            <w:r>
              <w:rPr>
                <w:sz w:val="20"/>
              </w:rPr>
              <w:t>Auth token is created and provided to consumer</w:t>
            </w:r>
          </w:p>
        </w:tc>
      </w:tr>
      <w:tr w:rsidR="00C40AEF" w:rsidRPr="009253E5" w14:paraId="63B2697C" w14:textId="77777777" w:rsidTr="00692363">
        <w:trPr>
          <w:cantSplit/>
          <w:trHeight w:val="354"/>
        </w:trPr>
        <w:tc>
          <w:tcPr>
            <w:tcW w:w="2326" w:type="dxa"/>
          </w:tcPr>
          <w:p w14:paraId="63B2697A" w14:textId="77777777" w:rsidR="00C40AEF" w:rsidRPr="00580045" w:rsidRDefault="00C40AEF" w:rsidP="00B21925">
            <w:pPr>
              <w:rPr>
                <w:sz w:val="20"/>
              </w:rPr>
            </w:pPr>
            <w:r w:rsidRPr="00580045">
              <w:rPr>
                <w:sz w:val="20"/>
              </w:rPr>
              <w:t>Goal</w:t>
            </w:r>
          </w:p>
        </w:tc>
        <w:tc>
          <w:tcPr>
            <w:tcW w:w="8081" w:type="dxa"/>
          </w:tcPr>
          <w:p w14:paraId="63B2697B" w14:textId="4D379A2B" w:rsidR="00C40AEF" w:rsidRPr="00580045" w:rsidRDefault="0055031F" w:rsidP="00B21925">
            <w:pPr>
              <w:rPr>
                <w:color w:val="C0504D"/>
                <w:sz w:val="20"/>
              </w:rPr>
            </w:pPr>
            <w:r>
              <w:rPr>
                <w:sz w:val="20"/>
              </w:rPr>
              <w:t xml:space="preserve">User obtains an auth token, token contains basic information about the user including assigned roles. </w:t>
            </w:r>
          </w:p>
        </w:tc>
      </w:tr>
      <w:tr w:rsidR="00C40AEF" w:rsidRPr="009253E5" w14:paraId="63B26989" w14:textId="77777777" w:rsidTr="00692363">
        <w:trPr>
          <w:cantSplit/>
          <w:trHeight w:val="2713"/>
        </w:trPr>
        <w:tc>
          <w:tcPr>
            <w:tcW w:w="2326" w:type="dxa"/>
          </w:tcPr>
          <w:p w14:paraId="63B2697D" w14:textId="77777777" w:rsidR="00C40AEF" w:rsidRPr="00580045" w:rsidRDefault="00C40AEF" w:rsidP="00B21925">
            <w:pPr>
              <w:rPr>
                <w:sz w:val="20"/>
              </w:rPr>
            </w:pPr>
            <w:r w:rsidRPr="00580045">
              <w:rPr>
                <w:sz w:val="20"/>
              </w:rPr>
              <w:lastRenderedPageBreak/>
              <w:t>Main Scenario</w:t>
            </w:r>
          </w:p>
        </w:tc>
        <w:tc>
          <w:tcPr>
            <w:tcW w:w="8081" w:type="dxa"/>
          </w:tcPr>
          <w:p w14:paraId="63B2697E" w14:textId="52F63D9B" w:rsidR="002C3C5A" w:rsidRDefault="002C3C5A" w:rsidP="0082715D">
            <w:pPr>
              <w:pStyle w:val="ListParagraph"/>
              <w:numPr>
                <w:ilvl w:val="0"/>
                <w:numId w:val="5"/>
              </w:numPr>
              <w:spacing w:before="0" w:after="0"/>
              <w:ind w:left="522" w:hanging="450"/>
              <w:contextualSpacing w:val="0"/>
              <w:rPr>
                <w:sz w:val="20"/>
              </w:rPr>
            </w:pPr>
            <w:r>
              <w:rPr>
                <w:sz w:val="20"/>
              </w:rPr>
              <w:t xml:space="preserve">User navigates to </w:t>
            </w:r>
            <w:r w:rsidR="0055031F">
              <w:rPr>
                <w:sz w:val="20"/>
              </w:rPr>
              <w:t>SelfService</w:t>
            </w:r>
          </w:p>
          <w:p w14:paraId="5C5DCE58" w14:textId="2D9B1C4F" w:rsidR="0055031F" w:rsidRDefault="0055031F" w:rsidP="0082715D">
            <w:pPr>
              <w:pStyle w:val="ListParagraph"/>
              <w:numPr>
                <w:ilvl w:val="0"/>
                <w:numId w:val="5"/>
              </w:numPr>
              <w:spacing w:before="0" w:after="0"/>
              <w:ind w:left="522" w:hanging="450"/>
              <w:contextualSpacing w:val="0"/>
              <w:rPr>
                <w:sz w:val="20"/>
              </w:rPr>
            </w:pPr>
            <w:r>
              <w:rPr>
                <w:sz w:val="20"/>
              </w:rPr>
              <w:t xml:space="preserve">Site has been registered and protected under Shibboleth. </w:t>
            </w:r>
          </w:p>
          <w:p w14:paraId="3299C05E" w14:textId="79338A85" w:rsidR="0055031F" w:rsidRDefault="0055031F" w:rsidP="0082715D">
            <w:pPr>
              <w:pStyle w:val="ListParagraph"/>
              <w:numPr>
                <w:ilvl w:val="0"/>
                <w:numId w:val="5"/>
              </w:numPr>
              <w:spacing w:before="0" w:after="0"/>
              <w:ind w:left="522" w:hanging="450"/>
              <w:contextualSpacing w:val="0"/>
              <w:rPr>
                <w:sz w:val="20"/>
              </w:rPr>
            </w:pPr>
            <w:r>
              <w:rPr>
                <w:sz w:val="20"/>
              </w:rPr>
              <w:t xml:space="preserve">User enters credentials, if successful user is redirected back to SelfService. </w:t>
            </w:r>
          </w:p>
          <w:p w14:paraId="49560581" w14:textId="096FB183" w:rsidR="0055031F" w:rsidRDefault="0055031F" w:rsidP="0082715D">
            <w:pPr>
              <w:pStyle w:val="ListParagraph"/>
              <w:numPr>
                <w:ilvl w:val="0"/>
                <w:numId w:val="5"/>
              </w:numPr>
              <w:spacing w:before="0" w:after="0"/>
              <w:ind w:left="522" w:hanging="450"/>
              <w:contextualSpacing w:val="0"/>
              <w:rPr>
                <w:sz w:val="20"/>
              </w:rPr>
            </w:pPr>
            <w:r>
              <w:rPr>
                <w:sz w:val="20"/>
              </w:rPr>
              <w:t xml:space="preserve">SelfService </w:t>
            </w:r>
            <w:r w:rsidR="00C0098B">
              <w:rPr>
                <w:sz w:val="20"/>
              </w:rPr>
              <w:t>confirms the existence of an identity token.</w:t>
            </w:r>
          </w:p>
          <w:p w14:paraId="1CF9A97C" w14:textId="49ABAAD3" w:rsidR="00C0098B" w:rsidRDefault="00C0098B" w:rsidP="0082715D">
            <w:pPr>
              <w:pStyle w:val="ListParagraph"/>
              <w:numPr>
                <w:ilvl w:val="0"/>
                <w:numId w:val="5"/>
              </w:numPr>
              <w:spacing w:before="0" w:after="0"/>
              <w:ind w:left="522" w:hanging="450"/>
              <w:contextualSpacing w:val="0"/>
              <w:rPr>
                <w:sz w:val="20"/>
              </w:rPr>
            </w:pPr>
            <w:r>
              <w:rPr>
                <w:sz w:val="20"/>
              </w:rPr>
              <w:t>If token is not present, SelfService redirects to Identity Server</w:t>
            </w:r>
          </w:p>
          <w:p w14:paraId="59C53BEA" w14:textId="0DEB3C84" w:rsidR="00C0098B" w:rsidRDefault="00C0098B" w:rsidP="0082715D">
            <w:pPr>
              <w:pStyle w:val="ListParagraph"/>
              <w:numPr>
                <w:ilvl w:val="0"/>
                <w:numId w:val="5"/>
              </w:numPr>
              <w:spacing w:before="0" w:after="0"/>
              <w:ind w:left="522" w:hanging="450"/>
              <w:contextualSpacing w:val="0"/>
              <w:rPr>
                <w:sz w:val="20"/>
              </w:rPr>
            </w:pPr>
            <w:r>
              <w:rPr>
                <w:sz w:val="20"/>
              </w:rPr>
              <w:t>Identity Server checks the existence of header variable ‘UID’ provided by Shibboleth.</w:t>
            </w:r>
          </w:p>
          <w:p w14:paraId="1D347FC3" w14:textId="3E236B83" w:rsidR="00C0098B" w:rsidRDefault="00C0098B" w:rsidP="0082715D">
            <w:pPr>
              <w:pStyle w:val="ListParagraph"/>
              <w:numPr>
                <w:ilvl w:val="0"/>
                <w:numId w:val="5"/>
              </w:numPr>
              <w:spacing w:before="0" w:after="0"/>
              <w:ind w:left="522" w:hanging="450"/>
              <w:contextualSpacing w:val="0"/>
              <w:rPr>
                <w:sz w:val="20"/>
              </w:rPr>
            </w:pPr>
            <w:r>
              <w:rPr>
                <w:sz w:val="20"/>
              </w:rPr>
              <w:t>Identity Server retrieves basic user info and assigned AD groups for authorization.</w:t>
            </w:r>
          </w:p>
          <w:p w14:paraId="7AE71696" w14:textId="77777777" w:rsidR="00820A78" w:rsidRPr="00E832C9" w:rsidRDefault="00820A78" w:rsidP="0082715D">
            <w:pPr>
              <w:pStyle w:val="ListParagraph"/>
              <w:numPr>
                <w:ilvl w:val="0"/>
                <w:numId w:val="5"/>
              </w:numPr>
              <w:spacing w:before="0" w:after="0"/>
              <w:ind w:left="522" w:hanging="450"/>
              <w:contextualSpacing w:val="0"/>
              <w:rPr>
                <w:sz w:val="20"/>
              </w:rPr>
            </w:pPr>
            <w:r w:rsidRPr="00E832C9">
              <w:rPr>
                <w:sz w:val="20"/>
              </w:rPr>
              <w:t xml:space="preserve">Identity Server redirects back to SelfService with newly generated token. </w:t>
            </w:r>
          </w:p>
          <w:p w14:paraId="0AD05212" w14:textId="54F8C464" w:rsidR="00820A78" w:rsidRDefault="00820A78" w:rsidP="0082715D">
            <w:pPr>
              <w:pStyle w:val="ListParagraph"/>
              <w:numPr>
                <w:ilvl w:val="0"/>
                <w:numId w:val="5"/>
              </w:numPr>
              <w:spacing w:before="0" w:after="0"/>
              <w:ind w:left="522" w:hanging="450"/>
              <w:contextualSpacing w:val="0"/>
              <w:rPr>
                <w:sz w:val="20"/>
              </w:rPr>
            </w:pPr>
            <w:r>
              <w:rPr>
                <w:sz w:val="20"/>
              </w:rPr>
              <w:t>Client application (SelfService) stores token.</w:t>
            </w:r>
          </w:p>
          <w:p w14:paraId="669311F5" w14:textId="4BA1C135" w:rsidR="00820A78" w:rsidRDefault="00820A78" w:rsidP="0082715D">
            <w:pPr>
              <w:pStyle w:val="ListParagraph"/>
              <w:numPr>
                <w:ilvl w:val="0"/>
                <w:numId w:val="5"/>
              </w:numPr>
              <w:spacing w:before="0" w:after="0"/>
              <w:ind w:left="522" w:hanging="450"/>
              <w:contextualSpacing w:val="0"/>
              <w:rPr>
                <w:sz w:val="20"/>
              </w:rPr>
            </w:pPr>
            <w:r>
              <w:rPr>
                <w:sz w:val="20"/>
              </w:rPr>
              <w:t xml:space="preserve">Each API request from the client application passes the identity token in the header. </w:t>
            </w:r>
          </w:p>
          <w:p w14:paraId="177DE181" w14:textId="266A3070" w:rsidR="00820A78" w:rsidRDefault="00820A78" w:rsidP="0082715D">
            <w:pPr>
              <w:pStyle w:val="ListParagraph"/>
              <w:numPr>
                <w:ilvl w:val="0"/>
                <w:numId w:val="5"/>
              </w:numPr>
              <w:spacing w:before="0" w:after="0"/>
              <w:ind w:left="522" w:hanging="450"/>
              <w:contextualSpacing w:val="0"/>
              <w:rPr>
                <w:sz w:val="20"/>
              </w:rPr>
            </w:pPr>
            <w:r>
              <w:rPr>
                <w:sz w:val="20"/>
              </w:rPr>
              <w:t>API service check for the existence of token, validates token, and verifies authorization.</w:t>
            </w:r>
          </w:p>
          <w:p w14:paraId="63B26988" w14:textId="2BF0303F" w:rsidR="00C40AEF" w:rsidRPr="00897BE0" w:rsidRDefault="00C40AEF" w:rsidP="00692363">
            <w:pPr>
              <w:pStyle w:val="ListParagraph"/>
              <w:spacing w:before="0" w:after="0"/>
              <w:ind w:left="522"/>
              <w:contextualSpacing w:val="0"/>
              <w:rPr>
                <w:sz w:val="20"/>
              </w:rPr>
            </w:pPr>
          </w:p>
        </w:tc>
      </w:tr>
    </w:tbl>
    <w:p w14:paraId="63B2698A" w14:textId="3324D7D8" w:rsidR="00C40AEF" w:rsidRDefault="00C40AEF" w:rsidP="00412164"/>
    <w:p w14:paraId="63B2698B" w14:textId="77777777" w:rsidR="00644D38" w:rsidRDefault="00644D38" w:rsidP="00412164"/>
    <w:p w14:paraId="63B2698C" w14:textId="430F42F6" w:rsidR="00644D38" w:rsidRDefault="00820A78" w:rsidP="000E15CC">
      <w:pPr>
        <w:pStyle w:val="Heading2"/>
      </w:pPr>
      <w:bookmarkStart w:id="45" w:name="_Toc7440288"/>
      <w:r>
        <w:t>Client/API Relationship</w:t>
      </w:r>
      <w:bookmarkEnd w:id="45"/>
    </w:p>
    <w:p w14:paraId="63B2698D" w14:textId="77777777" w:rsidR="00644D38" w:rsidRPr="00644D38" w:rsidRDefault="00644D38" w:rsidP="00644D38">
      <w:pPr>
        <w:rPr>
          <w:lang w:eastAsia="en-AU"/>
        </w:rPr>
      </w:pPr>
    </w:p>
    <w:tbl>
      <w:tblPr>
        <w:tblW w:w="10296" w:type="dxa"/>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283"/>
        <w:gridCol w:w="8013"/>
      </w:tblGrid>
      <w:tr w:rsidR="00D538E0" w:rsidRPr="009253E5" w14:paraId="63B26990" w14:textId="77777777" w:rsidTr="00C275E0">
        <w:trPr>
          <w:cantSplit/>
          <w:trHeight w:val="181"/>
        </w:trPr>
        <w:tc>
          <w:tcPr>
            <w:tcW w:w="2283" w:type="dxa"/>
            <w:shd w:val="clear" w:color="auto" w:fill="E0E0E0"/>
          </w:tcPr>
          <w:p w14:paraId="63B2698E" w14:textId="77777777" w:rsidR="00D538E0" w:rsidRPr="009253E5" w:rsidRDefault="00D538E0" w:rsidP="00B21925">
            <w:pPr>
              <w:pStyle w:val="TableHeader"/>
              <w:rPr>
                <w:rFonts w:ascii="Calibri" w:hAnsi="Calibri"/>
              </w:rPr>
            </w:pPr>
            <w:r w:rsidRPr="009253E5">
              <w:rPr>
                <w:rFonts w:ascii="Calibri" w:hAnsi="Calibri"/>
              </w:rPr>
              <w:t xml:space="preserve">Use Case </w:t>
            </w:r>
            <w:r>
              <w:rPr>
                <w:rFonts w:ascii="Calibri" w:hAnsi="Calibri"/>
              </w:rPr>
              <w:t>B</w:t>
            </w:r>
          </w:p>
        </w:tc>
        <w:tc>
          <w:tcPr>
            <w:tcW w:w="8013" w:type="dxa"/>
            <w:shd w:val="clear" w:color="auto" w:fill="E0E0E0"/>
          </w:tcPr>
          <w:p w14:paraId="63B2698F" w14:textId="77777777" w:rsidR="00D538E0" w:rsidRPr="009253E5" w:rsidRDefault="00D538E0" w:rsidP="00B21925">
            <w:pPr>
              <w:pStyle w:val="TableHeader"/>
              <w:rPr>
                <w:rFonts w:ascii="Calibri" w:hAnsi="Calibri"/>
              </w:rPr>
            </w:pPr>
            <w:r w:rsidRPr="009253E5">
              <w:rPr>
                <w:rFonts w:ascii="Calibri" w:hAnsi="Calibri"/>
              </w:rPr>
              <w:t>Definition</w:t>
            </w:r>
          </w:p>
        </w:tc>
      </w:tr>
      <w:tr w:rsidR="00D538E0" w:rsidRPr="009253E5" w14:paraId="63B26993" w14:textId="77777777" w:rsidTr="00C275E0">
        <w:trPr>
          <w:cantSplit/>
          <w:trHeight w:val="181"/>
        </w:trPr>
        <w:tc>
          <w:tcPr>
            <w:tcW w:w="2283" w:type="dxa"/>
          </w:tcPr>
          <w:p w14:paraId="63B26991" w14:textId="77777777" w:rsidR="00D538E0" w:rsidRPr="00580045" w:rsidRDefault="00D538E0" w:rsidP="00B21925">
            <w:pPr>
              <w:rPr>
                <w:rFonts w:cs="Arial"/>
                <w:sz w:val="20"/>
              </w:rPr>
            </w:pPr>
            <w:r w:rsidRPr="00580045">
              <w:rPr>
                <w:sz w:val="20"/>
              </w:rPr>
              <w:t>ID</w:t>
            </w:r>
          </w:p>
        </w:tc>
        <w:tc>
          <w:tcPr>
            <w:tcW w:w="8013" w:type="dxa"/>
          </w:tcPr>
          <w:p w14:paraId="63B26992" w14:textId="52F6C995" w:rsidR="00D538E0" w:rsidRPr="00580045" w:rsidRDefault="00820A78" w:rsidP="00D538E0">
            <w:pPr>
              <w:rPr>
                <w:rFonts w:cs="Arial"/>
                <w:color w:val="FF0000"/>
                <w:sz w:val="20"/>
              </w:rPr>
            </w:pPr>
            <w:r>
              <w:rPr>
                <w:sz w:val="20"/>
              </w:rPr>
              <w:t>Client/API Relationship</w:t>
            </w:r>
          </w:p>
        </w:tc>
      </w:tr>
      <w:tr w:rsidR="00D538E0" w:rsidRPr="009253E5" w14:paraId="63B26996" w14:textId="77777777" w:rsidTr="00C275E0">
        <w:trPr>
          <w:cantSplit/>
          <w:trHeight w:val="176"/>
        </w:trPr>
        <w:tc>
          <w:tcPr>
            <w:tcW w:w="2283" w:type="dxa"/>
          </w:tcPr>
          <w:p w14:paraId="63B26994" w14:textId="77777777" w:rsidR="00D538E0" w:rsidRPr="00580045" w:rsidRDefault="00D538E0" w:rsidP="00B21925">
            <w:pPr>
              <w:rPr>
                <w:rFonts w:cs="Arial"/>
                <w:sz w:val="20"/>
              </w:rPr>
            </w:pPr>
            <w:r w:rsidRPr="00580045">
              <w:rPr>
                <w:sz w:val="20"/>
              </w:rPr>
              <w:t>Title</w:t>
            </w:r>
          </w:p>
        </w:tc>
        <w:tc>
          <w:tcPr>
            <w:tcW w:w="8013" w:type="dxa"/>
          </w:tcPr>
          <w:p w14:paraId="63B26995" w14:textId="6AFE0AB1" w:rsidR="00D538E0" w:rsidRPr="00580045" w:rsidRDefault="00820A78" w:rsidP="00D538E0">
            <w:pPr>
              <w:rPr>
                <w:rFonts w:cs="Arial"/>
                <w:color w:val="4F81BD"/>
                <w:sz w:val="20"/>
              </w:rPr>
            </w:pPr>
            <w:r>
              <w:rPr>
                <w:sz w:val="20"/>
              </w:rPr>
              <w:t>Client communications for requests</w:t>
            </w:r>
          </w:p>
        </w:tc>
      </w:tr>
      <w:tr w:rsidR="00D538E0" w:rsidRPr="009253E5" w14:paraId="63B26999" w14:textId="77777777" w:rsidTr="00C275E0">
        <w:trPr>
          <w:cantSplit/>
          <w:trHeight w:val="176"/>
        </w:trPr>
        <w:tc>
          <w:tcPr>
            <w:tcW w:w="2283" w:type="dxa"/>
          </w:tcPr>
          <w:p w14:paraId="63B26997" w14:textId="77777777" w:rsidR="00D538E0" w:rsidRPr="00580045" w:rsidRDefault="00D538E0" w:rsidP="00B21925">
            <w:pPr>
              <w:rPr>
                <w:sz w:val="20"/>
              </w:rPr>
            </w:pPr>
            <w:r w:rsidRPr="00580045">
              <w:rPr>
                <w:sz w:val="20"/>
              </w:rPr>
              <w:t>Actor</w:t>
            </w:r>
          </w:p>
        </w:tc>
        <w:tc>
          <w:tcPr>
            <w:tcW w:w="8013" w:type="dxa"/>
          </w:tcPr>
          <w:p w14:paraId="63B26998" w14:textId="7F249B57" w:rsidR="00D538E0" w:rsidRPr="00580045" w:rsidRDefault="00820A78" w:rsidP="00B21925">
            <w:pPr>
              <w:rPr>
                <w:color w:val="C0504D"/>
                <w:sz w:val="20"/>
              </w:rPr>
            </w:pPr>
            <w:r>
              <w:rPr>
                <w:sz w:val="20"/>
              </w:rPr>
              <w:t>Vue</w:t>
            </w:r>
            <w:r>
              <w:rPr>
                <w:sz w:val="20"/>
              </w:rPr>
              <w:t>.</w:t>
            </w:r>
            <w:r>
              <w:rPr>
                <w:sz w:val="20"/>
              </w:rPr>
              <w:t>Js Client, Web API</w:t>
            </w:r>
          </w:p>
        </w:tc>
      </w:tr>
      <w:tr w:rsidR="00D538E0" w:rsidRPr="009253E5" w14:paraId="63B2699C" w14:textId="77777777" w:rsidTr="00C275E0">
        <w:trPr>
          <w:cantSplit/>
          <w:trHeight w:val="176"/>
        </w:trPr>
        <w:tc>
          <w:tcPr>
            <w:tcW w:w="2283" w:type="dxa"/>
          </w:tcPr>
          <w:p w14:paraId="63B2699A" w14:textId="77777777" w:rsidR="00D538E0" w:rsidRPr="00580045" w:rsidRDefault="00D538E0" w:rsidP="00B21925">
            <w:pPr>
              <w:rPr>
                <w:sz w:val="20"/>
              </w:rPr>
            </w:pPr>
            <w:r w:rsidRPr="00580045">
              <w:rPr>
                <w:sz w:val="20"/>
              </w:rPr>
              <w:t>Pre-Conditions</w:t>
            </w:r>
          </w:p>
        </w:tc>
        <w:tc>
          <w:tcPr>
            <w:tcW w:w="8013" w:type="dxa"/>
          </w:tcPr>
          <w:p w14:paraId="63B2699B" w14:textId="3F278E93" w:rsidR="00D538E0" w:rsidRPr="00580045" w:rsidRDefault="00820A78" w:rsidP="00D538E0">
            <w:pPr>
              <w:rPr>
                <w:color w:val="4F81BD"/>
                <w:sz w:val="20"/>
              </w:rPr>
            </w:pPr>
            <w:r>
              <w:rPr>
                <w:sz w:val="20"/>
              </w:rPr>
              <w:t>User has valid identity token</w:t>
            </w:r>
          </w:p>
        </w:tc>
      </w:tr>
      <w:tr w:rsidR="00D538E0" w:rsidRPr="009253E5" w14:paraId="63B2699F" w14:textId="77777777" w:rsidTr="00C275E0">
        <w:trPr>
          <w:cantSplit/>
          <w:trHeight w:val="181"/>
        </w:trPr>
        <w:tc>
          <w:tcPr>
            <w:tcW w:w="2283" w:type="dxa"/>
          </w:tcPr>
          <w:p w14:paraId="63B2699D" w14:textId="77777777" w:rsidR="00D538E0" w:rsidRPr="00580045" w:rsidRDefault="00D538E0" w:rsidP="00B21925">
            <w:pPr>
              <w:rPr>
                <w:sz w:val="20"/>
              </w:rPr>
            </w:pPr>
            <w:r w:rsidRPr="00580045">
              <w:rPr>
                <w:sz w:val="20"/>
              </w:rPr>
              <w:t>Post Conditions</w:t>
            </w:r>
          </w:p>
        </w:tc>
        <w:tc>
          <w:tcPr>
            <w:tcW w:w="8013" w:type="dxa"/>
          </w:tcPr>
          <w:p w14:paraId="63B2699E" w14:textId="6847228D" w:rsidR="00D538E0" w:rsidRPr="00580045" w:rsidRDefault="00820A78" w:rsidP="00D538E0">
            <w:pPr>
              <w:rPr>
                <w:color w:val="4F81BD"/>
                <w:sz w:val="20"/>
              </w:rPr>
            </w:pPr>
            <w:r>
              <w:rPr>
                <w:sz w:val="20"/>
              </w:rPr>
              <w:t>Request for resources is successfully received and returned</w:t>
            </w:r>
          </w:p>
        </w:tc>
      </w:tr>
      <w:tr w:rsidR="00D538E0" w:rsidRPr="009253E5" w14:paraId="63B269A2" w14:textId="77777777" w:rsidTr="00C275E0">
        <w:trPr>
          <w:cantSplit/>
          <w:trHeight w:val="313"/>
        </w:trPr>
        <w:tc>
          <w:tcPr>
            <w:tcW w:w="2283" w:type="dxa"/>
          </w:tcPr>
          <w:p w14:paraId="63B269A0" w14:textId="77777777" w:rsidR="00D538E0" w:rsidRPr="00580045" w:rsidRDefault="00D538E0" w:rsidP="00B21925">
            <w:pPr>
              <w:rPr>
                <w:sz w:val="20"/>
              </w:rPr>
            </w:pPr>
            <w:r w:rsidRPr="00580045">
              <w:rPr>
                <w:sz w:val="20"/>
              </w:rPr>
              <w:t>Goal</w:t>
            </w:r>
          </w:p>
        </w:tc>
        <w:tc>
          <w:tcPr>
            <w:tcW w:w="8013" w:type="dxa"/>
          </w:tcPr>
          <w:p w14:paraId="63B269A1" w14:textId="68E8A6B5" w:rsidR="00D538E0" w:rsidRPr="00580045" w:rsidRDefault="00820A78" w:rsidP="00D538E0">
            <w:pPr>
              <w:rPr>
                <w:color w:val="C0504D"/>
                <w:sz w:val="20"/>
              </w:rPr>
            </w:pPr>
            <w:r>
              <w:rPr>
                <w:sz w:val="20"/>
              </w:rPr>
              <w:t>Each exposed endpoint requires a valid identity token</w:t>
            </w:r>
            <w:r w:rsidR="00C275E0">
              <w:rPr>
                <w:sz w:val="20"/>
              </w:rPr>
              <w:t>, upon request the service will validate token and return an appropriate response.</w:t>
            </w:r>
          </w:p>
        </w:tc>
      </w:tr>
      <w:tr w:rsidR="00D538E0" w:rsidRPr="009253E5" w14:paraId="63B269AF" w14:textId="77777777" w:rsidTr="00C275E0">
        <w:trPr>
          <w:cantSplit/>
          <w:trHeight w:val="2383"/>
        </w:trPr>
        <w:tc>
          <w:tcPr>
            <w:tcW w:w="2283" w:type="dxa"/>
          </w:tcPr>
          <w:p w14:paraId="63B269A3" w14:textId="77777777" w:rsidR="00D538E0" w:rsidRPr="00580045" w:rsidRDefault="00D538E0" w:rsidP="00B21925">
            <w:pPr>
              <w:rPr>
                <w:sz w:val="20"/>
              </w:rPr>
            </w:pPr>
            <w:r w:rsidRPr="00580045">
              <w:rPr>
                <w:sz w:val="20"/>
              </w:rPr>
              <w:t>Main Scenario</w:t>
            </w:r>
          </w:p>
        </w:tc>
        <w:tc>
          <w:tcPr>
            <w:tcW w:w="8013" w:type="dxa"/>
          </w:tcPr>
          <w:p w14:paraId="63B269A4" w14:textId="77A834AC" w:rsidR="00D538E0" w:rsidRDefault="00C275E0" w:rsidP="0082715D">
            <w:pPr>
              <w:pStyle w:val="ListParagraph"/>
              <w:numPr>
                <w:ilvl w:val="0"/>
                <w:numId w:val="6"/>
              </w:numPr>
              <w:spacing w:before="0" w:after="0"/>
              <w:ind w:left="522" w:hanging="450"/>
              <w:contextualSpacing w:val="0"/>
              <w:rPr>
                <w:sz w:val="20"/>
              </w:rPr>
            </w:pPr>
            <w:r>
              <w:rPr>
                <w:sz w:val="20"/>
              </w:rPr>
              <w:t>Request is made from SelfService</w:t>
            </w:r>
          </w:p>
          <w:p w14:paraId="63B269A5" w14:textId="1A31D32B" w:rsidR="00D538E0" w:rsidRDefault="00C275E0" w:rsidP="0082715D">
            <w:pPr>
              <w:pStyle w:val="ListParagraph"/>
              <w:numPr>
                <w:ilvl w:val="0"/>
                <w:numId w:val="6"/>
              </w:numPr>
              <w:spacing w:before="0" w:after="0"/>
              <w:ind w:left="522" w:hanging="450"/>
              <w:contextualSpacing w:val="0"/>
              <w:rPr>
                <w:sz w:val="20"/>
              </w:rPr>
            </w:pPr>
            <w:r>
              <w:rPr>
                <w:sz w:val="20"/>
              </w:rPr>
              <w:t>Token is passed in headers upon each request to SelfService API</w:t>
            </w:r>
          </w:p>
          <w:p w14:paraId="63B269A6" w14:textId="18810A86" w:rsidR="00D538E0" w:rsidRDefault="00C275E0" w:rsidP="0082715D">
            <w:pPr>
              <w:pStyle w:val="ListParagraph"/>
              <w:numPr>
                <w:ilvl w:val="0"/>
                <w:numId w:val="6"/>
              </w:numPr>
              <w:spacing w:before="0" w:after="0"/>
              <w:ind w:left="522" w:hanging="450"/>
              <w:contextualSpacing w:val="0"/>
              <w:rPr>
                <w:sz w:val="20"/>
              </w:rPr>
            </w:pPr>
            <w:r>
              <w:rPr>
                <w:sz w:val="20"/>
              </w:rPr>
              <w:t>SelfService API validates request and either rejects request or returns a response based on the endpoint and payload submitted to the endpoint.</w:t>
            </w:r>
          </w:p>
          <w:p w14:paraId="297D868E" w14:textId="71817474" w:rsidR="00C275E0" w:rsidRDefault="00C275E0" w:rsidP="0082715D">
            <w:pPr>
              <w:pStyle w:val="ListParagraph"/>
              <w:numPr>
                <w:ilvl w:val="0"/>
                <w:numId w:val="6"/>
              </w:numPr>
              <w:spacing w:before="0" w:after="0"/>
              <w:ind w:left="522" w:hanging="450"/>
              <w:contextualSpacing w:val="0"/>
              <w:rPr>
                <w:sz w:val="20"/>
              </w:rPr>
            </w:pPr>
            <w:r>
              <w:rPr>
                <w:sz w:val="20"/>
              </w:rPr>
              <w:t>If token is invalid, not present, or user is not authorized access to a particular endpoint, a 401 response is returned.</w:t>
            </w:r>
          </w:p>
          <w:p w14:paraId="0E5D757D" w14:textId="7B0D611E" w:rsidR="00C275E0" w:rsidRDefault="00C275E0" w:rsidP="0082715D">
            <w:pPr>
              <w:pStyle w:val="ListParagraph"/>
              <w:numPr>
                <w:ilvl w:val="0"/>
                <w:numId w:val="6"/>
              </w:numPr>
              <w:spacing w:before="0" w:after="0"/>
              <w:ind w:left="522" w:hanging="450"/>
              <w:contextualSpacing w:val="0"/>
              <w:rPr>
                <w:sz w:val="20"/>
              </w:rPr>
            </w:pPr>
            <w:r>
              <w:rPr>
                <w:sz w:val="20"/>
              </w:rPr>
              <w:t xml:space="preserve">If request is valid but an error ensues a 400 error will be returned or in rare cases a 500 error. </w:t>
            </w:r>
          </w:p>
          <w:p w14:paraId="4B53A8C5" w14:textId="3EF91C5A" w:rsidR="00C275E0" w:rsidRDefault="00C275E0" w:rsidP="0082715D">
            <w:pPr>
              <w:pStyle w:val="ListParagraph"/>
              <w:numPr>
                <w:ilvl w:val="0"/>
                <w:numId w:val="6"/>
              </w:numPr>
              <w:spacing w:before="0" w:after="0"/>
              <w:ind w:left="522" w:hanging="450"/>
              <w:contextualSpacing w:val="0"/>
              <w:rPr>
                <w:sz w:val="20"/>
              </w:rPr>
            </w:pPr>
            <w:r>
              <w:rPr>
                <w:sz w:val="20"/>
              </w:rPr>
              <w:t>Each request made to SelfService API will record user making the request</w:t>
            </w:r>
          </w:p>
          <w:p w14:paraId="63B269AE" w14:textId="0930F29A" w:rsidR="00D538E0" w:rsidRPr="00897BE0" w:rsidRDefault="00D538E0" w:rsidP="00C275E0">
            <w:pPr>
              <w:pStyle w:val="ListParagraph"/>
              <w:spacing w:before="0" w:after="0"/>
              <w:ind w:left="522"/>
              <w:contextualSpacing w:val="0"/>
              <w:rPr>
                <w:sz w:val="20"/>
              </w:rPr>
            </w:pPr>
          </w:p>
        </w:tc>
      </w:tr>
    </w:tbl>
    <w:p w14:paraId="63B269B0" w14:textId="3270ECE4" w:rsidR="00D538E0" w:rsidRDefault="00D538E0" w:rsidP="00D538E0"/>
    <w:p w14:paraId="7BDBC42D" w14:textId="69D1F133" w:rsidR="002E5A3D" w:rsidRDefault="00C275E0" w:rsidP="000A2C80">
      <w:pPr>
        <w:pStyle w:val="Heading2"/>
      </w:pPr>
      <w:bookmarkStart w:id="46" w:name="_Toc494184309"/>
      <w:bookmarkStart w:id="47" w:name="_Toc7440289"/>
      <w:r>
        <w:t xml:space="preserve">API </w:t>
      </w:r>
      <w:r>
        <w:t>to API Relationship</w:t>
      </w:r>
      <w:bookmarkEnd w:id="46"/>
      <w:bookmarkEnd w:id="47"/>
    </w:p>
    <w:tbl>
      <w:tblPr>
        <w:tblW w:w="10048" w:type="dxa"/>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248"/>
        <w:gridCol w:w="7800"/>
      </w:tblGrid>
      <w:tr w:rsidR="002E5A3D" w:rsidRPr="009253E5" w14:paraId="46E8848B" w14:textId="77777777" w:rsidTr="000A2C80">
        <w:trPr>
          <w:cantSplit/>
          <w:trHeight w:val="228"/>
        </w:trPr>
        <w:tc>
          <w:tcPr>
            <w:tcW w:w="2248" w:type="dxa"/>
            <w:shd w:val="clear" w:color="auto" w:fill="E0E0E0"/>
          </w:tcPr>
          <w:p w14:paraId="164965DB" w14:textId="043F6E0E" w:rsidR="002E5A3D" w:rsidRPr="009253E5" w:rsidRDefault="002E5A3D">
            <w:pPr>
              <w:pStyle w:val="TableHeader"/>
              <w:rPr>
                <w:rFonts w:ascii="Calibri" w:hAnsi="Calibri"/>
              </w:rPr>
            </w:pPr>
            <w:r w:rsidRPr="009253E5">
              <w:rPr>
                <w:rFonts w:ascii="Calibri" w:hAnsi="Calibri"/>
              </w:rPr>
              <w:t xml:space="preserve">Use Case </w:t>
            </w:r>
            <w:r>
              <w:rPr>
                <w:rFonts w:ascii="Calibri" w:hAnsi="Calibri"/>
              </w:rPr>
              <w:t>C</w:t>
            </w:r>
          </w:p>
        </w:tc>
        <w:tc>
          <w:tcPr>
            <w:tcW w:w="7800" w:type="dxa"/>
            <w:shd w:val="clear" w:color="auto" w:fill="E0E0E0"/>
          </w:tcPr>
          <w:p w14:paraId="18D53896" w14:textId="77777777" w:rsidR="002E5A3D" w:rsidRPr="009253E5" w:rsidRDefault="002E5A3D" w:rsidP="002E5A3D">
            <w:pPr>
              <w:pStyle w:val="TableHeader"/>
              <w:rPr>
                <w:rFonts w:ascii="Calibri" w:hAnsi="Calibri"/>
              </w:rPr>
            </w:pPr>
            <w:r w:rsidRPr="009253E5">
              <w:rPr>
                <w:rFonts w:ascii="Calibri" w:hAnsi="Calibri"/>
              </w:rPr>
              <w:t>Definition</w:t>
            </w:r>
          </w:p>
        </w:tc>
      </w:tr>
      <w:tr w:rsidR="002E5A3D" w:rsidRPr="009253E5" w14:paraId="2E1FA598" w14:textId="77777777" w:rsidTr="000A2C80">
        <w:trPr>
          <w:cantSplit/>
          <w:trHeight w:val="228"/>
        </w:trPr>
        <w:tc>
          <w:tcPr>
            <w:tcW w:w="2248" w:type="dxa"/>
          </w:tcPr>
          <w:p w14:paraId="6131AF39" w14:textId="77777777" w:rsidR="002E5A3D" w:rsidRPr="00580045" w:rsidRDefault="002E5A3D" w:rsidP="002E5A3D">
            <w:pPr>
              <w:rPr>
                <w:rFonts w:cs="Arial"/>
                <w:sz w:val="20"/>
              </w:rPr>
            </w:pPr>
            <w:r w:rsidRPr="00580045">
              <w:rPr>
                <w:sz w:val="20"/>
              </w:rPr>
              <w:t>ID</w:t>
            </w:r>
          </w:p>
        </w:tc>
        <w:tc>
          <w:tcPr>
            <w:tcW w:w="7800" w:type="dxa"/>
          </w:tcPr>
          <w:p w14:paraId="4A1BF8AB" w14:textId="45945CF2" w:rsidR="002E5A3D" w:rsidRPr="00580045" w:rsidRDefault="00C275E0" w:rsidP="002E5A3D">
            <w:pPr>
              <w:rPr>
                <w:rFonts w:cs="Arial"/>
                <w:color w:val="FF0000"/>
                <w:sz w:val="20"/>
              </w:rPr>
            </w:pPr>
            <w:r>
              <w:rPr>
                <w:sz w:val="20"/>
              </w:rPr>
              <w:t>API to API Relationship</w:t>
            </w:r>
          </w:p>
        </w:tc>
      </w:tr>
      <w:tr w:rsidR="002E5A3D" w:rsidRPr="009253E5" w14:paraId="1CAF5A88" w14:textId="77777777" w:rsidTr="000A2C80">
        <w:trPr>
          <w:cantSplit/>
          <w:trHeight w:val="222"/>
        </w:trPr>
        <w:tc>
          <w:tcPr>
            <w:tcW w:w="2248" w:type="dxa"/>
          </w:tcPr>
          <w:p w14:paraId="0F207A29" w14:textId="77777777" w:rsidR="002E5A3D" w:rsidRPr="00580045" w:rsidRDefault="002E5A3D" w:rsidP="002E5A3D">
            <w:pPr>
              <w:rPr>
                <w:rFonts w:cs="Arial"/>
                <w:sz w:val="20"/>
              </w:rPr>
            </w:pPr>
            <w:r w:rsidRPr="00580045">
              <w:rPr>
                <w:sz w:val="20"/>
              </w:rPr>
              <w:t>Title</w:t>
            </w:r>
          </w:p>
        </w:tc>
        <w:tc>
          <w:tcPr>
            <w:tcW w:w="7800" w:type="dxa"/>
          </w:tcPr>
          <w:p w14:paraId="6BFB2460" w14:textId="38DD279F" w:rsidR="002E5A3D" w:rsidRPr="00580045" w:rsidRDefault="00C275E0" w:rsidP="002E5A3D">
            <w:pPr>
              <w:rPr>
                <w:rFonts w:cs="Arial"/>
                <w:color w:val="4F81BD"/>
                <w:sz w:val="20"/>
              </w:rPr>
            </w:pPr>
            <w:r>
              <w:rPr>
                <w:sz w:val="20"/>
              </w:rPr>
              <w:t>SelfService API communicates to other API resources</w:t>
            </w:r>
          </w:p>
        </w:tc>
      </w:tr>
      <w:tr w:rsidR="002E5A3D" w:rsidRPr="009253E5" w14:paraId="0417A586" w14:textId="77777777" w:rsidTr="000A2C80">
        <w:trPr>
          <w:cantSplit/>
          <w:trHeight w:val="222"/>
        </w:trPr>
        <w:tc>
          <w:tcPr>
            <w:tcW w:w="2248" w:type="dxa"/>
          </w:tcPr>
          <w:p w14:paraId="0E30DD5D" w14:textId="77777777" w:rsidR="002E5A3D" w:rsidRPr="00580045" w:rsidRDefault="002E5A3D" w:rsidP="002E5A3D">
            <w:pPr>
              <w:rPr>
                <w:sz w:val="20"/>
              </w:rPr>
            </w:pPr>
            <w:r w:rsidRPr="00580045">
              <w:rPr>
                <w:sz w:val="20"/>
              </w:rPr>
              <w:t>Actor</w:t>
            </w:r>
          </w:p>
        </w:tc>
        <w:tc>
          <w:tcPr>
            <w:tcW w:w="7800" w:type="dxa"/>
          </w:tcPr>
          <w:p w14:paraId="03A8F6FB" w14:textId="4A26061E" w:rsidR="002E5A3D" w:rsidRPr="00D30055" w:rsidRDefault="00D30055">
            <w:pPr>
              <w:rPr>
                <w:color w:val="000000" w:themeColor="text1"/>
                <w:sz w:val="20"/>
              </w:rPr>
            </w:pPr>
            <w:r w:rsidRPr="00D30055">
              <w:rPr>
                <w:color w:val="000000" w:themeColor="text1"/>
                <w:sz w:val="20"/>
              </w:rPr>
              <w:t>SelfService API</w:t>
            </w:r>
            <w:r>
              <w:rPr>
                <w:color w:val="000000" w:themeColor="text1"/>
                <w:sz w:val="20"/>
              </w:rPr>
              <w:t xml:space="preserve"> (Gateway API), Micro Service API’s</w:t>
            </w:r>
          </w:p>
        </w:tc>
      </w:tr>
      <w:tr w:rsidR="002E5A3D" w:rsidRPr="009253E5" w14:paraId="3A04742A" w14:textId="77777777" w:rsidTr="000A2C80">
        <w:trPr>
          <w:cantSplit/>
          <w:trHeight w:val="373"/>
        </w:trPr>
        <w:tc>
          <w:tcPr>
            <w:tcW w:w="2248" w:type="dxa"/>
          </w:tcPr>
          <w:p w14:paraId="1A35AAD9" w14:textId="77777777" w:rsidR="002E5A3D" w:rsidRPr="00580045" w:rsidRDefault="002E5A3D" w:rsidP="002E5A3D">
            <w:pPr>
              <w:rPr>
                <w:sz w:val="20"/>
              </w:rPr>
            </w:pPr>
            <w:r w:rsidRPr="00580045">
              <w:rPr>
                <w:sz w:val="20"/>
              </w:rPr>
              <w:t>Pre-Conditions</w:t>
            </w:r>
          </w:p>
        </w:tc>
        <w:tc>
          <w:tcPr>
            <w:tcW w:w="7800" w:type="dxa"/>
          </w:tcPr>
          <w:p w14:paraId="17E7FDE8" w14:textId="312BD841" w:rsidR="002E5A3D" w:rsidRPr="00580045" w:rsidRDefault="00C275E0">
            <w:pPr>
              <w:rPr>
                <w:color w:val="4F81BD"/>
                <w:sz w:val="20"/>
              </w:rPr>
            </w:pPr>
            <w:r>
              <w:rPr>
                <w:sz w:val="20"/>
              </w:rPr>
              <w:t>User has valid identity token</w:t>
            </w:r>
            <w:r>
              <w:rPr>
                <w:sz w:val="20"/>
              </w:rPr>
              <w:t>, SelfService API is communicating from known IP that has been previously whitelisted by receiving API’s</w:t>
            </w:r>
          </w:p>
        </w:tc>
      </w:tr>
      <w:tr w:rsidR="002E5A3D" w:rsidRPr="009253E5" w14:paraId="11F5D3E9" w14:textId="77777777" w:rsidTr="000A2C80">
        <w:trPr>
          <w:cantSplit/>
          <w:trHeight w:val="222"/>
        </w:trPr>
        <w:tc>
          <w:tcPr>
            <w:tcW w:w="2248" w:type="dxa"/>
          </w:tcPr>
          <w:p w14:paraId="57E942A7" w14:textId="77777777" w:rsidR="002E5A3D" w:rsidRPr="00580045" w:rsidRDefault="002E5A3D" w:rsidP="002E5A3D">
            <w:pPr>
              <w:rPr>
                <w:sz w:val="20"/>
              </w:rPr>
            </w:pPr>
            <w:r w:rsidRPr="00580045">
              <w:rPr>
                <w:sz w:val="20"/>
              </w:rPr>
              <w:t>Post Conditions</w:t>
            </w:r>
          </w:p>
        </w:tc>
        <w:tc>
          <w:tcPr>
            <w:tcW w:w="7800" w:type="dxa"/>
          </w:tcPr>
          <w:p w14:paraId="2AAEE0E1" w14:textId="4AAE5122" w:rsidR="002E5A3D" w:rsidRPr="00580045" w:rsidRDefault="00D30055" w:rsidP="002E5A3D">
            <w:pPr>
              <w:rPr>
                <w:color w:val="4F81BD"/>
                <w:sz w:val="20"/>
              </w:rPr>
            </w:pPr>
            <w:r>
              <w:rPr>
                <w:sz w:val="20"/>
              </w:rPr>
              <w:t>Successful request/response from Micro Service APIs from API Gateway</w:t>
            </w:r>
          </w:p>
        </w:tc>
      </w:tr>
      <w:tr w:rsidR="002E5A3D" w:rsidRPr="009253E5" w14:paraId="47A68332" w14:textId="77777777" w:rsidTr="000A2C80">
        <w:trPr>
          <w:cantSplit/>
          <w:trHeight w:val="395"/>
        </w:trPr>
        <w:tc>
          <w:tcPr>
            <w:tcW w:w="2248" w:type="dxa"/>
          </w:tcPr>
          <w:p w14:paraId="1ECF3FA7" w14:textId="77777777" w:rsidR="002E5A3D" w:rsidRPr="00580045" w:rsidRDefault="002E5A3D" w:rsidP="002E5A3D">
            <w:pPr>
              <w:rPr>
                <w:sz w:val="20"/>
              </w:rPr>
            </w:pPr>
            <w:r w:rsidRPr="00580045">
              <w:rPr>
                <w:sz w:val="20"/>
              </w:rPr>
              <w:t>Goal</w:t>
            </w:r>
          </w:p>
        </w:tc>
        <w:tc>
          <w:tcPr>
            <w:tcW w:w="7800" w:type="dxa"/>
          </w:tcPr>
          <w:p w14:paraId="0FC9B161" w14:textId="45526694" w:rsidR="002E5A3D" w:rsidRPr="00580045" w:rsidRDefault="00D30055" w:rsidP="00D30055">
            <w:pPr>
              <w:rPr>
                <w:color w:val="C0504D"/>
                <w:sz w:val="20"/>
              </w:rPr>
            </w:pPr>
            <w:r>
              <w:rPr>
                <w:sz w:val="20"/>
              </w:rPr>
              <w:t>Simplify architecture and secure resources</w:t>
            </w:r>
          </w:p>
        </w:tc>
      </w:tr>
      <w:tr w:rsidR="002E5A3D" w:rsidRPr="009253E5" w14:paraId="4DD2CF9A" w14:textId="77777777" w:rsidTr="000A2C80">
        <w:trPr>
          <w:cantSplit/>
          <w:trHeight w:val="3007"/>
        </w:trPr>
        <w:tc>
          <w:tcPr>
            <w:tcW w:w="2248" w:type="dxa"/>
          </w:tcPr>
          <w:p w14:paraId="5A03EE67" w14:textId="77777777" w:rsidR="002E5A3D" w:rsidRPr="00580045" w:rsidRDefault="002E5A3D" w:rsidP="002E5A3D">
            <w:pPr>
              <w:rPr>
                <w:sz w:val="20"/>
              </w:rPr>
            </w:pPr>
            <w:r w:rsidRPr="00580045">
              <w:rPr>
                <w:sz w:val="20"/>
              </w:rPr>
              <w:lastRenderedPageBreak/>
              <w:t>Main Scenario</w:t>
            </w:r>
          </w:p>
        </w:tc>
        <w:tc>
          <w:tcPr>
            <w:tcW w:w="7800" w:type="dxa"/>
          </w:tcPr>
          <w:p w14:paraId="72C02E45" w14:textId="77777777" w:rsidR="002E5A3D" w:rsidRDefault="00D30055" w:rsidP="0082715D">
            <w:pPr>
              <w:pStyle w:val="ListParagraph"/>
              <w:numPr>
                <w:ilvl w:val="0"/>
                <w:numId w:val="9"/>
              </w:numPr>
              <w:rPr>
                <w:sz w:val="20"/>
              </w:rPr>
            </w:pPr>
            <w:r>
              <w:rPr>
                <w:sz w:val="20"/>
              </w:rPr>
              <w:t xml:space="preserve">SelfService API (Gateway API) will be the central hub in the request/response pipeline. </w:t>
            </w:r>
          </w:p>
          <w:p w14:paraId="6D72C91A" w14:textId="2D1B4115" w:rsidR="00D30055" w:rsidRDefault="00D30055" w:rsidP="0082715D">
            <w:pPr>
              <w:pStyle w:val="ListParagraph"/>
              <w:numPr>
                <w:ilvl w:val="0"/>
                <w:numId w:val="9"/>
              </w:numPr>
              <w:rPr>
                <w:sz w:val="20"/>
              </w:rPr>
            </w:pPr>
            <w:r>
              <w:rPr>
                <w:sz w:val="20"/>
              </w:rPr>
              <w:t>Each endpoint in the Gateway API will be segregated by various islands offered in the existing SelfService. (Dashboard, List</w:t>
            </w:r>
            <w:r w:rsidR="000A2C80">
              <w:rPr>
                <w:sz w:val="20"/>
              </w:rPr>
              <w:t xml:space="preserve"> </w:t>
            </w:r>
            <w:r>
              <w:rPr>
                <w:sz w:val="20"/>
              </w:rPr>
              <w:t xml:space="preserve">Manager, </w:t>
            </w:r>
            <w:r w:rsidR="000A2C80">
              <w:rPr>
                <w:sz w:val="20"/>
              </w:rPr>
              <w:t>Mass Mail, Win Tools, and Office 365 Groups</w:t>
            </w:r>
          </w:p>
          <w:p w14:paraId="0CDB010E" w14:textId="77777777" w:rsidR="00D30055" w:rsidRDefault="000A2C80" w:rsidP="0082715D">
            <w:pPr>
              <w:pStyle w:val="ListParagraph"/>
              <w:numPr>
                <w:ilvl w:val="0"/>
                <w:numId w:val="9"/>
              </w:numPr>
              <w:rPr>
                <w:sz w:val="20"/>
              </w:rPr>
            </w:pPr>
            <w:r>
              <w:rPr>
                <w:sz w:val="20"/>
              </w:rPr>
              <w:t xml:space="preserve">Each endpoint will require a valid authenticated token in order to communicate with an endpoint offered in the Gateway API. </w:t>
            </w:r>
          </w:p>
          <w:p w14:paraId="2986F7EC" w14:textId="77777777" w:rsidR="000A2C80" w:rsidRDefault="000A2C80" w:rsidP="0082715D">
            <w:pPr>
              <w:pStyle w:val="ListParagraph"/>
              <w:numPr>
                <w:ilvl w:val="0"/>
                <w:numId w:val="9"/>
              </w:numPr>
              <w:rPr>
                <w:sz w:val="20"/>
              </w:rPr>
            </w:pPr>
            <w:r>
              <w:rPr>
                <w:sz w:val="20"/>
              </w:rPr>
              <w:t xml:space="preserve">Gateway API will be accessible publicly, but API resources that are sensitive will be protected and not accessible directly. </w:t>
            </w:r>
          </w:p>
          <w:p w14:paraId="4C6B5CC5" w14:textId="17957BCB" w:rsidR="000A2C80" w:rsidRPr="00FD7C46" w:rsidRDefault="000A2C80" w:rsidP="0082715D">
            <w:pPr>
              <w:pStyle w:val="ListParagraph"/>
              <w:numPr>
                <w:ilvl w:val="0"/>
                <w:numId w:val="9"/>
              </w:numPr>
              <w:rPr>
                <w:sz w:val="20"/>
              </w:rPr>
            </w:pPr>
            <w:r>
              <w:rPr>
                <w:sz w:val="20"/>
              </w:rPr>
              <w:t xml:space="preserve">API resources will have a whitelist of allowed IP’s. At a future date, the API’s will be protected using Authorization Code Flow using client id and secret. </w:t>
            </w:r>
          </w:p>
        </w:tc>
      </w:tr>
    </w:tbl>
    <w:p w14:paraId="40D3F762" w14:textId="24EA2018" w:rsidR="0091036F" w:rsidRPr="00FD7C46" w:rsidRDefault="0091036F">
      <w:pPr>
        <w:rPr>
          <w:lang w:eastAsia="en-AU"/>
        </w:rPr>
      </w:pPr>
    </w:p>
    <w:p w14:paraId="63B269B2" w14:textId="77777777" w:rsidR="007D7EE9" w:rsidRDefault="007D7EE9" w:rsidP="009F1946">
      <w:pPr>
        <w:pStyle w:val="Heading1"/>
      </w:pPr>
      <w:bookmarkStart w:id="48" w:name="_Toc10010908"/>
      <w:bookmarkStart w:id="49" w:name="_Toc143150779"/>
      <w:bookmarkStart w:id="50" w:name="_Toc494184311"/>
      <w:bookmarkStart w:id="51" w:name="_Toc7440290"/>
      <w:r>
        <w:t>FUNCTIONAL REQUIREMENTS</w:t>
      </w:r>
      <w:bookmarkEnd w:id="48"/>
      <w:bookmarkEnd w:id="49"/>
      <w:bookmarkEnd w:id="50"/>
      <w:bookmarkEnd w:id="51"/>
    </w:p>
    <w:p w14:paraId="63B269B3" w14:textId="77777777" w:rsidR="007D7EE9" w:rsidRDefault="007D7EE9" w:rsidP="000E15CC">
      <w:pPr>
        <w:pStyle w:val="Heading2"/>
      </w:pPr>
      <w:bookmarkStart w:id="52" w:name="_Toc10010909"/>
      <w:bookmarkStart w:id="53" w:name="_Toc12350051"/>
      <w:bookmarkStart w:id="54" w:name="_Toc12411477"/>
      <w:bookmarkStart w:id="55" w:name="_Toc143150780"/>
      <w:bookmarkStart w:id="56" w:name="_Toc494184312"/>
      <w:bookmarkStart w:id="57" w:name="_Toc7440291"/>
      <w:r>
        <w:t>Context</w:t>
      </w:r>
      <w:bookmarkEnd w:id="52"/>
      <w:bookmarkEnd w:id="53"/>
      <w:bookmarkEnd w:id="54"/>
      <w:bookmarkEnd w:id="55"/>
      <w:bookmarkEnd w:id="56"/>
      <w:bookmarkEnd w:id="57"/>
    </w:p>
    <w:p w14:paraId="63B269B4" w14:textId="77777777" w:rsidR="007D7EE9" w:rsidRDefault="007D7EE9" w:rsidP="007D7EE9">
      <w:pPr>
        <w:pStyle w:val="InstructiveText"/>
      </w:pPr>
      <w:r>
        <w:t>[Provide a context diagram of the system, with explanations as applicable.  The context of a system refers to the connections and relationships between the system and its environment.]</w:t>
      </w:r>
    </w:p>
    <w:p w14:paraId="63B269B5" w14:textId="77777777" w:rsidR="00E83B36" w:rsidRDefault="00E83B36" w:rsidP="00E83B36"/>
    <w:p w14:paraId="63B269B6" w14:textId="1543BC03" w:rsidR="00E83B36" w:rsidRDefault="00BD6B07" w:rsidP="00E83B36">
      <w:pPr>
        <w:jc w:val="center"/>
      </w:pPr>
      <w:r>
        <w:rPr>
          <w:noProof/>
        </w:rPr>
        <w:drawing>
          <wp:inline distT="0" distB="0" distL="0" distR="0" wp14:anchorId="6290867F" wp14:editId="3132FEF0">
            <wp:extent cx="4313949" cy="328708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7856" cy="3328162"/>
                    </a:xfrm>
                    <a:prstGeom prst="rect">
                      <a:avLst/>
                    </a:prstGeom>
                  </pic:spPr>
                </pic:pic>
              </a:graphicData>
            </a:graphic>
          </wp:inline>
        </w:drawing>
      </w:r>
    </w:p>
    <w:p w14:paraId="63B269B7" w14:textId="77777777" w:rsidR="00E83B36" w:rsidRDefault="00E83B36" w:rsidP="00E83B36">
      <w:pPr>
        <w:jc w:val="center"/>
      </w:pPr>
    </w:p>
    <w:p w14:paraId="63B269B8" w14:textId="77777777" w:rsidR="007D7EE9" w:rsidRPr="00E83B36" w:rsidRDefault="007D7EE9" w:rsidP="00E83B36">
      <w:pPr>
        <w:pStyle w:val="Caption"/>
      </w:pPr>
      <w:r w:rsidRPr="00E83B36">
        <w:t xml:space="preserve">Exhibit </w:t>
      </w:r>
      <w:r w:rsidR="009F6AA7">
        <w:rPr>
          <w:noProof/>
        </w:rPr>
        <w:fldChar w:fldCharType="begin"/>
      </w:r>
      <w:r w:rsidR="009F6AA7">
        <w:rPr>
          <w:noProof/>
        </w:rPr>
        <w:instrText xml:space="preserve"> SEQ Figure \* ARABIC \* MERGEFORMAT </w:instrText>
      </w:r>
      <w:r w:rsidR="009F6AA7">
        <w:rPr>
          <w:noProof/>
        </w:rPr>
        <w:fldChar w:fldCharType="separate"/>
      </w:r>
      <w:r w:rsidR="003174BE">
        <w:rPr>
          <w:noProof/>
        </w:rPr>
        <w:t>1</w:t>
      </w:r>
      <w:r w:rsidR="009F6AA7">
        <w:rPr>
          <w:noProof/>
        </w:rPr>
        <w:fldChar w:fldCharType="end"/>
      </w:r>
      <w:r w:rsidRPr="00E83B36">
        <w:t xml:space="preserve"> - </w:t>
      </w:r>
      <w:r w:rsidR="00E83B36">
        <w:t>System interactions</w:t>
      </w:r>
    </w:p>
    <w:p w14:paraId="63B269B9" w14:textId="77777777" w:rsidR="007D7EE9" w:rsidRDefault="007D7EE9" w:rsidP="007D7EE9"/>
    <w:p w14:paraId="63B269BA" w14:textId="77777777" w:rsidR="00E83B36" w:rsidRDefault="00E83B36" w:rsidP="007D7EE9"/>
    <w:p w14:paraId="63B269BB" w14:textId="77777777" w:rsidR="007D7EE9" w:rsidRDefault="007D7EE9" w:rsidP="000E15CC">
      <w:pPr>
        <w:pStyle w:val="Heading2"/>
      </w:pPr>
      <w:bookmarkStart w:id="58" w:name="_Toc12350052"/>
      <w:bookmarkStart w:id="59" w:name="_Toc12411478"/>
      <w:bookmarkStart w:id="60" w:name="_Toc143150781"/>
      <w:bookmarkStart w:id="61" w:name="_Toc494184313"/>
      <w:bookmarkStart w:id="62" w:name="_Toc7440292"/>
      <w:r>
        <w:t>User Requirements</w:t>
      </w:r>
      <w:bookmarkEnd w:id="58"/>
      <w:bookmarkEnd w:id="59"/>
      <w:bookmarkEnd w:id="60"/>
      <w:bookmarkEnd w:id="61"/>
      <w:bookmarkEnd w:id="62"/>
    </w:p>
    <w:p w14:paraId="63B269BC" w14:textId="77777777" w:rsidR="007D7EE9" w:rsidRDefault="007D7EE9" w:rsidP="007D7EE9">
      <w:pPr>
        <w:pStyle w:val="InstructiveText"/>
      </w:pPr>
      <w:r>
        <w:t xml:space="preserve">[Provide requirements of the system, user or business, taking into account all major classes/categories of users.  Provide the type of security or other distinguishing characteristics of each set of users.  List the functional requirements that compose each user requirement.  As the functional requirements are decomposed, the highest level functional requirements are traced to the user requirements.  Inclusion of </w:t>
      </w:r>
      <w:r>
        <w:lastRenderedPageBreak/>
        <w:t>lower level functional requirements is not mandatory in the traceability to user requirements if the parent requirements are already traced to them.</w:t>
      </w:r>
    </w:p>
    <w:p w14:paraId="63B269BD" w14:textId="77777777" w:rsidR="007D7EE9" w:rsidRDefault="007D7EE9" w:rsidP="007D7EE9">
      <w:pPr>
        <w:pStyle w:val="InstructiveText"/>
      </w:pPr>
      <w:r>
        <w:t>User requirement information can be in text or process flow format for each major user class that shows what inputs will initiate the system functions, system interactions, and what outputs are expected to be generated by the system.  The scenarios should be comprehensive, to the extent that all user types and all major functions are covered.  Give each user requirement a unique number.  Typically, user requirements have a numbering system that is separate from the functional requirements.  Requirements may be labeled with a leading “U” or other label indicating user requirements.]</w:t>
      </w:r>
    </w:p>
    <w:p w14:paraId="63B269BE" w14:textId="77777777" w:rsidR="007D7EE9" w:rsidRDefault="007D7EE9" w:rsidP="007D7EE9"/>
    <w:tbl>
      <w:tblPr>
        <w:tblW w:w="9985"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984"/>
        <w:gridCol w:w="7831"/>
        <w:gridCol w:w="1170"/>
      </w:tblGrid>
      <w:tr w:rsidR="004C05EA" w:rsidRPr="00987694" w14:paraId="63B269C2" w14:textId="77777777" w:rsidTr="004C05EA">
        <w:trPr>
          <w:cantSplit/>
          <w:tblHeader/>
        </w:trPr>
        <w:tc>
          <w:tcPr>
            <w:tcW w:w="984" w:type="dxa"/>
            <w:shd w:val="pct5" w:color="auto" w:fill="FFFFFF"/>
          </w:tcPr>
          <w:p w14:paraId="63B269BF" w14:textId="77777777" w:rsidR="004C05EA" w:rsidRPr="00987694" w:rsidRDefault="004C05EA" w:rsidP="00B21925">
            <w:pPr>
              <w:pStyle w:val="TableText"/>
              <w:rPr>
                <w:b/>
              </w:rPr>
            </w:pPr>
            <w:r>
              <w:rPr>
                <w:b/>
              </w:rPr>
              <w:t>Req. #</w:t>
            </w:r>
            <w:r w:rsidRPr="00987694">
              <w:rPr>
                <w:b/>
              </w:rPr>
              <w:t xml:space="preserve"> </w:t>
            </w:r>
          </w:p>
        </w:tc>
        <w:tc>
          <w:tcPr>
            <w:tcW w:w="7831" w:type="dxa"/>
            <w:shd w:val="pct5" w:color="auto" w:fill="FFFFFF"/>
            <w:vAlign w:val="bottom"/>
          </w:tcPr>
          <w:p w14:paraId="63B269C0" w14:textId="77777777" w:rsidR="004C05EA" w:rsidRPr="00987694" w:rsidRDefault="004C05EA" w:rsidP="00B21925">
            <w:pPr>
              <w:pStyle w:val="TableText"/>
              <w:rPr>
                <w:b/>
              </w:rPr>
            </w:pPr>
            <w:r w:rsidRPr="00987694">
              <w:rPr>
                <w:b/>
              </w:rPr>
              <w:t>Requirement Definition</w:t>
            </w:r>
          </w:p>
        </w:tc>
        <w:tc>
          <w:tcPr>
            <w:tcW w:w="1170" w:type="dxa"/>
            <w:shd w:val="pct5" w:color="auto" w:fill="FFFFFF"/>
          </w:tcPr>
          <w:p w14:paraId="63B269C1" w14:textId="77777777" w:rsidR="004C05EA" w:rsidRPr="00987694" w:rsidRDefault="004C05EA" w:rsidP="00B21925">
            <w:pPr>
              <w:pStyle w:val="TableText"/>
              <w:rPr>
                <w:b/>
              </w:rPr>
            </w:pPr>
            <w:r>
              <w:rPr>
                <w:b/>
              </w:rPr>
              <w:t>Priority</w:t>
            </w:r>
          </w:p>
        </w:tc>
      </w:tr>
      <w:tr w:rsidR="00BE1E66" w:rsidRPr="00987694" w14:paraId="63B269C6" w14:textId="77777777" w:rsidTr="004C05EA">
        <w:trPr>
          <w:cantSplit/>
        </w:trPr>
        <w:tc>
          <w:tcPr>
            <w:tcW w:w="984" w:type="dxa"/>
          </w:tcPr>
          <w:p w14:paraId="63B269C3" w14:textId="77777777" w:rsidR="00BE1E66" w:rsidRDefault="00BE1E66" w:rsidP="00B21925">
            <w:pPr>
              <w:pStyle w:val="TableText"/>
            </w:pPr>
            <w:r>
              <w:t>U1.0</w:t>
            </w:r>
          </w:p>
        </w:tc>
        <w:tc>
          <w:tcPr>
            <w:tcW w:w="7831" w:type="dxa"/>
          </w:tcPr>
          <w:p w14:paraId="63B269C4" w14:textId="77777777" w:rsidR="00BE1E66" w:rsidRDefault="00BE1E66" w:rsidP="004C05EA">
            <w:pPr>
              <w:pStyle w:val="TableText"/>
            </w:pPr>
            <w:r>
              <w:t>User can access the user interface using a web browser</w:t>
            </w:r>
          </w:p>
        </w:tc>
        <w:tc>
          <w:tcPr>
            <w:tcW w:w="1170" w:type="dxa"/>
          </w:tcPr>
          <w:p w14:paraId="63B269C5" w14:textId="77777777" w:rsidR="00BE1E66" w:rsidRDefault="00BE1E66" w:rsidP="00B21925">
            <w:pPr>
              <w:pStyle w:val="TableText"/>
            </w:pPr>
            <w:r>
              <w:t>Must</w:t>
            </w:r>
          </w:p>
        </w:tc>
      </w:tr>
      <w:tr w:rsidR="004C05EA" w:rsidRPr="00987694" w14:paraId="63B269CA" w14:textId="77777777" w:rsidTr="004C05EA">
        <w:trPr>
          <w:cantSplit/>
        </w:trPr>
        <w:tc>
          <w:tcPr>
            <w:tcW w:w="984" w:type="dxa"/>
          </w:tcPr>
          <w:p w14:paraId="63B269C7" w14:textId="77777777" w:rsidR="004C05EA" w:rsidRPr="00987694" w:rsidRDefault="004C05EA" w:rsidP="00BE1E66">
            <w:pPr>
              <w:pStyle w:val="TableText"/>
            </w:pPr>
            <w:r>
              <w:t>U1.</w:t>
            </w:r>
            <w:r w:rsidR="00BE1E66">
              <w:t>1</w:t>
            </w:r>
          </w:p>
        </w:tc>
        <w:tc>
          <w:tcPr>
            <w:tcW w:w="7831" w:type="dxa"/>
          </w:tcPr>
          <w:p w14:paraId="63B269C8" w14:textId="77777777" w:rsidR="004C05EA" w:rsidRPr="00987694" w:rsidRDefault="00BE1E66" w:rsidP="00BE1E66">
            <w:pPr>
              <w:pStyle w:val="TableText"/>
            </w:pPr>
            <w:r>
              <w:t>In the UI, u</w:t>
            </w:r>
            <w:r w:rsidR="004C05EA">
              <w:t>ser will authenticate with enterprise userid/password before accessing application</w:t>
            </w:r>
          </w:p>
        </w:tc>
        <w:tc>
          <w:tcPr>
            <w:tcW w:w="1170" w:type="dxa"/>
          </w:tcPr>
          <w:p w14:paraId="63B269C9" w14:textId="77777777" w:rsidR="004C05EA" w:rsidRPr="00987694" w:rsidRDefault="004C05EA" w:rsidP="00B21925">
            <w:pPr>
              <w:pStyle w:val="TableText"/>
            </w:pPr>
            <w:r>
              <w:t>Must</w:t>
            </w:r>
          </w:p>
        </w:tc>
      </w:tr>
      <w:tr w:rsidR="00BE1E66" w:rsidRPr="00987694" w14:paraId="63B269CE" w14:textId="77777777" w:rsidTr="004C05EA">
        <w:trPr>
          <w:cantSplit/>
        </w:trPr>
        <w:tc>
          <w:tcPr>
            <w:tcW w:w="984" w:type="dxa"/>
          </w:tcPr>
          <w:p w14:paraId="63B269CB" w14:textId="77777777" w:rsidR="00BE1E66" w:rsidRDefault="00BE1E66" w:rsidP="00BE1E66">
            <w:pPr>
              <w:pStyle w:val="TableText"/>
            </w:pPr>
            <w:r>
              <w:t>U1.1.1</w:t>
            </w:r>
          </w:p>
        </w:tc>
        <w:tc>
          <w:tcPr>
            <w:tcW w:w="7831" w:type="dxa"/>
          </w:tcPr>
          <w:p w14:paraId="63B269CC" w14:textId="77777777" w:rsidR="00BE1E66" w:rsidRDefault="00BE1E66" w:rsidP="00BE1E66">
            <w:pPr>
              <w:pStyle w:val="TableText"/>
            </w:pPr>
            <w:r>
              <w:t>If authentication fails, user will not be able to continue into the application</w:t>
            </w:r>
          </w:p>
        </w:tc>
        <w:tc>
          <w:tcPr>
            <w:tcW w:w="1170" w:type="dxa"/>
          </w:tcPr>
          <w:p w14:paraId="63B269CD" w14:textId="77777777" w:rsidR="00BE1E66" w:rsidRDefault="00BE1E66" w:rsidP="00B21925">
            <w:pPr>
              <w:pStyle w:val="TableText"/>
            </w:pPr>
            <w:r>
              <w:t>Must</w:t>
            </w:r>
          </w:p>
        </w:tc>
      </w:tr>
      <w:tr w:rsidR="0020197D" w:rsidRPr="00987694" w14:paraId="1A4375D7" w14:textId="77777777" w:rsidTr="004C05EA">
        <w:trPr>
          <w:cantSplit/>
        </w:trPr>
        <w:tc>
          <w:tcPr>
            <w:tcW w:w="984" w:type="dxa"/>
          </w:tcPr>
          <w:p w14:paraId="07FDCEBB" w14:textId="0ED031DD" w:rsidR="0020197D" w:rsidRDefault="0020197D" w:rsidP="00BE1E66">
            <w:pPr>
              <w:pStyle w:val="TableText"/>
            </w:pPr>
            <w:r>
              <w:t>U1.1.2</w:t>
            </w:r>
          </w:p>
        </w:tc>
        <w:tc>
          <w:tcPr>
            <w:tcW w:w="7831" w:type="dxa"/>
          </w:tcPr>
          <w:p w14:paraId="2EF07FFA" w14:textId="2E3EB687" w:rsidR="0020197D" w:rsidRDefault="0020197D" w:rsidP="0020197D">
            <w:pPr>
              <w:pStyle w:val="TableText"/>
            </w:pPr>
            <w:r>
              <w:t>Application must be accessible using phone, tablet, or PC</w:t>
            </w:r>
          </w:p>
        </w:tc>
        <w:tc>
          <w:tcPr>
            <w:tcW w:w="1170" w:type="dxa"/>
          </w:tcPr>
          <w:p w14:paraId="5B6A5B75" w14:textId="6261617E" w:rsidR="0020197D" w:rsidRDefault="0020197D" w:rsidP="00B21925">
            <w:pPr>
              <w:pStyle w:val="TableText"/>
            </w:pPr>
            <w:r>
              <w:t>Must</w:t>
            </w:r>
          </w:p>
        </w:tc>
      </w:tr>
    </w:tbl>
    <w:p w14:paraId="63B269CF" w14:textId="77777777" w:rsidR="00E83B36" w:rsidRDefault="00E83B36" w:rsidP="007D7EE9"/>
    <w:p w14:paraId="63B269D0" w14:textId="77777777" w:rsidR="007D7EE9" w:rsidRDefault="007D7EE9" w:rsidP="000E15CC">
      <w:pPr>
        <w:pStyle w:val="Heading2"/>
      </w:pPr>
      <w:bookmarkStart w:id="63" w:name="_Toc10010911"/>
      <w:bookmarkStart w:id="64" w:name="_Toc12350053"/>
      <w:bookmarkStart w:id="65" w:name="_Toc12411479"/>
      <w:bookmarkStart w:id="66" w:name="_Toc143150782"/>
      <w:bookmarkStart w:id="67" w:name="_Toc494184314"/>
      <w:bookmarkStart w:id="68" w:name="_Toc7440293"/>
      <w:r>
        <w:t>Data Flow Diagrams</w:t>
      </w:r>
      <w:bookmarkEnd w:id="63"/>
      <w:bookmarkEnd w:id="64"/>
      <w:bookmarkEnd w:id="65"/>
      <w:bookmarkEnd w:id="66"/>
      <w:bookmarkEnd w:id="67"/>
      <w:bookmarkEnd w:id="68"/>
    </w:p>
    <w:p w14:paraId="63B269D1" w14:textId="77777777" w:rsidR="007D7EE9" w:rsidRDefault="007D7EE9" w:rsidP="007D7EE9">
      <w:pPr>
        <w:pStyle w:val="InstructiveText"/>
      </w:pPr>
      <w:r>
        <w:t>[Decompose the context level diagrams to determine the functional requirements.  Data flow diagrams should be decomposed down to the functional primitive level.  These diagrams are further decomposed during design.]</w:t>
      </w:r>
    </w:p>
    <w:p w14:paraId="63B269D2" w14:textId="77777777" w:rsidR="007D7EE9" w:rsidRDefault="007D7EE9" w:rsidP="007D7EE9"/>
    <w:p w14:paraId="63B269D3" w14:textId="17B16604" w:rsidR="007B7BBF" w:rsidRDefault="0020197D" w:rsidP="007B7BBF">
      <w:pPr>
        <w:jc w:val="center"/>
      </w:pPr>
      <w:r>
        <w:rPr>
          <w:noProof/>
        </w:rPr>
        <w:drawing>
          <wp:inline distT="0" distB="0" distL="0" distR="0" wp14:anchorId="0BA37070" wp14:editId="5DB73DC6">
            <wp:extent cx="3438817" cy="2507709"/>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0456" cy="2552659"/>
                    </a:xfrm>
                    <a:prstGeom prst="rect">
                      <a:avLst/>
                    </a:prstGeom>
                  </pic:spPr>
                </pic:pic>
              </a:graphicData>
            </a:graphic>
          </wp:inline>
        </w:drawing>
      </w:r>
    </w:p>
    <w:p w14:paraId="63B269D4" w14:textId="77777777" w:rsidR="007B7BBF" w:rsidRDefault="007B7BBF" w:rsidP="007B7BBF">
      <w:pPr>
        <w:jc w:val="center"/>
      </w:pPr>
    </w:p>
    <w:p w14:paraId="63B269D5" w14:textId="28E7EC87" w:rsidR="007B7BBF" w:rsidRPr="00E83B36" w:rsidRDefault="007B7BBF" w:rsidP="007B7BBF">
      <w:pPr>
        <w:pStyle w:val="Caption"/>
      </w:pPr>
      <w:r w:rsidRPr="00E83B36">
        <w:t xml:space="preserve">Exhibit </w:t>
      </w:r>
      <w:r w:rsidR="009F6AA7">
        <w:rPr>
          <w:noProof/>
        </w:rPr>
        <w:fldChar w:fldCharType="begin"/>
      </w:r>
      <w:r w:rsidR="009F6AA7">
        <w:rPr>
          <w:noProof/>
        </w:rPr>
        <w:instrText xml:space="preserve"> SEQ Figure \* ARABIC \* MERGEFORMAT </w:instrText>
      </w:r>
      <w:r w:rsidR="009F6AA7">
        <w:rPr>
          <w:noProof/>
        </w:rPr>
        <w:fldChar w:fldCharType="separate"/>
      </w:r>
      <w:r w:rsidR="003174BE">
        <w:rPr>
          <w:noProof/>
        </w:rPr>
        <w:t>2</w:t>
      </w:r>
      <w:r w:rsidR="009F6AA7">
        <w:rPr>
          <w:noProof/>
        </w:rPr>
        <w:fldChar w:fldCharType="end"/>
      </w:r>
      <w:r w:rsidRPr="00E83B36">
        <w:t xml:space="preserve"> - </w:t>
      </w:r>
      <w:r>
        <w:t xml:space="preserve">Data flow from </w:t>
      </w:r>
      <w:r w:rsidR="0020197D">
        <w:t>DAL Data API to Various Dependent Databases</w:t>
      </w:r>
    </w:p>
    <w:p w14:paraId="63B269D6" w14:textId="77777777" w:rsidR="007B7BBF" w:rsidRDefault="007B7BBF" w:rsidP="007B7BBF">
      <w:pPr>
        <w:jc w:val="center"/>
      </w:pPr>
    </w:p>
    <w:p w14:paraId="63B269D7" w14:textId="26A10906" w:rsidR="007B7BBF" w:rsidRDefault="0020197D" w:rsidP="0020197D">
      <w:pPr>
        <w:jc w:val="center"/>
      </w:pPr>
      <w:r>
        <w:rPr>
          <w:noProof/>
        </w:rPr>
        <w:lastRenderedPageBreak/>
        <w:drawing>
          <wp:inline distT="0" distB="0" distL="0" distR="0" wp14:anchorId="0AE3EAA6" wp14:editId="3A504E6B">
            <wp:extent cx="2405274" cy="2443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6005" cy="2464253"/>
                    </a:xfrm>
                    <a:prstGeom prst="rect">
                      <a:avLst/>
                    </a:prstGeom>
                  </pic:spPr>
                </pic:pic>
              </a:graphicData>
            </a:graphic>
          </wp:inline>
        </w:drawing>
      </w:r>
    </w:p>
    <w:p w14:paraId="742704BB" w14:textId="740D62D2" w:rsidR="0020197D" w:rsidRPr="00E83B36" w:rsidRDefault="0020197D" w:rsidP="0020197D">
      <w:pPr>
        <w:pStyle w:val="Caption"/>
      </w:pPr>
      <w:r w:rsidRPr="00E83B36">
        <w:t xml:space="preserve">Exhibit </w:t>
      </w:r>
      <w:r>
        <w:rPr>
          <w:noProof/>
        </w:rPr>
        <w:t>3</w:t>
      </w:r>
      <w:r w:rsidRPr="00E83B36">
        <w:t xml:space="preserve"> - </w:t>
      </w:r>
      <w:r>
        <w:t>Data flow from DAL Lyris API to Lyris Database</w:t>
      </w:r>
    </w:p>
    <w:p w14:paraId="3CFDEAD7" w14:textId="77777777" w:rsidR="0020197D" w:rsidRDefault="0020197D" w:rsidP="0020197D">
      <w:pPr>
        <w:jc w:val="center"/>
      </w:pPr>
    </w:p>
    <w:p w14:paraId="40951770" w14:textId="737FF458" w:rsidR="0020197D" w:rsidRDefault="0020197D" w:rsidP="0020197D">
      <w:pPr>
        <w:jc w:val="center"/>
      </w:pPr>
      <w:r>
        <w:rPr>
          <w:noProof/>
        </w:rPr>
        <w:drawing>
          <wp:inline distT="0" distB="0" distL="0" distR="0" wp14:anchorId="0ECDC929" wp14:editId="5E687784">
            <wp:extent cx="1671725" cy="217979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2377" cy="2232806"/>
                    </a:xfrm>
                    <a:prstGeom prst="rect">
                      <a:avLst/>
                    </a:prstGeom>
                  </pic:spPr>
                </pic:pic>
              </a:graphicData>
            </a:graphic>
          </wp:inline>
        </w:drawing>
      </w:r>
    </w:p>
    <w:p w14:paraId="32B0F4FC" w14:textId="77777777" w:rsidR="0020197D" w:rsidRDefault="0020197D" w:rsidP="0020197D">
      <w:pPr>
        <w:jc w:val="center"/>
      </w:pPr>
    </w:p>
    <w:p w14:paraId="1BF00F4F" w14:textId="1B6FC241" w:rsidR="0020197D" w:rsidRPr="00E83B36" w:rsidRDefault="0020197D" w:rsidP="0020197D">
      <w:pPr>
        <w:pStyle w:val="Caption"/>
      </w:pPr>
      <w:r w:rsidRPr="00E83B36">
        <w:t xml:space="preserve">Exhibit </w:t>
      </w:r>
      <w:r>
        <w:rPr>
          <w:noProof/>
        </w:rPr>
        <w:t>4</w:t>
      </w:r>
      <w:r w:rsidRPr="00E83B36">
        <w:t xml:space="preserve"> - </w:t>
      </w:r>
      <w:r>
        <w:t>Data flow from DAL MassMail API to MassMail Database</w:t>
      </w:r>
    </w:p>
    <w:p w14:paraId="49B34475" w14:textId="77777777" w:rsidR="0020197D" w:rsidRDefault="0020197D" w:rsidP="0020197D">
      <w:pPr>
        <w:jc w:val="center"/>
      </w:pPr>
    </w:p>
    <w:p w14:paraId="6194B2FF" w14:textId="77777777" w:rsidR="0020197D" w:rsidRDefault="0020197D" w:rsidP="0020197D">
      <w:pPr>
        <w:jc w:val="center"/>
      </w:pPr>
    </w:p>
    <w:p w14:paraId="20A3C378" w14:textId="77777777" w:rsidR="0020197D" w:rsidRDefault="0020197D" w:rsidP="0020197D">
      <w:pPr>
        <w:jc w:val="center"/>
      </w:pPr>
    </w:p>
    <w:p w14:paraId="63B269D8" w14:textId="77777777" w:rsidR="007D7EE9" w:rsidRDefault="007D7EE9" w:rsidP="000E15CC">
      <w:pPr>
        <w:pStyle w:val="Heading2"/>
      </w:pPr>
      <w:bookmarkStart w:id="69" w:name="_Toc10010912"/>
      <w:bookmarkStart w:id="70" w:name="_Toc12350054"/>
      <w:bookmarkStart w:id="71" w:name="_Toc12411480"/>
      <w:bookmarkStart w:id="72" w:name="_Toc143150783"/>
      <w:bookmarkStart w:id="73" w:name="_Toc494184315"/>
      <w:bookmarkStart w:id="74" w:name="_Toc7440294"/>
      <w:r>
        <w:t>Logical Data Model/Data Dictionary</w:t>
      </w:r>
      <w:bookmarkEnd w:id="69"/>
      <w:bookmarkEnd w:id="70"/>
      <w:bookmarkEnd w:id="71"/>
      <w:bookmarkEnd w:id="72"/>
      <w:bookmarkEnd w:id="73"/>
      <w:bookmarkEnd w:id="74"/>
    </w:p>
    <w:p w14:paraId="78862BED" w14:textId="4EFAE91C" w:rsidR="00E56B69" w:rsidRPr="00E56B69" w:rsidRDefault="00E56B69" w:rsidP="0082715D">
      <w:pPr>
        <w:pStyle w:val="Heading3"/>
        <w:numPr>
          <w:ilvl w:val="2"/>
          <w:numId w:val="11"/>
        </w:numPr>
      </w:pPr>
      <w:bookmarkStart w:id="75" w:name="_Toc7440295"/>
      <w:r>
        <w:t>DAL.Data.API – LiveDu</w:t>
      </w:r>
      <w:bookmarkEnd w:id="75"/>
    </w:p>
    <w:p w14:paraId="63B269DC" w14:textId="77777777" w:rsidR="004C05EA" w:rsidRDefault="004C05EA" w:rsidP="007D7EE9"/>
    <w:p w14:paraId="63B269DD" w14:textId="0BAFE75D" w:rsidR="007B7BBF" w:rsidRDefault="007B7BBF" w:rsidP="00E56B69">
      <w:pPr>
        <w:ind w:left="720"/>
      </w:pPr>
      <w:r>
        <w:t xml:space="preserve">Entity: </w:t>
      </w:r>
      <w:r w:rsidR="00E56B69">
        <w:t>Alias Domain Setting</w:t>
      </w:r>
    </w:p>
    <w:p w14:paraId="63B269DE" w14:textId="2F38B0F9" w:rsidR="007B7BBF" w:rsidRDefault="00E56B69" w:rsidP="00E56B69">
      <w:pPr>
        <w:ind w:left="1440"/>
      </w:pPr>
      <w:r>
        <w:t>AD Domain Address</w:t>
      </w:r>
    </w:p>
    <w:p w14:paraId="63B269DF" w14:textId="0FD384B8" w:rsidR="007B7BBF" w:rsidRDefault="00E56B69" w:rsidP="00E56B69">
      <w:pPr>
        <w:ind w:left="1440"/>
      </w:pPr>
      <w:r>
        <w:t>RemoteRoutingAddress</w:t>
      </w:r>
    </w:p>
    <w:p w14:paraId="63B269E0" w14:textId="5A8B92D1" w:rsidR="007B7BBF" w:rsidRDefault="00E56B69" w:rsidP="00E56B69">
      <w:pPr>
        <w:ind w:left="1440"/>
      </w:pPr>
      <w:r>
        <w:t>EmailAddress</w:t>
      </w:r>
    </w:p>
    <w:p w14:paraId="378C38FB" w14:textId="194DF110" w:rsidR="00E56B69" w:rsidRDefault="00E56B69" w:rsidP="00E56B69">
      <w:pPr>
        <w:ind w:left="720" w:firstLine="720"/>
      </w:pPr>
      <w:r>
        <w:t>LiveAddress</w:t>
      </w:r>
    </w:p>
    <w:p w14:paraId="63B269E1" w14:textId="77777777" w:rsidR="007B7BBF" w:rsidRDefault="007B7BBF" w:rsidP="007D7EE9"/>
    <w:p w14:paraId="63B269E2" w14:textId="26A3D6ED" w:rsidR="007B7BBF" w:rsidRDefault="007B7BBF" w:rsidP="00E56B69">
      <w:pPr>
        <w:ind w:left="720"/>
      </w:pPr>
      <w:r>
        <w:t xml:space="preserve">Entity: </w:t>
      </w:r>
      <w:r w:rsidR="00E56B69">
        <w:t>AllowedEmailLdapAlias</w:t>
      </w:r>
    </w:p>
    <w:p w14:paraId="63B269E3" w14:textId="214EB5C7" w:rsidR="007B7BBF" w:rsidRDefault="00E56B69" w:rsidP="00E56B69">
      <w:pPr>
        <w:ind w:left="1440"/>
      </w:pPr>
      <w:r>
        <w:t>ID</w:t>
      </w:r>
    </w:p>
    <w:p w14:paraId="63B269E4" w14:textId="0AEC8FB9" w:rsidR="007B7BBF" w:rsidRDefault="00E56B69" w:rsidP="00E56B69">
      <w:pPr>
        <w:ind w:left="1440"/>
      </w:pPr>
      <w:r>
        <w:t>Affiliate</w:t>
      </w:r>
    </w:p>
    <w:p w14:paraId="63B269E5" w14:textId="77777777" w:rsidR="007B7BBF" w:rsidRDefault="007B7BBF" w:rsidP="00E56B69">
      <w:pPr>
        <w:ind w:left="720"/>
      </w:pPr>
    </w:p>
    <w:p w14:paraId="63B269E6" w14:textId="16C3ABEF" w:rsidR="007B7BBF" w:rsidRDefault="007B7BBF" w:rsidP="00E56B69">
      <w:pPr>
        <w:ind w:left="720"/>
      </w:pPr>
      <w:r>
        <w:t xml:space="preserve">Entity: </w:t>
      </w:r>
      <w:r w:rsidR="00E56B69">
        <w:t>AvailableOfficeLicenses</w:t>
      </w:r>
    </w:p>
    <w:p w14:paraId="63B269E7" w14:textId="28C610FB" w:rsidR="007B7BBF" w:rsidRDefault="004C05EA" w:rsidP="00E56B69">
      <w:pPr>
        <w:ind w:left="720"/>
      </w:pPr>
      <w:r>
        <w:tab/>
      </w:r>
      <w:r w:rsidR="00E56B69">
        <w:t>SkuPartNumber</w:t>
      </w:r>
    </w:p>
    <w:p w14:paraId="63B269E8" w14:textId="55BE22E2" w:rsidR="004C05EA" w:rsidRDefault="004C05EA" w:rsidP="00E56B69">
      <w:pPr>
        <w:ind w:left="720"/>
      </w:pPr>
      <w:r>
        <w:tab/>
      </w:r>
      <w:r w:rsidR="00E56B69">
        <w:t>SkuId</w:t>
      </w:r>
    </w:p>
    <w:p w14:paraId="63B269E9" w14:textId="50FAF564" w:rsidR="004C05EA" w:rsidRDefault="004C05EA" w:rsidP="00E56B69">
      <w:pPr>
        <w:ind w:left="720"/>
      </w:pPr>
      <w:r>
        <w:tab/>
      </w:r>
      <w:r w:rsidR="00E56B69">
        <w:t>Populations (Student, Employee, Affiliate)</w:t>
      </w:r>
    </w:p>
    <w:p w14:paraId="63B269EA" w14:textId="46A4EB66" w:rsidR="004C05EA" w:rsidRDefault="004C05EA" w:rsidP="00E56B69">
      <w:pPr>
        <w:ind w:left="720"/>
      </w:pPr>
      <w:r>
        <w:tab/>
      </w:r>
    </w:p>
    <w:p w14:paraId="1FA0077B" w14:textId="5E570546" w:rsidR="00E56B69" w:rsidRDefault="00E56B69" w:rsidP="00E56B69">
      <w:pPr>
        <w:ind w:left="720"/>
      </w:pPr>
      <w:r>
        <w:t>Entity: SupplementalMailAlias</w:t>
      </w:r>
    </w:p>
    <w:p w14:paraId="594BC0F0" w14:textId="76D0019B" w:rsidR="00E56B69" w:rsidRDefault="00E56B69" w:rsidP="00E56B69">
      <w:pPr>
        <w:ind w:left="720"/>
      </w:pPr>
      <w:r>
        <w:tab/>
        <w:t>Id</w:t>
      </w:r>
    </w:p>
    <w:p w14:paraId="4A35AD6D" w14:textId="430B4D94" w:rsidR="00E56B69" w:rsidRDefault="00E56B69" w:rsidP="00E56B69">
      <w:pPr>
        <w:ind w:left="720"/>
      </w:pPr>
      <w:r>
        <w:tab/>
        <w:t>Population (Student, Employee, Affiliate)</w:t>
      </w:r>
    </w:p>
    <w:p w14:paraId="084AFA34" w14:textId="1A4698F9" w:rsidR="00E56B69" w:rsidRDefault="00E56B69" w:rsidP="00E56B69">
      <w:pPr>
        <w:ind w:left="720"/>
      </w:pPr>
      <w:r>
        <w:tab/>
        <w:t>Domain</w:t>
      </w:r>
    </w:p>
    <w:p w14:paraId="6E46C763" w14:textId="77777777" w:rsidR="00E56B69" w:rsidRDefault="00E56B69" w:rsidP="00E56B69">
      <w:pPr>
        <w:ind w:left="720"/>
      </w:pPr>
    </w:p>
    <w:p w14:paraId="698E5E16" w14:textId="7A3D0E5B" w:rsidR="00E56B69" w:rsidRDefault="00E56B69" w:rsidP="00E56B69">
      <w:pPr>
        <w:ind w:left="720"/>
      </w:pPr>
      <w:r>
        <w:t>Entity: DistributionGroupMember</w:t>
      </w:r>
    </w:p>
    <w:p w14:paraId="15BC5AD2" w14:textId="77777777" w:rsidR="00E56B69" w:rsidRDefault="00E56B69" w:rsidP="00E56B69">
      <w:pPr>
        <w:ind w:left="720"/>
      </w:pPr>
      <w:r>
        <w:tab/>
        <w:t>Id</w:t>
      </w:r>
    </w:p>
    <w:p w14:paraId="75F4E22F" w14:textId="12017198" w:rsidR="00E56B69" w:rsidRDefault="00E56B69" w:rsidP="00E56B69">
      <w:pPr>
        <w:ind w:left="720"/>
      </w:pPr>
      <w:r>
        <w:tab/>
        <w:t>GroupName</w:t>
      </w:r>
    </w:p>
    <w:p w14:paraId="4E96123F" w14:textId="01395281" w:rsidR="00E56B69" w:rsidRDefault="00E56B69" w:rsidP="00E56B69">
      <w:pPr>
        <w:ind w:left="720"/>
      </w:pPr>
      <w:r>
        <w:tab/>
        <w:t>Onyen</w:t>
      </w:r>
    </w:p>
    <w:p w14:paraId="5CAA02C6" w14:textId="3A2C7F36" w:rsidR="00E56B69" w:rsidRDefault="00E56B69" w:rsidP="00E56B69">
      <w:pPr>
        <w:ind w:left="720"/>
      </w:pPr>
      <w:r>
        <w:tab/>
        <w:t>UserPrincipalName</w:t>
      </w:r>
    </w:p>
    <w:p w14:paraId="58191042" w14:textId="1DC12E90" w:rsidR="00E56B69" w:rsidRDefault="00E56B69" w:rsidP="00E56B69">
      <w:pPr>
        <w:ind w:left="720"/>
      </w:pPr>
      <w:r>
        <w:tab/>
      </w:r>
    </w:p>
    <w:p w14:paraId="11C07E9B" w14:textId="08FADF63" w:rsidR="00E56B69" w:rsidRDefault="00E56B69" w:rsidP="00E56B69">
      <w:pPr>
        <w:ind w:left="720"/>
      </w:pPr>
      <w:r>
        <w:t>Entity: MFAStatus</w:t>
      </w:r>
    </w:p>
    <w:p w14:paraId="20C5CA1D" w14:textId="77777777" w:rsidR="00E56B69" w:rsidRDefault="00E56B69" w:rsidP="00E56B69">
      <w:pPr>
        <w:ind w:left="720"/>
      </w:pPr>
      <w:r>
        <w:tab/>
        <w:t>Id</w:t>
      </w:r>
    </w:p>
    <w:p w14:paraId="5EE79127" w14:textId="7DA8EF6A" w:rsidR="00E56B69" w:rsidRDefault="00E56B69" w:rsidP="00E56B69">
      <w:pPr>
        <w:ind w:left="720"/>
      </w:pPr>
      <w:r>
        <w:tab/>
        <w:t>Onyen</w:t>
      </w:r>
    </w:p>
    <w:p w14:paraId="5FFF22F3" w14:textId="77777777" w:rsidR="00E56B69" w:rsidRDefault="00E56B69" w:rsidP="00E56B69">
      <w:pPr>
        <w:ind w:left="720"/>
      </w:pPr>
      <w:r>
        <w:tab/>
        <w:t>UserPrincipalName</w:t>
      </w:r>
    </w:p>
    <w:p w14:paraId="62FE9069" w14:textId="764B9246" w:rsidR="00E56B69" w:rsidRDefault="00E56B69" w:rsidP="00E56B69">
      <w:pPr>
        <w:ind w:left="720"/>
      </w:pPr>
      <w:r>
        <w:tab/>
        <w:t>DisplayName</w:t>
      </w:r>
    </w:p>
    <w:p w14:paraId="4C378E9A" w14:textId="0EEA7547" w:rsidR="00E56B69" w:rsidRDefault="00E56B69" w:rsidP="00E56B69">
      <w:pPr>
        <w:ind w:left="720"/>
      </w:pPr>
      <w:r>
        <w:tab/>
        <w:t>Status</w:t>
      </w:r>
    </w:p>
    <w:p w14:paraId="4A78949F" w14:textId="04131275" w:rsidR="00E56B69" w:rsidRDefault="00E56B69" w:rsidP="00E56B69">
      <w:pPr>
        <w:ind w:left="720"/>
      </w:pPr>
      <w:r>
        <w:tab/>
        <w:t>NewStatus</w:t>
      </w:r>
    </w:p>
    <w:p w14:paraId="6AB7D410" w14:textId="294F678B" w:rsidR="00E56B69" w:rsidRDefault="00E56B69" w:rsidP="00E56B69">
      <w:pPr>
        <w:ind w:left="720"/>
      </w:pPr>
      <w:r>
        <w:tab/>
      </w:r>
    </w:p>
    <w:p w14:paraId="63B269EB" w14:textId="3825D146" w:rsidR="007B7BBF" w:rsidRDefault="00E56B69" w:rsidP="00E56B69">
      <w:pPr>
        <w:ind w:left="720"/>
      </w:pPr>
      <w:r>
        <w:t>Entity: Provisioning</w:t>
      </w:r>
    </w:p>
    <w:p w14:paraId="1DDA319D" w14:textId="01AC533B" w:rsidR="00E56B69" w:rsidRDefault="00E56B69" w:rsidP="00E56B69">
      <w:pPr>
        <w:ind w:left="720"/>
      </w:pPr>
      <w:r>
        <w:tab/>
        <w:t>JobType</w:t>
      </w:r>
    </w:p>
    <w:p w14:paraId="4B01A10D" w14:textId="7FFEFF54" w:rsidR="00E56B69" w:rsidRDefault="00E56B69" w:rsidP="00E56B69">
      <w:pPr>
        <w:ind w:left="720"/>
      </w:pPr>
      <w:r>
        <w:tab/>
        <w:t>Onyen</w:t>
      </w:r>
    </w:p>
    <w:p w14:paraId="4C9EB7D3" w14:textId="34201829" w:rsidR="00E56B69" w:rsidRDefault="00E56B69" w:rsidP="00E56B69">
      <w:pPr>
        <w:ind w:left="720"/>
      </w:pPr>
      <w:r>
        <w:tab/>
        <w:t>SubmittedDate</w:t>
      </w:r>
    </w:p>
    <w:p w14:paraId="323B9DC3" w14:textId="7EE65F68" w:rsidR="00E56B69" w:rsidRDefault="00E56B69" w:rsidP="00E56B69">
      <w:pPr>
        <w:ind w:left="720"/>
      </w:pPr>
      <w:r>
        <w:tab/>
        <w:t>MailboxType</w:t>
      </w:r>
    </w:p>
    <w:p w14:paraId="66E7147C" w14:textId="5126EE92" w:rsidR="00E56B69" w:rsidRDefault="00E56B69" w:rsidP="00E56B69">
      <w:pPr>
        <w:ind w:left="720"/>
      </w:pPr>
      <w:r>
        <w:tab/>
        <w:t>Status</w:t>
      </w:r>
    </w:p>
    <w:p w14:paraId="744D363E" w14:textId="1F11B171" w:rsidR="00E56B69" w:rsidRDefault="00E56B69" w:rsidP="00E56B69">
      <w:pPr>
        <w:ind w:left="720"/>
      </w:pPr>
      <w:r>
        <w:tab/>
        <w:t>StatusDetail</w:t>
      </w:r>
    </w:p>
    <w:p w14:paraId="0F7F3B46" w14:textId="0C91CFF3" w:rsidR="00E56B69" w:rsidRDefault="00E56B69" w:rsidP="00E56B69">
      <w:pPr>
        <w:ind w:left="720"/>
      </w:pPr>
      <w:r>
        <w:tab/>
        <w:t>ScheduledDate</w:t>
      </w:r>
    </w:p>
    <w:p w14:paraId="4B9E222C" w14:textId="55BFA858" w:rsidR="00E56B69" w:rsidRDefault="00E56B69" w:rsidP="00E56B69">
      <w:pPr>
        <w:ind w:left="720"/>
      </w:pPr>
      <w:r>
        <w:tab/>
        <w:t>CreateDate</w:t>
      </w:r>
    </w:p>
    <w:p w14:paraId="3C66FB33" w14:textId="7A1575F7" w:rsidR="00E56B69" w:rsidRDefault="00E56B69" w:rsidP="00E56B69">
      <w:pPr>
        <w:ind w:left="720"/>
      </w:pPr>
      <w:r>
        <w:tab/>
        <w:t>SubmittedBy</w:t>
      </w:r>
    </w:p>
    <w:p w14:paraId="245B7679" w14:textId="67167EAF" w:rsidR="00E56B69" w:rsidRDefault="00E56B69" w:rsidP="00E56B69">
      <w:pPr>
        <w:ind w:left="720"/>
      </w:pPr>
      <w:r>
        <w:tab/>
        <w:t>NotifiedDate</w:t>
      </w:r>
    </w:p>
    <w:p w14:paraId="5F17DB96" w14:textId="63F02199" w:rsidR="00E56B69" w:rsidRDefault="00E56B69" w:rsidP="007D7EE9">
      <w:r>
        <w:tab/>
      </w:r>
    </w:p>
    <w:p w14:paraId="5331D958" w14:textId="77777777" w:rsidR="00E56B69" w:rsidRDefault="00E56B69" w:rsidP="00E56B69"/>
    <w:p w14:paraId="3A6BDF68" w14:textId="52113C2F" w:rsidR="00E56B69" w:rsidRDefault="00E56B69" w:rsidP="00E56B69">
      <w:pPr>
        <w:pStyle w:val="Heading3"/>
      </w:pPr>
      <w:bookmarkStart w:id="76" w:name="_Toc7440296"/>
      <w:r>
        <w:t>DAL.Data.API – Lyris</w:t>
      </w:r>
      <w:bookmarkEnd w:id="76"/>
    </w:p>
    <w:p w14:paraId="7A3EB794" w14:textId="11C57704" w:rsidR="00E56B69" w:rsidRDefault="00E56B69" w:rsidP="00E56B69">
      <w:pPr>
        <w:ind w:left="720"/>
        <w:rPr>
          <w:lang w:eastAsia="en-AU"/>
        </w:rPr>
      </w:pPr>
      <w:r>
        <w:rPr>
          <w:lang w:eastAsia="en-AU"/>
        </w:rPr>
        <w:t xml:space="preserve">Entity: </w:t>
      </w:r>
      <w:r w:rsidR="00CA7E76">
        <w:rPr>
          <w:lang w:eastAsia="en-AU"/>
        </w:rPr>
        <w:t>DormantList</w:t>
      </w:r>
    </w:p>
    <w:p w14:paraId="5F738CCC" w14:textId="2357DFA3" w:rsidR="00CA7E76" w:rsidRDefault="00CA7E76" w:rsidP="00E56B69">
      <w:pPr>
        <w:ind w:left="720"/>
        <w:rPr>
          <w:lang w:eastAsia="en-AU"/>
        </w:rPr>
      </w:pPr>
      <w:r>
        <w:rPr>
          <w:lang w:eastAsia="en-AU"/>
        </w:rPr>
        <w:tab/>
        <w:t>ID</w:t>
      </w:r>
    </w:p>
    <w:p w14:paraId="7D2B3093" w14:textId="4B7D6E0A" w:rsidR="00CA7E76" w:rsidRDefault="00CA7E76" w:rsidP="00E56B69">
      <w:pPr>
        <w:ind w:left="720"/>
        <w:rPr>
          <w:lang w:eastAsia="en-AU"/>
        </w:rPr>
      </w:pPr>
      <w:r>
        <w:rPr>
          <w:lang w:eastAsia="en-AU"/>
        </w:rPr>
        <w:tab/>
        <w:t>ListName</w:t>
      </w:r>
    </w:p>
    <w:p w14:paraId="3963FA13" w14:textId="39CDBC37" w:rsidR="00CA7E76" w:rsidRDefault="00CA7E76" w:rsidP="00E56B69">
      <w:pPr>
        <w:ind w:left="720"/>
        <w:rPr>
          <w:lang w:eastAsia="en-AU"/>
        </w:rPr>
      </w:pPr>
      <w:r>
        <w:rPr>
          <w:lang w:eastAsia="en-AU"/>
        </w:rPr>
        <w:tab/>
        <w:t>IsDormant</w:t>
      </w:r>
    </w:p>
    <w:p w14:paraId="34263BB7" w14:textId="576C3FCC" w:rsidR="00CA7E76" w:rsidRDefault="00CA7E76" w:rsidP="00E56B69">
      <w:pPr>
        <w:ind w:left="720"/>
        <w:rPr>
          <w:lang w:eastAsia="en-AU"/>
        </w:rPr>
      </w:pPr>
      <w:r>
        <w:rPr>
          <w:lang w:eastAsia="en-AU"/>
        </w:rPr>
        <w:tab/>
        <w:t>IsRenewed</w:t>
      </w:r>
    </w:p>
    <w:p w14:paraId="3B4B6B9D" w14:textId="4D583458" w:rsidR="00CA7E76" w:rsidRDefault="00CA7E76" w:rsidP="00E56B69">
      <w:pPr>
        <w:ind w:left="720"/>
        <w:rPr>
          <w:lang w:eastAsia="en-AU"/>
        </w:rPr>
      </w:pPr>
      <w:r>
        <w:rPr>
          <w:lang w:eastAsia="en-AU"/>
        </w:rPr>
        <w:lastRenderedPageBreak/>
        <w:tab/>
        <w:t>IsNotified</w:t>
      </w:r>
    </w:p>
    <w:p w14:paraId="72C6BD47" w14:textId="7DE4BA08" w:rsidR="00CA7E76" w:rsidRDefault="00CA7E76" w:rsidP="00E56B69">
      <w:pPr>
        <w:ind w:left="720"/>
        <w:rPr>
          <w:lang w:eastAsia="en-AU"/>
        </w:rPr>
      </w:pPr>
      <w:r>
        <w:rPr>
          <w:lang w:eastAsia="en-AU"/>
        </w:rPr>
        <w:tab/>
        <w:t>IsDeleted</w:t>
      </w:r>
    </w:p>
    <w:p w14:paraId="66D11377" w14:textId="7806B502" w:rsidR="00CA7E76" w:rsidRDefault="00CA7E76" w:rsidP="00E56B69">
      <w:pPr>
        <w:ind w:left="720"/>
        <w:rPr>
          <w:lang w:eastAsia="en-AU"/>
        </w:rPr>
      </w:pPr>
      <w:r>
        <w:rPr>
          <w:lang w:eastAsia="en-AU"/>
        </w:rPr>
        <w:tab/>
        <w:t>FromNotifiedDate</w:t>
      </w:r>
    </w:p>
    <w:p w14:paraId="7130CBC8" w14:textId="08E0F4CF" w:rsidR="00CA7E76" w:rsidRDefault="00CA7E76" w:rsidP="00E56B69">
      <w:pPr>
        <w:ind w:left="720"/>
        <w:rPr>
          <w:lang w:eastAsia="en-AU"/>
        </w:rPr>
      </w:pPr>
      <w:r>
        <w:rPr>
          <w:lang w:eastAsia="en-AU"/>
        </w:rPr>
        <w:tab/>
        <w:t>SubscriberEmail</w:t>
      </w:r>
    </w:p>
    <w:p w14:paraId="391C5123" w14:textId="6DBE8D92" w:rsidR="00CA7E76" w:rsidRDefault="00CA7E76" w:rsidP="00E56B69">
      <w:pPr>
        <w:ind w:left="720"/>
        <w:rPr>
          <w:lang w:eastAsia="en-AU"/>
        </w:rPr>
      </w:pPr>
      <w:r>
        <w:rPr>
          <w:lang w:eastAsia="en-AU"/>
        </w:rPr>
        <w:tab/>
        <w:t>IsAdmin</w:t>
      </w:r>
    </w:p>
    <w:p w14:paraId="5124041C" w14:textId="4A58A83B" w:rsidR="00CA7E76" w:rsidRPr="00E56B69" w:rsidRDefault="00CA7E76" w:rsidP="00E56B69">
      <w:pPr>
        <w:ind w:left="720"/>
        <w:rPr>
          <w:lang w:eastAsia="en-AU"/>
        </w:rPr>
      </w:pPr>
      <w:r>
        <w:rPr>
          <w:lang w:eastAsia="en-AU"/>
        </w:rPr>
        <w:tab/>
      </w:r>
    </w:p>
    <w:p w14:paraId="218700AE" w14:textId="3152FF2C" w:rsidR="00E56B69" w:rsidRDefault="00CA7E76" w:rsidP="007D7EE9">
      <w:r>
        <w:tab/>
        <w:t>Entity: Deletetion</w:t>
      </w:r>
    </w:p>
    <w:p w14:paraId="58141007" w14:textId="48177668" w:rsidR="00CA7E76" w:rsidRDefault="00CA7E76" w:rsidP="007D7EE9">
      <w:r>
        <w:tab/>
      </w:r>
      <w:r>
        <w:tab/>
        <w:t>ListName</w:t>
      </w:r>
    </w:p>
    <w:p w14:paraId="40C45C58" w14:textId="20FF24B2" w:rsidR="00CA7E76" w:rsidRDefault="00CA7E76" w:rsidP="007D7EE9">
      <w:r>
        <w:tab/>
      </w:r>
      <w:r>
        <w:tab/>
        <w:t>DeleteDate</w:t>
      </w:r>
    </w:p>
    <w:p w14:paraId="7729FDEB" w14:textId="4580DC7C" w:rsidR="00CA7E76" w:rsidRDefault="00CA7E76" w:rsidP="007D7EE9">
      <w:r>
        <w:tab/>
      </w:r>
      <w:r>
        <w:tab/>
        <w:t>CreateDate</w:t>
      </w:r>
    </w:p>
    <w:p w14:paraId="36B47F35" w14:textId="02286E98" w:rsidR="00CA7E76" w:rsidRDefault="00CA7E76" w:rsidP="007D7EE9">
      <w:r>
        <w:tab/>
      </w:r>
      <w:r>
        <w:tab/>
        <w:t>LastLogged</w:t>
      </w:r>
    </w:p>
    <w:p w14:paraId="379249DD" w14:textId="77777777" w:rsidR="00CA7E76" w:rsidRDefault="00CA7E76" w:rsidP="007D7EE9"/>
    <w:p w14:paraId="64275F62" w14:textId="162D530E" w:rsidR="00CA7E76" w:rsidRDefault="00CA7E76" w:rsidP="007D7EE9">
      <w:r>
        <w:tab/>
        <w:t>Entity: SubscriberDump</w:t>
      </w:r>
    </w:p>
    <w:p w14:paraId="63D80D8F" w14:textId="00C506A6" w:rsidR="00CA7E76" w:rsidRDefault="00CA7E76" w:rsidP="007D7EE9">
      <w:r>
        <w:tab/>
      </w:r>
      <w:r>
        <w:tab/>
        <w:t>ListName</w:t>
      </w:r>
    </w:p>
    <w:p w14:paraId="21A2E201" w14:textId="3DA91D94" w:rsidR="00CA7E76" w:rsidRDefault="00CA7E76" w:rsidP="007D7EE9">
      <w:r>
        <w:tab/>
      </w:r>
      <w:r>
        <w:tab/>
        <w:t>SubscriberEmail</w:t>
      </w:r>
    </w:p>
    <w:p w14:paraId="2384EDF2" w14:textId="60DEFD32" w:rsidR="00CA7E76" w:rsidRDefault="00CA7E76" w:rsidP="007D7EE9">
      <w:r>
        <w:tab/>
      </w:r>
      <w:r>
        <w:tab/>
        <w:t>IsListAdmin</w:t>
      </w:r>
    </w:p>
    <w:p w14:paraId="692F911D" w14:textId="5585F7C0" w:rsidR="00CA7E76" w:rsidRDefault="00CA7E76" w:rsidP="007D7EE9">
      <w:r>
        <w:tab/>
      </w:r>
      <w:r>
        <w:tab/>
        <w:t>ModifiedDate</w:t>
      </w:r>
    </w:p>
    <w:p w14:paraId="0F7E6336" w14:textId="77777777" w:rsidR="00CA7E76" w:rsidRDefault="00CA7E76" w:rsidP="007D7EE9"/>
    <w:p w14:paraId="0165A582" w14:textId="2D94A34A" w:rsidR="00CA7E76" w:rsidRDefault="00CA7E76" w:rsidP="00CA7E76">
      <w:pPr>
        <w:pStyle w:val="Heading3"/>
      </w:pPr>
      <w:bookmarkStart w:id="77" w:name="_Toc7440297"/>
      <w:r>
        <w:t>DAL.Data.API – Office365</w:t>
      </w:r>
      <w:bookmarkEnd w:id="77"/>
    </w:p>
    <w:p w14:paraId="3E03A9C4" w14:textId="04CD940C" w:rsidR="00CA7E76" w:rsidRDefault="0019676C" w:rsidP="0019676C">
      <w:pPr>
        <w:ind w:left="720"/>
        <w:rPr>
          <w:lang w:eastAsia="en-AU"/>
        </w:rPr>
      </w:pPr>
      <w:r>
        <w:rPr>
          <w:lang w:eastAsia="en-AU"/>
        </w:rPr>
        <w:t>Entity: MfaUser</w:t>
      </w:r>
    </w:p>
    <w:p w14:paraId="5DB54435" w14:textId="220C2894" w:rsidR="0019676C" w:rsidRDefault="0019676C" w:rsidP="0019676C">
      <w:pPr>
        <w:ind w:left="720"/>
        <w:rPr>
          <w:lang w:eastAsia="en-AU"/>
        </w:rPr>
      </w:pPr>
      <w:r>
        <w:rPr>
          <w:lang w:eastAsia="en-AU"/>
        </w:rPr>
        <w:tab/>
        <w:t>ID</w:t>
      </w:r>
    </w:p>
    <w:p w14:paraId="477D7B00" w14:textId="2CB68EC5" w:rsidR="0019676C" w:rsidRDefault="0019676C" w:rsidP="0019676C">
      <w:pPr>
        <w:ind w:left="720"/>
        <w:rPr>
          <w:lang w:eastAsia="en-AU"/>
        </w:rPr>
      </w:pPr>
      <w:r>
        <w:rPr>
          <w:lang w:eastAsia="en-AU"/>
        </w:rPr>
        <w:tab/>
        <w:t>UID</w:t>
      </w:r>
    </w:p>
    <w:p w14:paraId="6998F9DD" w14:textId="140093E9" w:rsidR="0019676C" w:rsidRDefault="0019676C" w:rsidP="0019676C">
      <w:pPr>
        <w:ind w:left="720"/>
        <w:rPr>
          <w:lang w:eastAsia="en-AU"/>
        </w:rPr>
      </w:pPr>
      <w:r>
        <w:rPr>
          <w:lang w:eastAsia="en-AU"/>
        </w:rPr>
        <w:tab/>
        <w:t>PID</w:t>
      </w:r>
    </w:p>
    <w:p w14:paraId="7537086A" w14:textId="1B4C96FF" w:rsidR="0019676C" w:rsidRDefault="0019676C" w:rsidP="0019676C">
      <w:pPr>
        <w:ind w:left="720"/>
        <w:rPr>
          <w:lang w:eastAsia="en-AU"/>
        </w:rPr>
      </w:pPr>
      <w:r>
        <w:rPr>
          <w:lang w:eastAsia="en-AU"/>
        </w:rPr>
        <w:tab/>
        <w:t>DisplayName</w:t>
      </w:r>
    </w:p>
    <w:p w14:paraId="10E0CE07" w14:textId="2B1EEAA2" w:rsidR="0019676C" w:rsidRDefault="0019676C" w:rsidP="0019676C">
      <w:pPr>
        <w:ind w:left="720"/>
        <w:rPr>
          <w:lang w:eastAsia="en-AU"/>
        </w:rPr>
      </w:pPr>
      <w:r>
        <w:rPr>
          <w:lang w:eastAsia="en-AU"/>
        </w:rPr>
        <w:tab/>
        <w:t>MFAEnabled</w:t>
      </w:r>
    </w:p>
    <w:p w14:paraId="4B08C94A" w14:textId="4A15D582" w:rsidR="0019676C" w:rsidRDefault="0019676C" w:rsidP="0019676C">
      <w:pPr>
        <w:ind w:left="720"/>
        <w:rPr>
          <w:lang w:eastAsia="en-AU"/>
        </w:rPr>
      </w:pPr>
      <w:r>
        <w:rPr>
          <w:lang w:eastAsia="en-AU"/>
        </w:rPr>
        <w:tab/>
        <w:t>MFAExemptBeginDate</w:t>
      </w:r>
    </w:p>
    <w:p w14:paraId="6DC2F1A5" w14:textId="0FB616EB" w:rsidR="0019676C" w:rsidRPr="00CA7E76" w:rsidRDefault="0019676C" w:rsidP="0019676C">
      <w:pPr>
        <w:ind w:left="720"/>
        <w:rPr>
          <w:lang w:eastAsia="en-AU"/>
        </w:rPr>
      </w:pPr>
      <w:r>
        <w:rPr>
          <w:lang w:eastAsia="en-AU"/>
        </w:rPr>
        <w:tab/>
        <w:t>MFAExemptEndDate</w:t>
      </w:r>
    </w:p>
    <w:p w14:paraId="78E843A8" w14:textId="147A0667" w:rsidR="00CA7E76" w:rsidRDefault="0019676C" w:rsidP="00CA7E76">
      <w:pPr>
        <w:ind w:left="720"/>
      </w:pPr>
      <w:r>
        <w:tab/>
        <w:t>Reason</w:t>
      </w:r>
    </w:p>
    <w:p w14:paraId="00F6BB3F" w14:textId="5D4E200E" w:rsidR="0019676C" w:rsidRDefault="0019676C" w:rsidP="00CA7E76">
      <w:pPr>
        <w:ind w:left="720"/>
      </w:pPr>
      <w:r>
        <w:tab/>
        <w:t>IncidentNumber</w:t>
      </w:r>
    </w:p>
    <w:p w14:paraId="193096F9" w14:textId="77777777" w:rsidR="00677962" w:rsidRDefault="00677962" w:rsidP="00CA7E76">
      <w:pPr>
        <w:ind w:left="720"/>
      </w:pPr>
    </w:p>
    <w:p w14:paraId="3BF80D9A" w14:textId="7348C70E" w:rsidR="00ED6520" w:rsidRDefault="00ED6520" w:rsidP="00FD7C46">
      <w:pPr>
        <w:pStyle w:val="Heading3"/>
      </w:pPr>
      <w:bookmarkStart w:id="78" w:name="_Toc494184317"/>
      <w:bookmarkStart w:id="79" w:name="_Toc7440298"/>
      <w:r>
        <w:t xml:space="preserve">Role Mapping </w:t>
      </w:r>
      <w:r w:rsidR="00816921">
        <w:t>/ Access Restrictions</w:t>
      </w:r>
      <w:bookmarkEnd w:id="78"/>
      <w:bookmarkEnd w:id="79"/>
    </w:p>
    <w:tbl>
      <w:tblPr>
        <w:tblW w:w="10209" w:type="dxa"/>
        <w:tblInd w:w="22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1479"/>
        <w:gridCol w:w="4775"/>
        <w:gridCol w:w="3955"/>
      </w:tblGrid>
      <w:tr w:rsidR="00AB0BF7" w:rsidRPr="00AD2DAC" w14:paraId="6E09172A" w14:textId="77777777" w:rsidTr="00F31CBC">
        <w:trPr>
          <w:tblHeader/>
        </w:trPr>
        <w:tc>
          <w:tcPr>
            <w:tcW w:w="1479" w:type="dxa"/>
            <w:shd w:val="clear" w:color="auto" w:fill="DDD9C3"/>
          </w:tcPr>
          <w:p w14:paraId="785597CA" w14:textId="4E5A979F" w:rsidR="00AB0BF7" w:rsidRPr="00AD2DAC" w:rsidRDefault="00AB0BF7" w:rsidP="00ED6520">
            <w:r>
              <w:t>App Section</w:t>
            </w:r>
          </w:p>
        </w:tc>
        <w:tc>
          <w:tcPr>
            <w:tcW w:w="4775" w:type="dxa"/>
            <w:shd w:val="clear" w:color="auto" w:fill="DDD9C3"/>
          </w:tcPr>
          <w:p w14:paraId="3C8AA2BC" w14:textId="77777777" w:rsidR="00AB0BF7" w:rsidRDefault="00AB0BF7" w:rsidP="00ED6520">
            <w:r>
              <w:t>Role</w:t>
            </w:r>
          </w:p>
        </w:tc>
        <w:tc>
          <w:tcPr>
            <w:tcW w:w="3955" w:type="dxa"/>
            <w:shd w:val="clear" w:color="auto" w:fill="DDD9C3"/>
          </w:tcPr>
          <w:p w14:paraId="06AD144D" w14:textId="1BB12F8C" w:rsidR="00AB0BF7" w:rsidRDefault="00AB0BF7" w:rsidP="00ED6520">
            <w:r>
              <w:t>Restrictions</w:t>
            </w:r>
          </w:p>
        </w:tc>
      </w:tr>
      <w:tr w:rsidR="00AB0BF7" w:rsidRPr="00AD2DAC" w14:paraId="5A50DA4D" w14:textId="77777777" w:rsidTr="00F31CBC">
        <w:tc>
          <w:tcPr>
            <w:tcW w:w="1479" w:type="dxa"/>
          </w:tcPr>
          <w:p w14:paraId="6DCA9AEB" w14:textId="5387DC0D" w:rsidR="00AB0BF7" w:rsidRDefault="00AB0BF7" w:rsidP="00ED6520">
            <w:r>
              <w:t>Home</w:t>
            </w:r>
          </w:p>
        </w:tc>
        <w:tc>
          <w:tcPr>
            <w:tcW w:w="4775" w:type="dxa"/>
          </w:tcPr>
          <w:p w14:paraId="57D39BD2" w14:textId="77777777" w:rsidR="00AB0BF7" w:rsidRDefault="00AB0BF7" w:rsidP="00ED6520">
            <w:r>
              <w:t>N/A</w:t>
            </w:r>
          </w:p>
        </w:tc>
        <w:tc>
          <w:tcPr>
            <w:tcW w:w="3955" w:type="dxa"/>
          </w:tcPr>
          <w:p w14:paraId="10A62289" w14:textId="4B069D76" w:rsidR="00AB0BF7" w:rsidRDefault="00AB0BF7" w:rsidP="00ED6520"/>
        </w:tc>
      </w:tr>
      <w:tr w:rsidR="00AB0BF7" w:rsidRPr="00AD2DAC" w14:paraId="4EEB88AE" w14:textId="77777777" w:rsidTr="00F31CBC">
        <w:tc>
          <w:tcPr>
            <w:tcW w:w="1479" w:type="dxa"/>
          </w:tcPr>
          <w:p w14:paraId="09B199CD" w14:textId="64480FE7" w:rsidR="00AB0BF7" w:rsidRDefault="00AB0BF7" w:rsidP="00ED6520">
            <w:r>
              <w:t>Dashboard</w:t>
            </w:r>
          </w:p>
        </w:tc>
        <w:tc>
          <w:tcPr>
            <w:tcW w:w="4775" w:type="dxa"/>
          </w:tcPr>
          <w:p w14:paraId="77C6D368" w14:textId="77777777" w:rsidR="00AB0BF7" w:rsidRDefault="00AB0BF7" w:rsidP="00ED6520">
            <w:r>
              <w:t>N/A</w:t>
            </w:r>
          </w:p>
        </w:tc>
        <w:tc>
          <w:tcPr>
            <w:tcW w:w="3955" w:type="dxa"/>
          </w:tcPr>
          <w:p w14:paraId="7D660C1C" w14:textId="79922C9F" w:rsidR="00AB0BF7" w:rsidRDefault="00AB0BF7" w:rsidP="00ED6520"/>
        </w:tc>
      </w:tr>
      <w:tr w:rsidR="00AB0BF7" w:rsidRPr="00AD2DAC" w14:paraId="4B6E0E6E" w14:textId="77777777" w:rsidTr="00F31CBC">
        <w:tc>
          <w:tcPr>
            <w:tcW w:w="1479" w:type="dxa"/>
          </w:tcPr>
          <w:p w14:paraId="7776CFC8" w14:textId="6C49231F" w:rsidR="00AB0BF7" w:rsidRDefault="00AB0BF7" w:rsidP="00ED6520">
            <w:r>
              <w:t>List Manager</w:t>
            </w:r>
          </w:p>
        </w:tc>
        <w:tc>
          <w:tcPr>
            <w:tcW w:w="4775" w:type="dxa"/>
          </w:tcPr>
          <w:p w14:paraId="41BC5F5C" w14:textId="77777777" w:rsidR="00AB0BF7" w:rsidRDefault="00AB0BF7" w:rsidP="00ED6520">
            <w:r w:rsidRPr="00AB0BF7">
              <w:t>ITS_WSP-Tools-ListManager-Postmaster</w:t>
            </w:r>
          </w:p>
        </w:tc>
        <w:tc>
          <w:tcPr>
            <w:tcW w:w="3955" w:type="dxa"/>
          </w:tcPr>
          <w:p w14:paraId="240E15FB" w14:textId="48F389B1" w:rsidR="00AB0BF7" w:rsidRDefault="00AB0BF7" w:rsidP="00ED6520">
            <w:r>
              <w:t>Postmaster Tools, List Deletions</w:t>
            </w:r>
          </w:p>
        </w:tc>
      </w:tr>
      <w:tr w:rsidR="00AB0BF7" w:rsidRPr="00AD2DAC" w14:paraId="04E03499" w14:textId="77777777" w:rsidTr="00F31CBC">
        <w:tc>
          <w:tcPr>
            <w:tcW w:w="1479" w:type="dxa"/>
          </w:tcPr>
          <w:p w14:paraId="6824E49E" w14:textId="34B75F39" w:rsidR="00AB0BF7" w:rsidRDefault="00AB0BF7" w:rsidP="00816921">
            <w:r>
              <w:t>Mass Mail</w:t>
            </w:r>
          </w:p>
        </w:tc>
        <w:tc>
          <w:tcPr>
            <w:tcW w:w="4775" w:type="dxa"/>
          </w:tcPr>
          <w:p w14:paraId="0143E2AA" w14:textId="77777777" w:rsidR="00AB0BF7" w:rsidRDefault="00AB0BF7" w:rsidP="00816921">
            <w:r>
              <w:t>N/A</w:t>
            </w:r>
          </w:p>
        </w:tc>
        <w:tc>
          <w:tcPr>
            <w:tcW w:w="3955" w:type="dxa"/>
          </w:tcPr>
          <w:p w14:paraId="6A63772F" w14:textId="537316F0" w:rsidR="00AB0BF7" w:rsidRDefault="00AB0BF7" w:rsidP="00816921"/>
        </w:tc>
      </w:tr>
      <w:tr w:rsidR="00AB0BF7" w:rsidRPr="00AD2DAC" w14:paraId="469724C8" w14:textId="77777777" w:rsidTr="00F31CBC">
        <w:tc>
          <w:tcPr>
            <w:tcW w:w="1479" w:type="dxa"/>
          </w:tcPr>
          <w:p w14:paraId="74064179" w14:textId="416B8CC9" w:rsidR="00AB0BF7" w:rsidRDefault="00AB0BF7" w:rsidP="00816921">
            <w:r>
              <w:t>Win Tools</w:t>
            </w:r>
          </w:p>
        </w:tc>
        <w:tc>
          <w:tcPr>
            <w:tcW w:w="4775" w:type="dxa"/>
          </w:tcPr>
          <w:p w14:paraId="7587E189" w14:textId="77777777" w:rsidR="00AB0BF7" w:rsidRDefault="00F31CBC" w:rsidP="00816921">
            <w:r w:rsidRPr="00F31CBC">
              <w:t>ITS_WSP-Tools-AdminTools-Home</w:t>
            </w:r>
          </w:p>
          <w:p w14:paraId="4A0CF9EE" w14:textId="77777777" w:rsidR="00F31CBC" w:rsidRDefault="00F31CBC" w:rsidP="00816921">
            <w:r w:rsidRPr="00F31CBC">
              <w:t>ITS_WSP-Tools-ADTools-Home</w:t>
            </w:r>
          </w:p>
          <w:p w14:paraId="12F6C974" w14:textId="77777777" w:rsidR="00F31CBC" w:rsidRDefault="00F31CBC" w:rsidP="00816921">
            <w:r w:rsidRPr="00F31CBC">
              <w:t>ITS_WSP-Tools-ADTools-AccountInfo</w:t>
            </w:r>
          </w:p>
          <w:p w14:paraId="68EDC886" w14:textId="77777777" w:rsidR="00F31CBC" w:rsidRDefault="00F31CBC" w:rsidP="00816921">
            <w:r w:rsidRPr="00F31CBC">
              <w:t>ITS_WSP-Tools-ADTools-OUAdminDirectory</w:t>
            </w:r>
          </w:p>
          <w:p w14:paraId="005762B0" w14:textId="77777777" w:rsidR="00F31CBC" w:rsidRDefault="00F31CBC" w:rsidP="00816921">
            <w:r w:rsidRPr="00F31CBC">
              <w:t>ITS_WSP-Tools-ExchangeTools-Home</w:t>
            </w:r>
          </w:p>
          <w:p w14:paraId="281195F7" w14:textId="77777777" w:rsidR="00F31CBC" w:rsidRDefault="00F31CBC" w:rsidP="00816921">
            <w:r w:rsidRPr="00F31CBC">
              <w:lastRenderedPageBreak/>
              <w:t>ITS_WSP-Access-CompromisedAccount-Managers</w:t>
            </w:r>
          </w:p>
          <w:p w14:paraId="22D78D78" w14:textId="77777777" w:rsidR="00F31CBC" w:rsidRDefault="00F31CBC" w:rsidP="00816921">
            <w:r w:rsidRPr="00F31CBC">
              <w:t>ITS_WSP-Tools-ExchangeTools-MailboxCreation</w:t>
            </w:r>
          </w:p>
          <w:p w14:paraId="7D3E0881" w14:textId="77777777" w:rsidR="00F31CBC" w:rsidRDefault="00F31CBC" w:rsidP="00816921">
            <w:r w:rsidRPr="00F31CBC">
              <w:t>ITS_WSP-Tools-ExchangeTools-Aliases</w:t>
            </w:r>
          </w:p>
          <w:p w14:paraId="1A0A98EE" w14:textId="77777777" w:rsidR="00F31CBC" w:rsidRDefault="00F31CBC" w:rsidP="00816921">
            <w:r w:rsidRPr="00F31CBC">
              <w:t>ITS_WSP-Tools-ExchangeTools-CompromisedAccount</w:t>
            </w:r>
          </w:p>
          <w:p w14:paraId="6D66D486" w14:textId="77777777" w:rsidR="00F31CBC" w:rsidRDefault="00F516C7" w:rsidP="00F516C7">
            <w:r w:rsidRPr="00F516C7">
              <w:t xml:space="preserve">ITS_WSP-Tools-Systems-Home  </w:t>
            </w:r>
          </w:p>
          <w:p w14:paraId="32C91180" w14:textId="77777777" w:rsidR="00F516C7" w:rsidRDefault="00F516C7" w:rsidP="00F516C7">
            <w:r w:rsidRPr="00F516C7">
              <w:t>ITS_WSP-Tools-Systems-Utility</w:t>
            </w:r>
          </w:p>
          <w:p w14:paraId="63ED9F78" w14:textId="2A382B0C" w:rsidR="00F516C7" w:rsidRDefault="00F516C7" w:rsidP="00F516C7">
            <w:r w:rsidRPr="00F516C7">
              <w:t>ITS_WSP-Tools-Systems-ADManagement</w:t>
            </w:r>
          </w:p>
        </w:tc>
        <w:tc>
          <w:tcPr>
            <w:tcW w:w="3955" w:type="dxa"/>
          </w:tcPr>
          <w:p w14:paraId="7E43C97D" w14:textId="0F111D45" w:rsidR="00AB0BF7" w:rsidRDefault="00F31CBC" w:rsidP="00816921">
            <w:r>
              <w:lastRenderedPageBreak/>
              <w:t>Win Tools</w:t>
            </w:r>
          </w:p>
          <w:p w14:paraId="6B061E50" w14:textId="2782869F" w:rsidR="00F31CBC" w:rsidRDefault="00F31CBC" w:rsidP="00816921">
            <w:r>
              <w:t xml:space="preserve"> AD Tools</w:t>
            </w:r>
          </w:p>
          <w:p w14:paraId="1B1BC2ED" w14:textId="230C71D8" w:rsidR="00F31CBC" w:rsidRDefault="00F31CBC" w:rsidP="00816921">
            <w:r>
              <w:t xml:space="preserve"> AD Tools Account Info</w:t>
            </w:r>
          </w:p>
          <w:p w14:paraId="0E42B756" w14:textId="15B89883" w:rsidR="00F31CBC" w:rsidRDefault="00F31CBC" w:rsidP="00816921">
            <w:r>
              <w:t xml:space="preserve"> AD Tools OU Admin Directory</w:t>
            </w:r>
          </w:p>
          <w:p w14:paraId="5AB14770" w14:textId="67809BB0" w:rsidR="00F31CBC" w:rsidRDefault="00F31CBC" w:rsidP="00816921">
            <w:r>
              <w:t xml:space="preserve"> Exchange Tools</w:t>
            </w:r>
          </w:p>
          <w:p w14:paraId="41F458F3" w14:textId="77777777" w:rsidR="00F31CBC" w:rsidRDefault="00F31CBC" w:rsidP="00816921">
            <w:r>
              <w:t xml:space="preserve"> MFA</w:t>
            </w:r>
          </w:p>
          <w:p w14:paraId="1F8853A2" w14:textId="77777777" w:rsidR="00F31CBC" w:rsidRDefault="00F31CBC" w:rsidP="00816921"/>
          <w:p w14:paraId="3D78E1EC" w14:textId="77777777" w:rsidR="00E56A9E" w:rsidRDefault="00E56A9E" w:rsidP="00816921"/>
          <w:p w14:paraId="79EFF984" w14:textId="5BD60B35" w:rsidR="00F31CBC" w:rsidRDefault="00F31CBC" w:rsidP="00816921">
            <w:r>
              <w:t>Mailbox Creation</w:t>
            </w:r>
          </w:p>
          <w:p w14:paraId="7BB41BD8" w14:textId="77777777" w:rsidR="00F31CBC" w:rsidRDefault="00F31CBC" w:rsidP="00816921">
            <w:r>
              <w:t>Alias Management</w:t>
            </w:r>
          </w:p>
          <w:p w14:paraId="5C4C8B7D" w14:textId="77777777" w:rsidR="00F31CBC" w:rsidRDefault="00F31CBC" w:rsidP="00816921">
            <w:r>
              <w:t>Compromised Accounts</w:t>
            </w:r>
          </w:p>
          <w:p w14:paraId="635E9EAE" w14:textId="7CB525B1" w:rsidR="00F31CBC" w:rsidRDefault="00F31CBC" w:rsidP="00816921"/>
          <w:p w14:paraId="4C73F960" w14:textId="7F3E5184" w:rsidR="00F516C7" w:rsidRDefault="00F516C7" w:rsidP="00816921">
            <w:r>
              <w:t>Systems Tools</w:t>
            </w:r>
          </w:p>
          <w:p w14:paraId="14CA2B0B" w14:textId="330BBF3E" w:rsidR="00F516C7" w:rsidRDefault="00F516C7" w:rsidP="00816921">
            <w:r>
              <w:t xml:space="preserve"> Utility</w:t>
            </w:r>
          </w:p>
          <w:p w14:paraId="6BD71583" w14:textId="77777777" w:rsidR="00F31CBC" w:rsidRDefault="00F31CBC" w:rsidP="00816921"/>
          <w:p w14:paraId="2F0AA636" w14:textId="6F2B18AD" w:rsidR="00F31CBC" w:rsidRDefault="00F31CBC" w:rsidP="00816921"/>
        </w:tc>
      </w:tr>
      <w:tr w:rsidR="00AB0BF7" w:rsidRPr="00AD2DAC" w14:paraId="301FC784" w14:textId="77777777" w:rsidTr="00F31CBC">
        <w:tc>
          <w:tcPr>
            <w:tcW w:w="1479" w:type="dxa"/>
          </w:tcPr>
          <w:p w14:paraId="651B913F" w14:textId="1146FFA5" w:rsidR="00AB0BF7" w:rsidRDefault="00AB0BF7" w:rsidP="00816921">
            <w:r>
              <w:lastRenderedPageBreak/>
              <w:t>Office365 Groups</w:t>
            </w:r>
          </w:p>
        </w:tc>
        <w:tc>
          <w:tcPr>
            <w:tcW w:w="4775" w:type="dxa"/>
          </w:tcPr>
          <w:p w14:paraId="13B22065" w14:textId="12597371" w:rsidR="00AB0BF7" w:rsidRDefault="00F516C7" w:rsidP="00816921">
            <w:r>
              <w:t>N/A</w:t>
            </w:r>
          </w:p>
        </w:tc>
        <w:tc>
          <w:tcPr>
            <w:tcW w:w="3955" w:type="dxa"/>
          </w:tcPr>
          <w:p w14:paraId="6DA00D01" w14:textId="5DFED159" w:rsidR="00AB0BF7" w:rsidRDefault="00AB0BF7" w:rsidP="00816921"/>
        </w:tc>
      </w:tr>
    </w:tbl>
    <w:p w14:paraId="112FE866" w14:textId="77777777" w:rsidR="00ED6520" w:rsidRPr="00FD7C46" w:rsidRDefault="00ED6520" w:rsidP="00ED6520">
      <w:pPr>
        <w:rPr>
          <w:lang w:eastAsia="en-AU"/>
        </w:rPr>
      </w:pPr>
    </w:p>
    <w:p w14:paraId="63B269EC" w14:textId="0C86518E" w:rsidR="007B7BBF" w:rsidRDefault="00F516C7" w:rsidP="000E15CC">
      <w:pPr>
        <w:pStyle w:val="Heading3"/>
      </w:pPr>
      <w:bookmarkStart w:id="80" w:name="_Toc7440299"/>
      <w:r>
        <w:t>Self Service Menu Structure</w:t>
      </w:r>
      <w:bookmarkEnd w:id="80"/>
    </w:p>
    <w:p w14:paraId="17F359C1" w14:textId="28776BD8" w:rsidR="009A4E22" w:rsidRPr="009A4E22" w:rsidRDefault="009A4E22" w:rsidP="009A4E22">
      <w:pPr>
        <w:rPr>
          <w:lang w:eastAsia="en-AU"/>
        </w:rPr>
      </w:pPr>
      <w:r>
        <w:rPr>
          <w:lang w:eastAsia="en-AU"/>
        </w:rPr>
        <w:t>Selfservice.unc.edu (Landing Page)</w:t>
      </w:r>
    </w:p>
    <w:p w14:paraId="63B269ED" w14:textId="3C5AA14B" w:rsidR="00644D38" w:rsidRDefault="009A4E22" w:rsidP="00644D38">
      <w:pPr>
        <w:rPr>
          <w:lang w:eastAsia="en-AU"/>
        </w:rPr>
      </w:pPr>
      <w:r>
        <w:rPr>
          <w:lang w:eastAsia="en-AU"/>
        </w:rPr>
        <w:t xml:space="preserve">    |</w:t>
      </w:r>
    </w:p>
    <w:p w14:paraId="7BEA95CE" w14:textId="5B669E43" w:rsidR="009A4E22" w:rsidRDefault="009A4E22" w:rsidP="0082715D">
      <w:pPr>
        <w:pStyle w:val="ListParagraph"/>
        <w:numPr>
          <w:ilvl w:val="0"/>
          <w:numId w:val="12"/>
        </w:numPr>
        <w:rPr>
          <w:lang w:eastAsia="en-AU"/>
        </w:rPr>
      </w:pPr>
      <w:r>
        <w:rPr>
          <w:lang w:eastAsia="en-AU"/>
        </w:rPr>
        <w:t xml:space="preserve">Dashboard </w:t>
      </w:r>
    </w:p>
    <w:p w14:paraId="0AD268C1" w14:textId="78FD7C40" w:rsidR="009A4E22" w:rsidRDefault="009A4E22" w:rsidP="0082715D">
      <w:pPr>
        <w:pStyle w:val="ListParagraph"/>
        <w:numPr>
          <w:ilvl w:val="0"/>
          <w:numId w:val="12"/>
        </w:numPr>
        <w:rPr>
          <w:lang w:eastAsia="en-AU"/>
        </w:rPr>
      </w:pPr>
      <w:r>
        <w:rPr>
          <w:lang w:eastAsia="en-AU"/>
        </w:rPr>
        <w:t>List Manager</w:t>
      </w:r>
    </w:p>
    <w:p w14:paraId="2F948AA7" w14:textId="5B060573" w:rsidR="009A4E22" w:rsidRDefault="009A4E22" w:rsidP="0082715D">
      <w:pPr>
        <w:pStyle w:val="ListParagraph"/>
        <w:numPr>
          <w:ilvl w:val="0"/>
          <w:numId w:val="12"/>
        </w:numPr>
        <w:rPr>
          <w:lang w:eastAsia="en-AU"/>
        </w:rPr>
      </w:pPr>
      <w:r>
        <w:rPr>
          <w:lang w:eastAsia="en-AU"/>
        </w:rPr>
        <w:t xml:space="preserve">    |</w:t>
      </w:r>
    </w:p>
    <w:p w14:paraId="110BF84D" w14:textId="7515F7F7" w:rsidR="009A4E22" w:rsidRDefault="009A4E22" w:rsidP="0082715D">
      <w:pPr>
        <w:pStyle w:val="ListParagraph"/>
        <w:numPr>
          <w:ilvl w:val="0"/>
          <w:numId w:val="12"/>
        </w:numPr>
        <w:rPr>
          <w:lang w:eastAsia="en-AU"/>
        </w:rPr>
      </w:pPr>
      <w:r>
        <w:rPr>
          <w:lang w:eastAsia="en-AU"/>
        </w:rPr>
        <w:t xml:space="preserve">    Landing Page</w:t>
      </w:r>
    </w:p>
    <w:p w14:paraId="66D6BA0F" w14:textId="522B8DAB" w:rsidR="009A4E22" w:rsidRDefault="009A4E22" w:rsidP="0082715D">
      <w:pPr>
        <w:pStyle w:val="ListParagraph"/>
        <w:numPr>
          <w:ilvl w:val="0"/>
          <w:numId w:val="12"/>
        </w:numPr>
        <w:rPr>
          <w:lang w:eastAsia="en-AU"/>
        </w:rPr>
      </w:pPr>
      <w:r>
        <w:rPr>
          <w:lang w:eastAsia="en-AU"/>
        </w:rPr>
        <w:t xml:space="preserve">    Login for Lyris</w:t>
      </w:r>
    </w:p>
    <w:p w14:paraId="6BE6B894" w14:textId="2DEB14A2" w:rsidR="009A4E22" w:rsidRDefault="009A4E22" w:rsidP="0082715D">
      <w:pPr>
        <w:pStyle w:val="ListParagraph"/>
        <w:numPr>
          <w:ilvl w:val="0"/>
          <w:numId w:val="12"/>
        </w:numPr>
        <w:rPr>
          <w:lang w:eastAsia="en-AU"/>
        </w:rPr>
      </w:pPr>
      <w:r>
        <w:rPr>
          <w:lang w:eastAsia="en-AU"/>
        </w:rPr>
        <w:t xml:space="preserve">    Information</w:t>
      </w:r>
    </w:p>
    <w:p w14:paraId="2E835602" w14:textId="0C82E84B" w:rsidR="009A4E22" w:rsidRDefault="009A4E22" w:rsidP="0082715D">
      <w:pPr>
        <w:pStyle w:val="ListParagraph"/>
        <w:numPr>
          <w:ilvl w:val="0"/>
          <w:numId w:val="12"/>
        </w:numPr>
        <w:rPr>
          <w:lang w:eastAsia="en-AU"/>
        </w:rPr>
      </w:pPr>
      <w:r>
        <w:rPr>
          <w:lang w:eastAsia="en-AU"/>
        </w:rPr>
        <w:t xml:space="preserve">    User Tools</w:t>
      </w:r>
    </w:p>
    <w:p w14:paraId="151639B3" w14:textId="64497E05" w:rsidR="009A4E22" w:rsidRDefault="009A4E22" w:rsidP="0082715D">
      <w:pPr>
        <w:pStyle w:val="ListParagraph"/>
        <w:numPr>
          <w:ilvl w:val="0"/>
          <w:numId w:val="12"/>
        </w:numPr>
        <w:rPr>
          <w:lang w:eastAsia="en-AU"/>
        </w:rPr>
      </w:pPr>
      <w:r>
        <w:rPr>
          <w:lang w:eastAsia="en-AU"/>
        </w:rPr>
        <w:t xml:space="preserve">        |</w:t>
      </w:r>
    </w:p>
    <w:p w14:paraId="727469FE" w14:textId="691FA918" w:rsidR="009A4E22" w:rsidRDefault="009A4E22" w:rsidP="0082715D">
      <w:pPr>
        <w:pStyle w:val="ListParagraph"/>
        <w:numPr>
          <w:ilvl w:val="0"/>
          <w:numId w:val="12"/>
        </w:numPr>
        <w:rPr>
          <w:lang w:eastAsia="en-AU"/>
        </w:rPr>
      </w:pPr>
      <w:r>
        <w:rPr>
          <w:lang w:eastAsia="en-AU"/>
        </w:rPr>
        <w:t xml:space="preserve">        Landing Page</w:t>
      </w:r>
    </w:p>
    <w:p w14:paraId="7EA6F5D3" w14:textId="13DD23FC" w:rsidR="009A4E22" w:rsidRDefault="009A4E22" w:rsidP="0082715D">
      <w:pPr>
        <w:pStyle w:val="ListParagraph"/>
        <w:numPr>
          <w:ilvl w:val="0"/>
          <w:numId w:val="12"/>
        </w:numPr>
        <w:rPr>
          <w:lang w:eastAsia="en-AU"/>
        </w:rPr>
      </w:pPr>
      <w:r>
        <w:rPr>
          <w:lang w:eastAsia="en-AU"/>
        </w:rPr>
        <w:t xml:space="preserve">        Check Subscriptions</w:t>
      </w:r>
    </w:p>
    <w:p w14:paraId="25BA2508" w14:textId="0200ED97" w:rsidR="009A4E22" w:rsidRDefault="009A4E22" w:rsidP="0082715D">
      <w:pPr>
        <w:pStyle w:val="ListParagraph"/>
        <w:numPr>
          <w:ilvl w:val="0"/>
          <w:numId w:val="12"/>
        </w:numPr>
        <w:rPr>
          <w:lang w:eastAsia="en-AU"/>
        </w:rPr>
      </w:pPr>
      <w:r>
        <w:rPr>
          <w:lang w:eastAsia="en-AU"/>
        </w:rPr>
        <w:t xml:space="preserve">        Search Lists</w:t>
      </w:r>
    </w:p>
    <w:p w14:paraId="78A77D10" w14:textId="3CFE5C2B" w:rsidR="009A4E22" w:rsidRDefault="009A4E22" w:rsidP="0082715D">
      <w:pPr>
        <w:pStyle w:val="ListParagraph"/>
        <w:numPr>
          <w:ilvl w:val="0"/>
          <w:numId w:val="12"/>
        </w:numPr>
        <w:rPr>
          <w:lang w:eastAsia="en-AU"/>
        </w:rPr>
      </w:pPr>
      <w:r>
        <w:rPr>
          <w:lang w:eastAsia="en-AU"/>
        </w:rPr>
        <w:t xml:space="preserve">    Admin Tools</w:t>
      </w:r>
    </w:p>
    <w:p w14:paraId="0522B30B" w14:textId="59F9DA56" w:rsidR="009A4E22" w:rsidRDefault="009A4E22" w:rsidP="0082715D">
      <w:pPr>
        <w:pStyle w:val="ListParagraph"/>
        <w:numPr>
          <w:ilvl w:val="0"/>
          <w:numId w:val="12"/>
        </w:numPr>
        <w:rPr>
          <w:lang w:eastAsia="en-AU"/>
        </w:rPr>
      </w:pPr>
      <w:r>
        <w:rPr>
          <w:lang w:eastAsia="en-AU"/>
        </w:rPr>
        <w:t xml:space="preserve">        |</w:t>
      </w:r>
    </w:p>
    <w:p w14:paraId="6139F9A5" w14:textId="1695688A" w:rsidR="009A4E22" w:rsidRDefault="009A4E22" w:rsidP="0082715D">
      <w:pPr>
        <w:pStyle w:val="ListParagraph"/>
        <w:numPr>
          <w:ilvl w:val="0"/>
          <w:numId w:val="12"/>
        </w:numPr>
        <w:rPr>
          <w:lang w:eastAsia="en-AU"/>
        </w:rPr>
      </w:pPr>
      <w:r>
        <w:rPr>
          <w:lang w:eastAsia="en-AU"/>
        </w:rPr>
        <w:t xml:space="preserve">        Landing Page</w:t>
      </w:r>
    </w:p>
    <w:p w14:paraId="7CD8457A" w14:textId="0066478A" w:rsidR="009A4E22" w:rsidRDefault="009A4E22" w:rsidP="0082715D">
      <w:pPr>
        <w:pStyle w:val="ListParagraph"/>
        <w:numPr>
          <w:ilvl w:val="0"/>
          <w:numId w:val="12"/>
        </w:numPr>
        <w:rPr>
          <w:lang w:eastAsia="en-AU"/>
        </w:rPr>
      </w:pPr>
      <w:r>
        <w:rPr>
          <w:lang w:eastAsia="en-AU"/>
        </w:rPr>
        <w:t xml:space="preserve">        Change List Owner</w:t>
      </w:r>
    </w:p>
    <w:p w14:paraId="6ED333F3" w14:textId="1704176F" w:rsidR="009A4E22" w:rsidRDefault="009A4E22" w:rsidP="0082715D">
      <w:pPr>
        <w:pStyle w:val="ListParagraph"/>
        <w:numPr>
          <w:ilvl w:val="0"/>
          <w:numId w:val="12"/>
        </w:numPr>
        <w:rPr>
          <w:lang w:eastAsia="en-AU"/>
        </w:rPr>
      </w:pPr>
      <w:r>
        <w:rPr>
          <w:lang w:eastAsia="en-AU"/>
        </w:rPr>
        <w:t xml:space="preserve">        Create List</w:t>
      </w:r>
    </w:p>
    <w:p w14:paraId="1303BF90" w14:textId="5B6D2E36" w:rsidR="009A4E22" w:rsidRDefault="009A4E22" w:rsidP="0082715D">
      <w:pPr>
        <w:pStyle w:val="ListParagraph"/>
        <w:numPr>
          <w:ilvl w:val="0"/>
          <w:numId w:val="12"/>
        </w:numPr>
        <w:rPr>
          <w:lang w:eastAsia="en-AU"/>
        </w:rPr>
      </w:pPr>
      <w:r>
        <w:rPr>
          <w:lang w:eastAsia="en-AU"/>
        </w:rPr>
        <w:t xml:space="preserve">        Delete List</w:t>
      </w:r>
    </w:p>
    <w:p w14:paraId="0692A669" w14:textId="0AF60FC3" w:rsidR="009A4E22" w:rsidRDefault="009A4E22" w:rsidP="0082715D">
      <w:pPr>
        <w:pStyle w:val="ListParagraph"/>
        <w:numPr>
          <w:ilvl w:val="0"/>
          <w:numId w:val="12"/>
        </w:numPr>
        <w:rPr>
          <w:lang w:eastAsia="en-AU"/>
        </w:rPr>
      </w:pPr>
      <w:r>
        <w:rPr>
          <w:lang w:eastAsia="en-AU"/>
        </w:rPr>
        <w:t xml:space="preserve">    Postmaster Tools*</w:t>
      </w:r>
    </w:p>
    <w:p w14:paraId="1CC762EA" w14:textId="432C8532" w:rsidR="009A4E22" w:rsidRDefault="009A4E22" w:rsidP="0082715D">
      <w:pPr>
        <w:pStyle w:val="ListParagraph"/>
        <w:numPr>
          <w:ilvl w:val="0"/>
          <w:numId w:val="12"/>
        </w:numPr>
        <w:rPr>
          <w:lang w:eastAsia="en-AU"/>
        </w:rPr>
      </w:pPr>
      <w:r>
        <w:rPr>
          <w:lang w:eastAsia="en-AU"/>
        </w:rPr>
        <w:t xml:space="preserve">    List Deletions*</w:t>
      </w:r>
    </w:p>
    <w:p w14:paraId="1DFEAE2D" w14:textId="62A30947" w:rsidR="009A4E22" w:rsidRDefault="009A4E22" w:rsidP="0082715D">
      <w:pPr>
        <w:pStyle w:val="ListParagraph"/>
        <w:numPr>
          <w:ilvl w:val="0"/>
          <w:numId w:val="12"/>
        </w:numPr>
        <w:rPr>
          <w:lang w:eastAsia="en-AU"/>
        </w:rPr>
      </w:pPr>
      <w:r>
        <w:rPr>
          <w:lang w:eastAsia="en-AU"/>
        </w:rPr>
        <w:t>Mass Mail **</w:t>
      </w:r>
    </w:p>
    <w:p w14:paraId="23A7DCB6" w14:textId="15BE62ED" w:rsidR="009A4E22" w:rsidRDefault="009A4E22" w:rsidP="0082715D">
      <w:pPr>
        <w:pStyle w:val="ListParagraph"/>
        <w:numPr>
          <w:ilvl w:val="0"/>
          <w:numId w:val="12"/>
        </w:numPr>
        <w:rPr>
          <w:lang w:eastAsia="en-AU"/>
        </w:rPr>
      </w:pPr>
      <w:r>
        <w:rPr>
          <w:lang w:eastAsia="en-AU"/>
        </w:rPr>
        <w:t>Win Tools*</w:t>
      </w:r>
    </w:p>
    <w:p w14:paraId="537BE34B" w14:textId="1D71B324" w:rsidR="009A4E22" w:rsidRDefault="009A4E22" w:rsidP="0082715D">
      <w:pPr>
        <w:pStyle w:val="ListParagraph"/>
        <w:numPr>
          <w:ilvl w:val="0"/>
          <w:numId w:val="12"/>
        </w:numPr>
        <w:rPr>
          <w:lang w:eastAsia="en-AU"/>
        </w:rPr>
      </w:pPr>
      <w:r>
        <w:rPr>
          <w:lang w:eastAsia="en-AU"/>
        </w:rPr>
        <w:t xml:space="preserve">    |</w:t>
      </w:r>
    </w:p>
    <w:p w14:paraId="2DF21DD5" w14:textId="193C0B6D" w:rsidR="009A4E22" w:rsidRDefault="009A4E22" w:rsidP="0082715D">
      <w:pPr>
        <w:pStyle w:val="ListParagraph"/>
        <w:numPr>
          <w:ilvl w:val="0"/>
          <w:numId w:val="12"/>
        </w:numPr>
        <w:rPr>
          <w:lang w:eastAsia="en-AU"/>
        </w:rPr>
      </w:pPr>
      <w:r>
        <w:rPr>
          <w:lang w:eastAsia="en-AU"/>
        </w:rPr>
        <w:t xml:space="preserve">    Exchange Tools</w:t>
      </w:r>
    </w:p>
    <w:p w14:paraId="2F8F0EE5" w14:textId="2B148675" w:rsidR="009A4E22" w:rsidRDefault="009A4E22" w:rsidP="0082715D">
      <w:pPr>
        <w:pStyle w:val="ListParagraph"/>
        <w:numPr>
          <w:ilvl w:val="0"/>
          <w:numId w:val="12"/>
        </w:numPr>
        <w:rPr>
          <w:lang w:eastAsia="en-AU"/>
        </w:rPr>
      </w:pPr>
      <w:r>
        <w:rPr>
          <w:lang w:eastAsia="en-AU"/>
        </w:rPr>
        <w:t xml:space="preserve">        |</w:t>
      </w:r>
    </w:p>
    <w:p w14:paraId="4D770793" w14:textId="42091D07" w:rsidR="009A4E22" w:rsidRDefault="009A4E22" w:rsidP="0082715D">
      <w:pPr>
        <w:pStyle w:val="ListParagraph"/>
        <w:numPr>
          <w:ilvl w:val="0"/>
          <w:numId w:val="12"/>
        </w:numPr>
        <w:rPr>
          <w:lang w:eastAsia="en-AU"/>
        </w:rPr>
      </w:pPr>
      <w:r>
        <w:rPr>
          <w:lang w:eastAsia="en-AU"/>
        </w:rPr>
        <w:t xml:space="preserve">        Landing Page</w:t>
      </w:r>
    </w:p>
    <w:p w14:paraId="72AB6231" w14:textId="5E740B62" w:rsidR="009A4E22" w:rsidRDefault="00E56A9E" w:rsidP="0082715D">
      <w:pPr>
        <w:pStyle w:val="ListParagraph"/>
        <w:numPr>
          <w:ilvl w:val="0"/>
          <w:numId w:val="12"/>
        </w:numPr>
        <w:rPr>
          <w:lang w:eastAsia="en-AU"/>
        </w:rPr>
      </w:pPr>
      <w:r>
        <w:rPr>
          <w:lang w:eastAsia="en-AU"/>
        </w:rPr>
        <w:t xml:space="preserve">        Provisioning</w:t>
      </w:r>
    </w:p>
    <w:p w14:paraId="24E58F7C" w14:textId="77842B1E" w:rsidR="00E56A9E" w:rsidRDefault="00E56A9E" w:rsidP="0082715D">
      <w:pPr>
        <w:pStyle w:val="ListParagraph"/>
        <w:numPr>
          <w:ilvl w:val="0"/>
          <w:numId w:val="12"/>
        </w:numPr>
        <w:rPr>
          <w:lang w:eastAsia="en-AU"/>
        </w:rPr>
      </w:pPr>
      <w:r>
        <w:rPr>
          <w:lang w:eastAsia="en-AU"/>
        </w:rPr>
        <w:t xml:space="preserve">        Aliases</w:t>
      </w:r>
    </w:p>
    <w:p w14:paraId="24772286" w14:textId="67BEC154" w:rsidR="00E56A9E" w:rsidRDefault="00E56A9E" w:rsidP="0082715D">
      <w:pPr>
        <w:pStyle w:val="ListParagraph"/>
        <w:numPr>
          <w:ilvl w:val="0"/>
          <w:numId w:val="12"/>
        </w:numPr>
        <w:rPr>
          <w:lang w:eastAsia="en-AU"/>
        </w:rPr>
      </w:pPr>
      <w:r>
        <w:rPr>
          <w:lang w:eastAsia="en-AU"/>
        </w:rPr>
        <w:t xml:space="preserve">        Resources</w:t>
      </w:r>
    </w:p>
    <w:p w14:paraId="1C0B9407" w14:textId="2337EB42" w:rsidR="00E56A9E" w:rsidRDefault="00E56A9E" w:rsidP="0082715D">
      <w:pPr>
        <w:pStyle w:val="ListParagraph"/>
        <w:numPr>
          <w:ilvl w:val="0"/>
          <w:numId w:val="12"/>
        </w:numPr>
        <w:rPr>
          <w:lang w:eastAsia="en-AU"/>
        </w:rPr>
      </w:pPr>
      <w:r>
        <w:rPr>
          <w:lang w:eastAsia="en-AU"/>
        </w:rPr>
        <w:t xml:space="preserve">        Compromised Accounts*</w:t>
      </w:r>
    </w:p>
    <w:p w14:paraId="33490BCF" w14:textId="00CBD839" w:rsidR="00E56A9E" w:rsidRDefault="00E56A9E" w:rsidP="0082715D">
      <w:pPr>
        <w:pStyle w:val="ListParagraph"/>
        <w:numPr>
          <w:ilvl w:val="0"/>
          <w:numId w:val="12"/>
        </w:numPr>
        <w:rPr>
          <w:lang w:eastAsia="en-AU"/>
        </w:rPr>
      </w:pPr>
      <w:r>
        <w:rPr>
          <w:lang w:eastAsia="en-AU"/>
        </w:rPr>
        <w:t xml:space="preserve">        MFA*</w:t>
      </w:r>
    </w:p>
    <w:p w14:paraId="2732A9BA" w14:textId="3075E5A1" w:rsidR="00E56A9E" w:rsidRDefault="00E56A9E" w:rsidP="0082715D">
      <w:pPr>
        <w:pStyle w:val="ListParagraph"/>
        <w:numPr>
          <w:ilvl w:val="0"/>
          <w:numId w:val="12"/>
        </w:numPr>
        <w:rPr>
          <w:lang w:eastAsia="en-AU"/>
        </w:rPr>
      </w:pPr>
      <w:r>
        <w:rPr>
          <w:lang w:eastAsia="en-AU"/>
        </w:rPr>
        <w:t xml:space="preserve">    AD Tools*</w:t>
      </w:r>
    </w:p>
    <w:p w14:paraId="35F720C3" w14:textId="20840812" w:rsidR="00E56A9E" w:rsidRDefault="00E56A9E" w:rsidP="0082715D">
      <w:pPr>
        <w:pStyle w:val="ListParagraph"/>
        <w:numPr>
          <w:ilvl w:val="0"/>
          <w:numId w:val="12"/>
        </w:numPr>
        <w:rPr>
          <w:lang w:eastAsia="en-AU"/>
        </w:rPr>
      </w:pPr>
      <w:r>
        <w:rPr>
          <w:lang w:eastAsia="en-AU"/>
        </w:rPr>
        <w:t xml:space="preserve">        |</w:t>
      </w:r>
    </w:p>
    <w:p w14:paraId="04365177" w14:textId="14224ACF" w:rsidR="00E56A9E" w:rsidRDefault="00E56A9E" w:rsidP="0082715D">
      <w:pPr>
        <w:pStyle w:val="ListParagraph"/>
        <w:numPr>
          <w:ilvl w:val="0"/>
          <w:numId w:val="12"/>
        </w:numPr>
        <w:rPr>
          <w:lang w:eastAsia="en-AU"/>
        </w:rPr>
      </w:pPr>
      <w:r>
        <w:rPr>
          <w:lang w:eastAsia="en-AU"/>
        </w:rPr>
        <w:t xml:space="preserve">        Landing Page</w:t>
      </w:r>
    </w:p>
    <w:p w14:paraId="029C9163" w14:textId="32558159" w:rsidR="00E56A9E" w:rsidRDefault="00E56A9E" w:rsidP="0082715D">
      <w:pPr>
        <w:pStyle w:val="ListParagraph"/>
        <w:numPr>
          <w:ilvl w:val="0"/>
          <w:numId w:val="12"/>
        </w:numPr>
        <w:rPr>
          <w:lang w:eastAsia="en-AU"/>
        </w:rPr>
      </w:pPr>
      <w:r>
        <w:rPr>
          <w:lang w:eastAsia="en-AU"/>
        </w:rPr>
        <w:lastRenderedPageBreak/>
        <w:t xml:space="preserve">        Organization Units</w:t>
      </w:r>
    </w:p>
    <w:p w14:paraId="154FFB6A" w14:textId="0243A86B" w:rsidR="00E56A9E" w:rsidRDefault="00E56A9E" w:rsidP="0082715D">
      <w:pPr>
        <w:pStyle w:val="ListParagraph"/>
        <w:numPr>
          <w:ilvl w:val="0"/>
          <w:numId w:val="12"/>
        </w:numPr>
        <w:rPr>
          <w:lang w:eastAsia="en-AU"/>
        </w:rPr>
      </w:pPr>
      <w:r>
        <w:rPr>
          <w:lang w:eastAsia="en-AU"/>
        </w:rPr>
        <w:t xml:space="preserve">        Account Info</w:t>
      </w:r>
    </w:p>
    <w:p w14:paraId="78A0B429" w14:textId="5C0F8F72" w:rsidR="00E56A9E" w:rsidRDefault="00E56A9E" w:rsidP="0082715D">
      <w:pPr>
        <w:pStyle w:val="ListParagraph"/>
        <w:numPr>
          <w:ilvl w:val="0"/>
          <w:numId w:val="12"/>
        </w:numPr>
        <w:rPr>
          <w:lang w:eastAsia="en-AU"/>
        </w:rPr>
      </w:pPr>
      <w:r>
        <w:rPr>
          <w:lang w:eastAsia="en-AU"/>
        </w:rPr>
        <w:t xml:space="preserve">        Account Lockouts</w:t>
      </w:r>
    </w:p>
    <w:p w14:paraId="5BFF00AC" w14:textId="6DA3164A" w:rsidR="00E56A9E" w:rsidRDefault="00E56A9E" w:rsidP="0082715D">
      <w:pPr>
        <w:pStyle w:val="ListParagraph"/>
        <w:numPr>
          <w:ilvl w:val="0"/>
          <w:numId w:val="12"/>
        </w:numPr>
        <w:rPr>
          <w:lang w:eastAsia="en-AU"/>
        </w:rPr>
      </w:pPr>
      <w:r>
        <w:rPr>
          <w:lang w:eastAsia="en-AU"/>
        </w:rPr>
        <w:t xml:space="preserve">        Groups</w:t>
      </w:r>
    </w:p>
    <w:p w14:paraId="249B1936" w14:textId="3E197B55" w:rsidR="00E56A9E" w:rsidRDefault="00E56A9E" w:rsidP="0082715D">
      <w:pPr>
        <w:pStyle w:val="ListParagraph"/>
        <w:numPr>
          <w:ilvl w:val="0"/>
          <w:numId w:val="12"/>
        </w:numPr>
        <w:rPr>
          <w:lang w:eastAsia="en-AU"/>
        </w:rPr>
      </w:pPr>
      <w:r>
        <w:rPr>
          <w:lang w:eastAsia="en-AU"/>
        </w:rPr>
        <w:t xml:space="preserve">    Systems*</w:t>
      </w:r>
    </w:p>
    <w:p w14:paraId="729D35FB" w14:textId="40F12E6E" w:rsidR="00E56A9E" w:rsidRDefault="00E56A9E" w:rsidP="0082715D">
      <w:pPr>
        <w:pStyle w:val="ListParagraph"/>
        <w:numPr>
          <w:ilvl w:val="0"/>
          <w:numId w:val="12"/>
        </w:numPr>
        <w:rPr>
          <w:lang w:eastAsia="en-AU"/>
        </w:rPr>
      </w:pPr>
      <w:r>
        <w:rPr>
          <w:lang w:eastAsia="en-AU"/>
        </w:rPr>
        <w:t xml:space="preserve">        |</w:t>
      </w:r>
    </w:p>
    <w:p w14:paraId="7F8F002F" w14:textId="5D0103A2" w:rsidR="00E56A9E" w:rsidRDefault="00E56A9E" w:rsidP="0082715D">
      <w:pPr>
        <w:pStyle w:val="ListParagraph"/>
        <w:numPr>
          <w:ilvl w:val="0"/>
          <w:numId w:val="12"/>
        </w:numPr>
        <w:rPr>
          <w:lang w:eastAsia="en-AU"/>
        </w:rPr>
      </w:pPr>
      <w:r>
        <w:rPr>
          <w:lang w:eastAsia="en-AU"/>
        </w:rPr>
        <w:t xml:space="preserve">        Landing Page</w:t>
      </w:r>
    </w:p>
    <w:p w14:paraId="0AF5397E" w14:textId="2ECFA19B" w:rsidR="00E56A9E" w:rsidRDefault="00E56A9E" w:rsidP="0082715D">
      <w:pPr>
        <w:pStyle w:val="ListParagraph"/>
        <w:numPr>
          <w:ilvl w:val="0"/>
          <w:numId w:val="12"/>
        </w:numPr>
        <w:rPr>
          <w:lang w:eastAsia="en-AU"/>
        </w:rPr>
      </w:pPr>
      <w:r>
        <w:rPr>
          <w:lang w:eastAsia="en-AU"/>
        </w:rPr>
        <w:t xml:space="preserve">        Account Management</w:t>
      </w:r>
    </w:p>
    <w:p w14:paraId="6E7774E6" w14:textId="5EB51B8F" w:rsidR="00E56A9E" w:rsidRDefault="00E56A9E" w:rsidP="0082715D">
      <w:pPr>
        <w:pStyle w:val="ListParagraph"/>
        <w:numPr>
          <w:ilvl w:val="0"/>
          <w:numId w:val="12"/>
        </w:numPr>
        <w:rPr>
          <w:lang w:eastAsia="en-AU"/>
        </w:rPr>
      </w:pPr>
      <w:r>
        <w:rPr>
          <w:lang w:eastAsia="en-AU"/>
        </w:rPr>
        <w:t xml:space="preserve">        User Lockouts</w:t>
      </w:r>
    </w:p>
    <w:p w14:paraId="07D094F1" w14:textId="1B830EBA" w:rsidR="00E56A9E" w:rsidRDefault="00E56A9E" w:rsidP="0082715D">
      <w:pPr>
        <w:pStyle w:val="ListParagraph"/>
        <w:numPr>
          <w:ilvl w:val="0"/>
          <w:numId w:val="12"/>
        </w:numPr>
        <w:rPr>
          <w:lang w:eastAsia="en-AU"/>
        </w:rPr>
      </w:pPr>
      <w:r>
        <w:rPr>
          <w:lang w:eastAsia="en-AU"/>
        </w:rPr>
        <w:t xml:space="preserve">       Shared Mailbox</w:t>
      </w:r>
    </w:p>
    <w:p w14:paraId="0DD8AADA" w14:textId="19EC7224" w:rsidR="00E56A9E" w:rsidRDefault="00E56A9E" w:rsidP="0082715D">
      <w:pPr>
        <w:pStyle w:val="ListParagraph"/>
        <w:numPr>
          <w:ilvl w:val="0"/>
          <w:numId w:val="12"/>
        </w:numPr>
        <w:rPr>
          <w:lang w:eastAsia="en-AU"/>
        </w:rPr>
      </w:pPr>
      <w:r>
        <w:rPr>
          <w:lang w:eastAsia="en-AU"/>
        </w:rPr>
        <w:t xml:space="preserve">       Resource Mailbox</w:t>
      </w:r>
    </w:p>
    <w:p w14:paraId="1EE3912B" w14:textId="53FD3938" w:rsidR="00E56A9E" w:rsidRDefault="00E56A9E" w:rsidP="0082715D">
      <w:pPr>
        <w:pStyle w:val="ListParagraph"/>
        <w:numPr>
          <w:ilvl w:val="0"/>
          <w:numId w:val="12"/>
        </w:numPr>
        <w:rPr>
          <w:lang w:eastAsia="en-AU"/>
        </w:rPr>
      </w:pPr>
      <w:r>
        <w:rPr>
          <w:lang w:eastAsia="en-AU"/>
        </w:rPr>
        <w:t xml:space="preserve">       Alias Authority</w:t>
      </w:r>
    </w:p>
    <w:p w14:paraId="3488F847" w14:textId="4662E0E9" w:rsidR="00E56A9E" w:rsidRDefault="00E56A9E" w:rsidP="0082715D">
      <w:pPr>
        <w:pStyle w:val="ListParagraph"/>
        <w:numPr>
          <w:ilvl w:val="0"/>
          <w:numId w:val="12"/>
        </w:numPr>
        <w:rPr>
          <w:lang w:eastAsia="en-AU"/>
        </w:rPr>
      </w:pPr>
      <w:r>
        <w:rPr>
          <w:lang w:eastAsia="en-AU"/>
        </w:rPr>
        <w:t xml:space="preserve">       Forwarding Authority</w:t>
      </w:r>
    </w:p>
    <w:p w14:paraId="5A5B1D10" w14:textId="02357FF0" w:rsidR="00E56A9E" w:rsidRDefault="00E56A9E" w:rsidP="0082715D">
      <w:pPr>
        <w:pStyle w:val="ListParagraph"/>
        <w:numPr>
          <w:ilvl w:val="0"/>
          <w:numId w:val="12"/>
        </w:numPr>
        <w:rPr>
          <w:lang w:eastAsia="en-AU"/>
        </w:rPr>
      </w:pPr>
      <w:r>
        <w:rPr>
          <w:lang w:eastAsia="en-AU"/>
        </w:rPr>
        <w:t xml:space="preserve">       Group Management</w:t>
      </w:r>
    </w:p>
    <w:p w14:paraId="5979D8E7" w14:textId="3953827F" w:rsidR="00E56A9E" w:rsidRDefault="00E56A9E" w:rsidP="0082715D">
      <w:pPr>
        <w:pStyle w:val="ListParagraph"/>
        <w:numPr>
          <w:ilvl w:val="0"/>
          <w:numId w:val="12"/>
        </w:numPr>
        <w:rPr>
          <w:lang w:eastAsia="en-AU"/>
        </w:rPr>
      </w:pPr>
      <w:r>
        <w:rPr>
          <w:lang w:eastAsia="en-AU"/>
        </w:rPr>
        <w:t>Office365 Groups</w:t>
      </w:r>
    </w:p>
    <w:p w14:paraId="67DF7D7E" w14:textId="77777777" w:rsidR="00E56A9E" w:rsidRDefault="00E56A9E" w:rsidP="00E56A9E">
      <w:pPr>
        <w:ind w:left="192"/>
        <w:rPr>
          <w:lang w:eastAsia="en-AU"/>
        </w:rPr>
      </w:pPr>
    </w:p>
    <w:p w14:paraId="63B26A06" w14:textId="17EC9A62" w:rsidR="007D7EE9" w:rsidRDefault="00970B9F" w:rsidP="000E15CC">
      <w:pPr>
        <w:pStyle w:val="Heading2"/>
      </w:pPr>
      <w:bookmarkStart w:id="81" w:name="_Toc10010913"/>
      <w:bookmarkStart w:id="82" w:name="_Toc12350055"/>
      <w:bookmarkStart w:id="83" w:name="_Toc12411481"/>
      <w:bookmarkStart w:id="84" w:name="_Toc143150784"/>
      <w:bookmarkStart w:id="85" w:name="_Toc494184319"/>
      <w:bookmarkStart w:id="86" w:name="_Toc7440300"/>
      <w:r>
        <w:t xml:space="preserve">Interface </w:t>
      </w:r>
      <w:r w:rsidR="007D7EE9">
        <w:t>Requirements</w:t>
      </w:r>
      <w:bookmarkEnd w:id="81"/>
      <w:bookmarkEnd w:id="82"/>
      <w:bookmarkEnd w:id="83"/>
      <w:bookmarkEnd w:id="84"/>
      <w:bookmarkEnd w:id="85"/>
      <w:bookmarkEnd w:id="86"/>
    </w:p>
    <w:p w14:paraId="63B26A07" w14:textId="77777777" w:rsidR="007D7EE9" w:rsidRDefault="007D7EE9" w:rsidP="007D7EE9"/>
    <w:p w14:paraId="63B26A08" w14:textId="70D8FA5D" w:rsidR="007D7EE9" w:rsidRDefault="00BE1E66" w:rsidP="000E15CC">
      <w:pPr>
        <w:pStyle w:val="Heading3"/>
      </w:pPr>
      <w:bookmarkStart w:id="87" w:name="_Toc494184320"/>
      <w:bookmarkStart w:id="88" w:name="_Toc7440301"/>
      <w:r>
        <w:t xml:space="preserve">User Interface </w:t>
      </w:r>
      <w:r w:rsidR="002C3C5A">
        <w:t>Authentication/Authorization</w:t>
      </w:r>
      <w:bookmarkEnd w:id="87"/>
      <w:bookmarkEnd w:id="88"/>
    </w:p>
    <w:p w14:paraId="63B26A09" w14:textId="77777777" w:rsidR="007D7EE9" w:rsidRDefault="007D7EE9" w:rsidP="007D7EE9"/>
    <w:tbl>
      <w:tblPr>
        <w:tblW w:w="9923" w:type="dxa"/>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677"/>
        <w:gridCol w:w="7346"/>
        <w:gridCol w:w="900"/>
      </w:tblGrid>
      <w:tr w:rsidR="004C05EA" w:rsidRPr="00987694" w14:paraId="63B26A0D" w14:textId="77777777" w:rsidTr="00841BC4">
        <w:trPr>
          <w:cantSplit/>
          <w:tblHeader/>
        </w:trPr>
        <w:tc>
          <w:tcPr>
            <w:tcW w:w="1677" w:type="dxa"/>
            <w:shd w:val="pct5" w:color="auto" w:fill="FFFFFF"/>
          </w:tcPr>
          <w:p w14:paraId="63B26A0A" w14:textId="77777777" w:rsidR="004C05EA" w:rsidRPr="00987694" w:rsidRDefault="004C05EA" w:rsidP="00F148ED">
            <w:pPr>
              <w:pStyle w:val="TableText"/>
              <w:rPr>
                <w:b/>
              </w:rPr>
            </w:pPr>
            <w:r w:rsidRPr="00987694">
              <w:rPr>
                <w:b/>
              </w:rPr>
              <w:t xml:space="preserve">Section/ Requirement ID </w:t>
            </w:r>
          </w:p>
        </w:tc>
        <w:tc>
          <w:tcPr>
            <w:tcW w:w="7346" w:type="dxa"/>
            <w:shd w:val="pct5" w:color="auto" w:fill="FFFFFF"/>
            <w:vAlign w:val="bottom"/>
          </w:tcPr>
          <w:p w14:paraId="63B26A0B" w14:textId="77777777" w:rsidR="004C05EA" w:rsidRPr="00987694" w:rsidRDefault="004C05EA" w:rsidP="00F148ED">
            <w:pPr>
              <w:pStyle w:val="TableText"/>
              <w:rPr>
                <w:b/>
              </w:rPr>
            </w:pPr>
            <w:r w:rsidRPr="00987694">
              <w:rPr>
                <w:b/>
              </w:rPr>
              <w:t>Requirement Definition</w:t>
            </w:r>
          </w:p>
        </w:tc>
        <w:tc>
          <w:tcPr>
            <w:tcW w:w="900" w:type="dxa"/>
            <w:shd w:val="pct5" w:color="auto" w:fill="FFFFFF"/>
          </w:tcPr>
          <w:p w14:paraId="63B26A0C" w14:textId="77777777" w:rsidR="004C05EA" w:rsidRPr="00987694" w:rsidRDefault="004C05EA" w:rsidP="00F148ED">
            <w:pPr>
              <w:pStyle w:val="TableText"/>
              <w:rPr>
                <w:b/>
              </w:rPr>
            </w:pPr>
            <w:r>
              <w:rPr>
                <w:b/>
              </w:rPr>
              <w:t>Priority</w:t>
            </w:r>
          </w:p>
        </w:tc>
      </w:tr>
      <w:tr w:rsidR="004C05EA" w:rsidRPr="00987694" w14:paraId="63B26A11" w14:textId="77777777" w:rsidTr="00841BC4">
        <w:trPr>
          <w:cantSplit/>
        </w:trPr>
        <w:tc>
          <w:tcPr>
            <w:tcW w:w="1677" w:type="dxa"/>
          </w:tcPr>
          <w:p w14:paraId="63B26A0E" w14:textId="6AEB536D" w:rsidR="004C05EA" w:rsidRPr="00987694" w:rsidRDefault="00970B9F" w:rsidP="004C05EA">
            <w:pPr>
              <w:pStyle w:val="TableText"/>
            </w:pPr>
            <w:r>
              <w:t>UI1</w:t>
            </w:r>
            <w:r w:rsidR="004C05EA">
              <w:t>.</w:t>
            </w:r>
            <w:r w:rsidR="00E91D4F">
              <w:t>1</w:t>
            </w:r>
          </w:p>
        </w:tc>
        <w:tc>
          <w:tcPr>
            <w:tcW w:w="7346" w:type="dxa"/>
          </w:tcPr>
          <w:p w14:paraId="63B26A0F" w14:textId="2721A8EF" w:rsidR="004C05EA" w:rsidRPr="00987694" w:rsidRDefault="00187523" w:rsidP="004C05EA">
            <w:pPr>
              <w:pStyle w:val="TableText"/>
            </w:pPr>
            <w:r>
              <w:t>Authentication via Shibboleth</w:t>
            </w:r>
          </w:p>
        </w:tc>
        <w:tc>
          <w:tcPr>
            <w:tcW w:w="900" w:type="dxa"/>
          </w:tcPr>
          <w:p w14:paraId="63B26A10" w14:textId="77777777" w:rsidR="004C05EA" w:rsidRPr="00987694" w:rsidRDefault="004C05EA" w:rsidP="004C05EA">
            <w:pPr>
              <w:pStyle w:val="TableText"/>
            </w:pPr>
            <w:r>
              <w:t>Must</w:t>
            </w:r>
          </w:p>
        </w:tc>
      </w:tr>
      <w:tr w:rsidR="004C05EA" w:rsidRPr="00987694" w14:paraId="63B26A15" w14:textId="77777777" w:rsidTr="00841BC4">
        <w:trPr>
          <w:cantSplit/>
        </w:trPr>
        <w:tc>
          <w:tcPr>
            <w:tcW w:w="1677" w:type="dxa"/>
          </w:tcPr>
          <w:p w14:paraId="63B26A12" w14:textId="60EC74C8" w:rsidR="004C05EA" w:rsidRPr="00987694" w:rsidRDefault="00970B9F" w:rsidP="00E91D4F">
            <w:pPr>
              <w:pStyle w:val="TableText"/>
            </w:pPr>
            <w:r>
              <w:t>UI</w:t>
            </w:r>
            <w:r w:rsidDel="00970B9F">
              <w:t xml:space="preserve"> </w:t>
            </w:r>
            <w:r w:rsidR="004C05EA">
              <w:t>1.</w:t>
            </w:r>
            <w:r w:rsidR="00E91D4F">
              <w:t>2</w:t>
            </w:r>
          </w:p>
        </w:tc>
        <w:tc>
          <w:tcPr>
            <w:tcW w:w="7346" w:type="dxa"/>
          </w:tcPr>
          <w:p w14:paraId="63B26A13" w14:textId="49D9823C" w:rsidR="004C05EA" w:rsidRPr="00987694" w:rsidRDefault="00187523" w:rsidP="00187523">
            <w:pPr>
              <w:pStyle w:val="TableText"/>
            </w:pPr>
            <w:r>
              <w:t>After authentication, redirect to SelfService</w:t>
            </w:r>
          </w:p>
        </w:tc>
        <w:tc>
          <w:tcPr>
            <w:tcW w:w="900" w:type="dxa"/>
          </w:tcPr>
          <w:p w14:paraId="63B26A14" w14:textId="77777777" w:rsidR="004C05EA" w:rsidRPr="00987694" w:rsidRDefault="004C05EA" w:rsidP="004C05EA">
            <w:pPr>
              <w:pStyle w:val="TableText"/>
            </w:pPr>
            <w:r>
              <w:t>Must</w:t>
            </w:r>
          </w:p>
        </w:tc>
      </w:tr>
      <w:tr w:rsidR="004C05EA" w:rsidRPr="00987694" w14:paraId="63B26A1D" w14:textId="77777777" w:rsidTr="00841BC4">
        <w:trPr>
          <w:cantSplit/>
          <w:trHeight w:val="340"/>
        </w:trPr>
        <w:tc>
          <w:tcPr>
            <w:tcW w:w="1677" w:type="dxa"/>
          </w:tcPr>
          <w:p w14:paraId="63B26A1A" w14:textId="0E2AA089" w:rsidR="004C05EA" w:rsidRPr="00987694" w:rsidRDefault="00970B9F" w:rsidP="00E91D4F">
            <w:pPr>
              <w:pStyle w:val="TableText"/>
            </w:pPr>
            <w:r>
              <w:t>UI</w:t>
            </w:r>
            <w:r w:rsidDel="00970B9F">
              <w:t xml:space="preserve"> </w:t>
            </w:r>
            <w:r w:rsidR="004C05EA">
              <w:t>1.</w:t>
            </w:r>
            <w:r w:rsidR="00E91D4F">
              <w:t>3</w:t>
            </w:r>
          </w:p>
        </w:tc>
        <w:tc>
          <w:tcPr>
            <w:tcW w:w="7346" w:type="dxa"/>
          </w:tcPr>
          <w:p w14:paraId="63B26A1B" w14:textId="5701B9F4" w:rsidR="004C05EA" w:rsidRPr="00987694" w:rsidRDefault="00187523" w:rsidP="004C05EA">
            <w:pPr>
              <w:pStyle w:val="TableText"/>
            </w:pPr>
            <w:r>
              <w:t>SelfService redirects to Identity Server for authorization and user identification</w:t>
            </w:r>
          </w:p>
        </w:tc>
        <w:tc>
          <w:tcPr>
            <w:tcW w:w="900" w:type="dxa"/>
          </w:tcPr>
          <w:p w14:paraId="63B26A1C" w14:textId="5B04CEE7" w:rsidR="004C05EA" w:rsidRPr="00987694" w:rsidRDefault="00187523" w:rsidP="004C05EA">
            <w:pPr>
              <w:pStyle w:val="TableText"/>
            </w:pPr>
            <w:r>
              <w:t>Must</w:t>
            </w:r>
          </w:p>
        </w:tc>
      </w:tr>
      <w:tr w:rsidR="004C05EA" w:rsidRPr="00987694" w14:paraId="63B26A21" w14:textId="77777777" w:rsidTr="00841BC4">
        <w:trPr>
          <w:cantSplit/>
          <w:trHeight w:val="340"/>
        </w:trPr>
        <w:tc>
          <w:tcPr>
            <w:tcW w:w="1677" w:type="dxa"/>
          </w:tcPr>
          <w:p w14:paraId="63B26A1E" w14:textId="145D4DE9" w:rsidR="004C05EA" w:rsidRPr="00987694" w:rsidRDefault="00970B9F" w:rsidP="00E91D4F">
            <w:pPr>
              <w:pStyle w:val="TableText"/>
            </w:pPr>
            <w:r>
              <w:t>UI</w:t>
            </w:r>
            <w:r w:rsidDel="00970B9F">
              <w:t xml:space="preserve"> </w:t>
            </w:r>
            <w:r w:rsidR="00232BBD">
              <w:t>1.</w:t>
            </w:r>
            <w:r w:rsidR="00E91D4F">
              <w:t>4</w:t>
            </w:r>
          </w:p>
        </w:tc>
        <w:tc>
          <w:tcPr>
            <w:tcW w:w="7346" w:type="dxa"/>
          </w:tcPr>
          <w:p w14:paraId="63B26A1F" w14:textId="2423991C" w:rsidR="004C05EA" w:rsidRPr="00987694" w:rsidRDefault="00187523" w:rsidP="00F148ED">
            <w:pPr>
              <w:pStyle w:val="TableText"/>
            </w:pPr>
            <w:r>
              <w:t>Returning to SelfService, an identity token will be provided</w:t>
            </w:r>
          </w:p>
        </w:tc>
        <w:tc>
          <w:tcPr>
            <w:tcW w:w="900" w:type="dxa"/>
          </w:tcPr>
          <w:p w14:paraId="63B26A20" w14:textId="77777777" w:rsidR="004C05EA" w:rsidRPr="00987694" w:rsidRDefault="00232BBD" w:rsidP="00F148ED">
            <w:pPr>
              <w:pStyle w:val="TableText"/>
            </w:pPr>
            <w:r>
              <w:t>Must</w:t>
            </w:r>
          </w:p>
        </w:tc>
      </w:tr>
      <w:tr w:rsidR="00232BBD" w:rsidRPr="00987694" w14:paraId="63B26A25" w14:textId="77777777" w:rsidTr="00841BC4">
        <w:trPr>
          <w:cantSplit/>
          <w:trHeight w:val="340"/>
        </w:trPr>
        <w:tc>
          <w:tcPr>
            <w:tcW w:w="1677" w:type="dxa"/>
          </w:tcPr>
          <w:p w14:paraId="63B26A22" w14:textId="32D1D430" w:rsidR="00232BBD" w:rsidRDefault="00970B9F" w:rsidP="00E91D4F">
            <w:pPr>
              <w:pStyle w:val="TableText"/>
            </w:pPr>
            <w:r>
              <w:t>UI</w:t>
            </w:r>
            <w:r w:rsidDel="00970B9F">
              <w:t xml:space="preserve"> </w:t>
            </w:r>
            <w:r w:rsidR="00232BBD">
              <w:t>1.</w:t>
            </w:r>
            <w:r w:rsidR="00187523">
              <w:t>5</w:t>
            </w:r>
          </w:p>
        </w:tc>
        <w:tc>
          <w:tcPr>
            <w:tcW w:w="7346" w:type="dxa"/>
          </w:tcPr>
          <w:p w14:paraId="63B26A23" w14:textId="06E03767" w:rsidR="00187523" w:rsidRDefault="00187523" w:rsidP="00F148ED">
            <w:pPr>
              <w:pStyle w:val="TableText"/>
            </w:pPr>
            <w:r>
              <w:t>SelfService sets default Bearer token for all subsequent HTTP calls</w:t>
            </w:r>
          </w:p>
        </w:tc>
        <w:tc>
          <w:tcPr>
            <w:tcW w:w="900" w:type="dxa"/>
          </w:tcPr>
          <w:p w14:paraId="63B26A24" w14:textId="77777777" w:rsidR="00232BBD" w:rsidRDefault="00232BBD" w:rsidP="00F148ED">
            <w:pPr>
              <w:pStyle w:val="TableText"/>
            </w:pPr>
            <w:r>
              <w:t>Must</w:t>
            </w:r>
          </w:p>
        </w:tc>
      </w:tr>
      <w:tr w:rsidR="00187523" w:rsidRPr="00987694" w14:paraId="0772B37C" w14:textId="77777777" w:rsidTr="00841BC4">
        <w:trPr>
          <w:cantSplit/>
          <w:trHeight w:val="340"/>
        </w:trPr>
        <w:tc>
          <w:tcPr>
            <w:tcW w:w="1677" w:type="dxa"/>
          </w:tcPr>
          <w:p w14:paraId="3641D2C5" w14:textId="142C733B" w:rsidR="00187523" w:rsidRDefault="00187523" w:rsidP="00E91D4F">
            <w:pPr>
              <w:pStyle w:val="TableText"/>
            </w:pPr>
            <w:r>
              <w:t>UI</w:t>
            </w:r>
            <w:r w:rsidDel="00970B9F">
              <w:t xml:space="preserve"> </w:t>
            </w:r>
            <w:r>
              <w:t>1.6</w:t>
            </w:r>
          </w:p>
        </w:tc>
        <w:tc>
          <w:tcPr>
            <w:tcW w:w="7346" w:type="dxa"/>
          </w:tcPr>
          <w:p w14:paraId="163FA297" w14:textId="77CC4715" w:rsidR="00187523" w:rsidRDefault="00187523" w:rsidP="00F148ED">
            <w:pPr>
              <w:pStyle w:val="TableText"/>
            </w:pPr>
            <w:r>
              <w:t>Call is made to SelfService Business API for available routes given available roles</w:t>
            </w:r>
          </w:p>
        </w:tc>
        <w:tc>
          <w:tcPr>
            <w:tcW w:w="900" w:type="dxa"/>
          </w:tcPr>
          <w:p w14:paraId="224D3839" w14:textId="17D1D457" w:rsidR="00187523" w:rsidRDefault="00187523" w:rsidP="00F148ED">
            <w:pPr>
              <w:pStyle w:val="TableText"/>
            </w:pPr>
            <w:r>
              <w:t>Must</w:t>
            </w:r>
          </w:p>
        </w:tc>
      </w:tr>
    </w:tbl>
    <w:p w14:paraId="63B26A26" w14:textId="77777777" w:rsidR="004C05EA" w:rsidRDefault="004C05EA" w:rsidP="004C05EA"/>
    <w:p w14:paraId="63B26A27" w14:textId="77777777" w:rsidR="004C05EA" w:rsidRPr="004C05EA" w:rsidRDefault="004C05EA" w:rsidP="004C05EA"/>
    <w:p w14:paraId="63B26A28" w14:textId="4C947191" w:rsidR="007D7EE9" w:rsidRDefault="002349F9" w:rsidP="000E15CC">
      <w:pPr>
        <w:pStyle w:val="Heading3"/>
      </w:pPr>
      <w:bookmarkStart w:id="89" w:name="_Toc7440302"/>
      <w:r>
        <w:t>Dashboard Email Sign-Up (/dashboard)</w:t>
      </w:r>
      <w:bookmarkEnd w:id="89"/>
    </w:p>
    <w:p w14:paraId="63B26A29" w14:textId="77777777" w:rsidR="00232BBD" w:rsidRPr="00232BBD" w:rsidRDefault="00232BBD" w:rsidP="00232BBD">
      <w:pPr>
        <w:rPr>
          <w:lang w:eastAsia="en-AU"/>
        </w:rPr>
      </w:pPr>
    </w:p>
    <w:tbl>
      <w:tblPr>
        <w:tblW w:w="9923" w:type="dxa"/>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677"/>
        <w:gridCol w:w="7346"/>
        <w:gridCol w:w="900"/>
      </w:tblGrid>
      <w:tr w:rsidR="00232BBD" w:rsidRPr="00987694" w14:paraId="63B26A2D" w14:textId="77777777" w:rsidTr="00841BC4">
        <w:trPr>
          <w:cantSplit/>
          <w:tblHeader/>
        </w:trPr>
        <w:tc>
          <w:tcPr>
            <w:tcW w:w="1677" w:type="dxa"/>
            <w:shd w:val="pct5" w:color="auto" w:fill="FFFFFF"/>
          </w:tcPr>
          <w:p w14:paraId="63B26A2A" w14:textId="77777777" w:rsidR="00232BBD" w:rsidRPr="00987694" w:rsidRDefault="00232BBD" w:rsidP="00B21925">
            <w:pPr>
              <w:pStyle w:val="TableText"/>
              <w:rPr>
                <w:b/>
              </w:rPr>
            </w:pPr>
            <w:r w:rsidRPr="00987694">
              <w:rPr>
                <w:b/>
              </w:rPr>
              <w:t xml:space="preserve">Section/ Requirement ID </w:t>
            </w:r>
          </w:p>
        </w:tc>
        <w:tc>
          <w:tcPr>
            <w:tcW w:w="7346" w:type="dxa"/>
            <w:shd w:val="pct5" w:color="auto" w:fill="FFFFFF"/>
            <w:vAlign w:val="bottom"/>
          </w:tcPr>
          <w:p w14:paraId="63B26A2B" w14:textId="77777777" w:rsidR="00232BBD" w:rsidRPr="00987694" w:rsidRDefault="00232BBD" w:rsidP="00B21925">
            <w:pPr>
              <w:pStyle w:val="TableText"/>
              <w:rPr>
                <w:b/>
              </w:rPr>
            </w:pPr>
            <w:r w:rsidRPr="00987694">
              <w:rPr>
                <w:b/>
              </w:rPr>
              <w:t>Requirement Definition</w:t>
            </w:r>
          </w:p>
        </w:tc>
        <w:tc>
          <w:tcPr>
            <w:tcW w:w="900" w:type="dxa"/>
            <w:shd w:val="pct5" w:color="auto" w:fill="FFFFFF"/>
          </w:tcPr>
          <w:p w14:paraId="63B26A2C" w14:textId="77777777" w:rsidR="00232BBD" w:rsidRPr="00987694" w:rsidRDefault="00232BBD" w:rsidP="00B21925">
            <w:pPr>
              <w:pStyle w:val="TableText"/>
              <w:rPr>
                <w:b/>
              </w:rPr>
            </w:pPr>
            <w:r>
              <w:rPr>
                <w:b/>
              </w:rPr>
              <w:t>Priority</w:t>
            </w:r>
          </w:p>
        </w:tc>
      </w:tr>
      <w:tr w:rsidR="00232BBD" w:rsidRPr="00987694" w14:paraId="63B26A31" w14:textId="77777777" w:rsidTr="00841BC4">
        <w:trPr>
          <w:cantSplit/>
        </w:trPr>
        <w:tc>
          <w:tcPr>
            <w:tcW w:w="1677" w:type="dxa"/>
          </w:tcPr>
          <w:p w14:paraId="63B26A2E" w14:textId="618A13CD" w:rsidR="00232BBD" w:rsidRPr="00987694" w:rsidRDefault="00970B9F" w:rsidP="00232BBD">
            <w:pPr>
              <w:pStyle w:val="TableText"/>
            </w:pPr>
            <w:r>
              <w:t>UI</w:t>
            </w:r>
            <w:r w:rsidDel="00970B9F">
              <w:t xml:space="preserve"> </w:t>
            </w:r>
            <w:r w:rsidR="00232BBD">
              <w:t>2.</w:t>
            </w:r>
            <w:r w:rsidR="00E91D4F">
              <w:t>1</w:t>
            </w:r>
          </w:p>
        </w:tc>
        <w:tc>
          <w:tcPr>
            <w:tcW w:w="7346" w:type="dxa"/>
          </w:tcPr>
          <w:p w14:paraId="63B26A2F" w14:textId="43BABEE5" w:rsidR="00232BBD" w:rsidRPr="00987694" w:rsidRDefault="002349F9" w:rsidP="00232BBD">
            <w:pPr>
              <w:pStyle w:val="TableText"/>
            </w:pPr>
            <w:r>
              <w:t>Next GAL Sync Notification Widget</w:t>
            </w:r>
          </w:p>
        </w:tc>
        <w:tc>
          <w:tcPr>
            <w:tcW w:w="900" w:type="dxa"/>
          </w:tcPr>
          <w:p w14:paraId="63B26A30" w14:textId="77777777" w:rsidR="00232BBD" w:rsidRPr="00987694" w:rsidRDefault="00232BBD" w:rsidP="00B21925">
            <w:pPr>
              <w:pStyle w:val="TableText"/>
            </w:pPr>
            <w:r>
              <w:t>Must</w:t>
            </w:r>
          </w:p>
        </w:tc>
      </w:tr>
      <w:tr w:rsidR="00232BBD" w:rsidRPr="00987694" w14:paraId="63B26A35" w14:textId="77777777" w:rsidTr="00841BC4">
        <w:trPr>
          <w:cantSplit/>
        </w:trPr>
        <w:tc>
          <w:tcPr>
            <w:tcW w:w="1677" w:type="dxa"/>
          </w:tcPr>
          <w:p w14:paraId="63B26A32" w14:textId="092677BE" w:rsidR="00232BBD" w:rsidRDefault="00970B9F" w:rsidP="00232BBD">
            <w:pPr>
              <w:pStyle w:val="TableText"/>
            </w:pPr>
            <w:r>
              <w:t>UI</w:t>
            </w:r>
            <w:r w:rsidDel="00970B9F">
              <w:t xml:space="preserve"> </w:t>
            </w:r>
            <w:r w:rsidR="00232BBD">
              <w:t>2.1</w:t>
            </w:r>
            <w:r w:rsidR="00E91D4F">
              <w:t>.1</w:t>
            </w:r>
          </w:p>
        </w:tc>
        <w:tc>
          <w:tcPr>
            <w:tcW w:w="7346" w:type="dxa"/>
          </w:tcPr>
          <w:p w14:paraId="63B26A33" w14:textId="6E84367F" w:rsidR="00232BBD" w:rsidRDefault="008A6C75" w:rsidP="00232BBD">
            <w:pPr>
              <w:pStyle w:val="TableText"/>
            </w:pPr>
            <w:r>
              <w:t>High level metrics displayed (e-mail provisions, AD lock counts)</w:t>
            </w:r>
          </w:p>
        </w:tc>
        <w:tc>
          <w:tcPr>
            <w:tcW w:w="900" w:type="dxa"/>
          </w:tcPr>
          <w:p w14:paraId="63B26A34" w14:textId="77777777" w:rsidR="00232BBD" w:rsidRDefault="00B70B32" w:rsidP="00B21925">
            <w:pPr>
              <w:pStyle w:val="TableText"/>
            </w:pPr>
            <w:r>
              <w:t>May</w:t>
            </w:r>
          </w:p>
        </w:tc>
      </w:tr>
      <w:tr w:rsidR="00232BBD" w:rsidRPr="00987694" w14:paraId="63B26A39" w14:textId="77777777" w:rsidTr="00841BC4">
        <w:trPr>
          <w:cantSplit/>
        </w:trPr>
        <w:tc>
          <w:tcPr>
            <w:tcW w:w="1677" w:type="dxa"/>
          </w:tcPr>
          <w:p w14:paraId="63B26A36" w14:textId="23CC6674" w:rsidR="00232BBD" w:rsidRDefault="00970B9F" w:rsidP="00232BBD">
            <w:pPr>
              <w:pStyle w:val="TableText"/>
            </w:pPr>
            <w:r>
              <w:t>UI</w:t>
            </w:r>
            <w:r w:rsidDel="00970B9F">
              <w:t xml:space="preserve"> </w:t>
            </w:r>
            <w:r w:rsidR="00232BBD">
              <w:t>2.2</w:t>
            </w:r>
          </w:p>
        </w:tc>
        <w:tc>
          <w:tcPr>
            <w:tcW w:w="7346" w:type="dxa"/>
          </w:tcPr>
          <w:p w14:paraId="63B26A37" w14:textId="069CAACE" w:rsidR="00232BBD" w:rsidRDefault="008A6C75" w:rsidP="00232BBD">
            <w:pPr>
              <w:pStyle w:val="TableText"/>
            </w:pPr>
            <w:r>
              <w:t>E-mail sign-up</w:t>
            </w:r>
            <w:r w:rsidR="00951814">
              <w:t xml:space="preserve"> </w:t>
            </w:r>
            <w:r w:rsidR="00951814">
              <w:br/>
              <w:t>Intended for individual users to initiate their own mail provisioning. Also provides details for dual mailbox handling with UNCH and UNC</w:t>
            </w:r>
          </w:p>
        </w:tc>
        <w:tc>
          <w:tcPr>
            <w:tcW w:w="900" w:type="dxa"/>
          </w:tcPr>
          <w:p w14:paraId="63B26A38" w14:textId="77777777" w:rsidR="00232BBD" w:rsidRDefault="007B4EBC" w:rsidP="00B21925">
            <w:pPr>
              <w:pStyle w:val="TableText"/>
            </w:pPr>
            <w:r>
              <w:t>Must</w:t>
            </w:r>
          </w:p>
        </w:tc>
      </w:tr>
      <w:tr w:rsidR="007B4EBC" w:rsidRPr="00987694" w14:paraId="63B26A3D" w14:textId="77777777" w:rsidTr="00841BC4">
        <w:trPr>
          <w:cantSplit/>
        </w:trPr>
        <w:tc>
          <w:tcPr>
            <w:tcW w:w="1677" w:type="dxa"/>
          </w:tcPr>
          <w:p w14:paraId="63B26A3A" w14:textId="1167B269" w:rsidR="007B4EBC" w:rsidRDefault="00970B9F" w:rsidP="00232BBD">
            <w:pPr>
              <w:pStyle w:val="TableText"/>
            </w:pPr>
            <w:r>
              <w:t>UI</w:t>
            </w:r>
            <w:r w:rsidDel="00970B9F">
              <w:t xml:space="preserve"> </w:t>
            </w:r>
            <w:r w:rsidR="008A6C75">
              <w:t>2.3</w:t>
            </w:r>
          </w:p>
        </w:tc>
        <w:tc>
          <w:tcPr>
            <w:tcW w:w="7346" w:type="dxa"/>
          </w:tcPr>
          <w:p w14:paraId="5E64BF4E" w14:textId="77777777" w:rsidR="007B4EBC" w:rsidRDefault="008A6C75" w:rsidP="00232BBD">
            <w:pPr>
              <w:pStyle w:val="TableText"/>
            </w:pPr>
            <w:r>
              <w:t>Lyris List Subscriptions</w:t>
            </w:r>
          </w:p>
          <w:p w14:paraId="63B26A3B" w14:textId="0BEDC307" w:rsidR="00951814" w:rsidRDefault="00951814" w:rsidP="00232BBD">
            <w:pPr>
              <w:pStyle w:val="TableText"/>
            </w:pPr>
            <w:r>
              <w:t>Lists current Lyris Subscriptions</w:t>
            </w:r>
          </w:p>
        </w:tc>
        <w:tc>
          <w:tcPr>
            <w:tcW w:w="900" w:type="dxa"/>
          </w:tcPr>
          <w:p w14:paraId="63B26A3C" w14:textId="77777777" w:rsidR="007B4EBC" w:rsidRDefault="007B4EBC" w:rsidP="00B21925">
            <w:pPr>
              <w:pStyle w:val="TableText"/>
            </w:pPr>
            <w:r>
              <w:t>Must</w:t>
            </w:r>
          </w:p>
        </w:tc>
      </w:tr>
      <w:tr w:rsidR="007B4EBC" w:rsidRPr="00987694" w14:paraId="63B26A41" w14:textId="77777777" w:rsidTr="00841BC4">
        <w:trPr>
          <w:cantSplit/>
        </w:trPr>
        <w:tc>
          <w:tcPr>
            <w:tcW w:w="1677" w:type="dxa"/>
          </w:tcPr>
          <w:p w14:paraId="63B26A3E" w14:textId="5E9C554B" w:rsidR="007B4EBC" w:rsidRDefault="00970B9F" w:rsidP="007B4EBC">
            <w:pPr>
              <w:pStyle w:val="TableText"/>
            </w:pPr>
            <w:r>
              <w:t>UI</w:t>
            </w:r>
            <w:r w:rsidDel="00970B9F">
              <w:t xml:space="preserve"> </w:t>
            </w:r>
            <w:r w:rsidR="008A6C75">
              <w:t>2.4</w:t>
            </w:r>
          </w:p>
        </w:tc>
        <w:tc>
          <w:tcPr>
            <w:tcW w:w="7346" w:type="dxa"/>
          </w:tcPr>
          <w:p w14:paraId="6D93ABBC" w14:textId="77777777" w:rsidR="007B4EBC" w:rsidRDefault="008A6C75" w:rsidP="00232BBD">
            <w:pPr>
              <w:pStyle w:val="TableText"/>
            </w:pPr>
            <w:r>
              <w:t>Self-manage AD aliases</w:t>
            </w:r>
          </w:p>
          <w:p w14:paraId="63B26A3F" w14:textId="1466DEFA" w:rsidR="00951814" w:rsidRDefault="00951814" w:rsidP="00232BBD">
            <w:pPr>
              <w:pStyle w:val="TableText"/>
            </w:pPr>
            <w:r>
              <w:t>Allows for individuals to manage e-mail aliases</w:t>
            </w:r>
          </w:p>
        </w:tc>
        <w:tc>
          <w:tcPr>
            <w:tcW w:w="900" w:type="dxa"/>
          </w:tcPr>
          <w:p w14:paraId="63B26A40" w14:textId="77777777" w:rsidR="007B4EBC" w:rsidRDefault="007B4EBC" w:rsidP="00B21925">
            <w:pPr>
              <w:pStyle w:val="TableText"/>
            </w:pPr>
            <w:r>
              <w:t>Must</w:t>
            </w:r>
          </w:p>
        </w:tc>
      </w:tr>
      <w:tr w:rsidR="007B4EBC" w:rsidRPr="00987694" w14:paraId="63B26A45" w14:textId="77777777" w:rsidTr="00841BC4">
        <w:trPr>
          <w:cantSplit/>
        </w:trPr>
        <w:tc>
          <w:tcPr>
            <w:tcW w:w="1677" w:type="dxa"/>
          </w:tcPr>
          <w:p w14:paraId="63B26A42" w14:textId="13FB2886" w:rsidR="007B4EBC" w:rsidRDefault="00970B9F" w:rsidP="007B4EBC">
            <w:pPr>
              <w:pStyle w:val="TableText"/>
            </w:pPr>
            <w:r>
              <w:lastRenderedPageBreak/>
              <w:t>UI</w:t>
            </w:r>
            <w:r w:rsidDel="00970B9F">
              <w:t xml:space="preserve"> </w:t>
            </w:r>
            <w:r w:rsidR="008A6C75">
              <w:t>2.5</w:t>
            </w:r>
          </w:p>
        </w:tc>
        <w:tc>
          <w:tcPr>
            <w:tcW w:w="7346" w:type="dxa"/>
          </w:tcPr>
          <w:p w14:paraId="73CE492B" w14:textId="77777777" w:rsidR="007B4EBC" w:rsidRDefault="008A6C75" w:rsidP="002C5C76">
            <w:pPr>
              <w:pStyle w:val="TableText"/>
            </w:pPr>
            <w:r>
              <w:t>List resources</w:t>
            </w:r>
          </w:p>
          <w:p w14:paraId="63B26A43" w14:textId="0B4C48BC" w:rsidR="00951814" w:rsidRDefault="00951814" w:rsidP="00951814">
            <w:pPr>
              <w:pStyle w:val="TableText"/>
            </w:pPr>
            <w:r>
              <w:t>Lists Exchange resources</w:t>
            </w:r>
          </w:p>
        </w:tc>
        <w:tc>
          <w:tcPr>
            <w:tcW w:w="900" w:type="dxa"/>
          </w:tcPr>
          <w:p w14:paraId="63B26A44" w14:textId="5C5879A6" w:rsidR="007B4EBC" w:rsidRDefault="008A6C75" w:rsidP="00B21925">
            <w:pPr>
              <w:pStyle w:val="TableText"/>
            </w:pPr>
            <w:r>
              <w:t>Must</w:t>
            </w:r>
          </w:p>
        </w:tc>
      </w:tr>
    </w:tbl>
    <w:p w14:paraId="63B26A66" w14:textId="77777777" w:rsidR="004C05EA" w:rsidRDefault="004C05EA" w:rsidP="004C05EA">
      <w:pPr>
        <w:rPr>
          <w:lang w:eastAsia="en-AU"/>
        </w:rPr>
      </w:pPr>
    </w:p>
    <w:p w14:paraId="63B26A67" w14:textId="77777777" w:rsidR="00232BBD" w:rsidRDefault="00232BBD" w:rsidP="004C05EA">
      <w:pPr>
        <w:rPr>
          <w:lang w:eastAsia="en-AU"/>
        </w:rPr>
      </w:pPr>
    </w:p>
    <w:p w14:paraId="63B26A68" w14:textId="77777777" w:rsidR="004C05EA" w:rsidRPr="004C05EA" w:rsidRDefault="004C05EA" w:rsidP="004C05EA"/>
    <w:p w14:paraId="63B26A69" w14:textId="0CF001EE" w:rsidR="004C05EA" w:rsidRDefault="00C219B3" w:rsidP="000E15CC">
      <w:pPr>
        <w:pStyle w:val="Heading3"/>
      </w:pPr>
      <w:bookmarkStart w:id="90" w:name="_Toc7440303"/>
      <w:r>
        <w:t>List Manager</w:t>
      </w:r>
      <w:bookmarkEnd w:id="90"/>
    </w:p>
    <w:p w14:paraId="63B26A6A" w14:textId="77777777" w:rsidR="004C05EA" w:rsidRDefault="004C05EA" w:rsidP="004C05EA">
      <w:pPr>
        <w:rPr>
          <w:lang w:eastAsia="en-AU"/>
        </w:rPr>
      </w:pPr>
    </w:p>
    <w:tbl>
      <w:tblPr>
        <w:tblW w:w="9923" w:type="dxa"/>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677"/>
        <w:gridCol w:w="7256"/>
        <w:gridCol w:w="990"/>
      </w:tblGrid>
      <w:tr w:rsidR="002C5C76" w:rsidRPr="00987694" w14:paraId="63B26A6E" w14:textId="77777777" w:rsidTr="00486401">
        <w:trPr>
          <w:cantSplit/>
          <w:tblHeader/>
        </w:trPr>
        <w:tc>
          <w:tcPr>
            <w:tcW w:w="1677" w:type="dxa"/>
            <w:tcBorders>
              <w:bottom w:val="single" w:sz="4" w:space="0" w:color="auto"/>
            </w:tcBorders>
            <w:shd w:val="pct5" w:color="auto" w:fill="FFFFFF"/>
          </w:tcPr>
          <w:p w14:paraId="63B26A6B" w14:textId="77777777" w:rsidR="002C5C76" w:rsidRPr="00987694" w:rsidRDefault="002C5C76" w:rsidP="009F1946">
            <w:pPr>
              <w:pStyle w:val="TableText"/>
              <w:rPr>
                <w:b/>
              </w:rPr>
            </w:pPr>
            <w:r w:rsidRPr="00987694">
              <w:rPr>
                <w:b/>
              </w:rPr>
              <w:t xml:space="preserve">Section/ Requirement ID </w:t>
            </w:r>
          </w:p>
        </w:tc>
        <w:tc>
          <w:tcPr>
            <w:tcW w:w="7256" w:type="dxa"/>
            <w:tcBorders>
              <w:bottom w:val="single" w:sz="4" w:space="0" w:color="auto"/>
            </w:tcBorders>
            <w:shd w:val="pct5" w:color="auto" w:fill="FFFFFF"/>
            <w:vAlign w:val="bottom"/>
          </w:tcPr>
          <w:p w14:paraId="63B26A6C" w14:textId="77777777" w:rsidR="002C5C76" w:rsidRPr="00987694" w:rsidRDefault="002C5C76" w:rsidP="009F1946">
            <w:pPr>
              <w:pStyle w:val="TableText"/>
              <w:rPr>
                <w:b/>
              </w:rPr>
            </w:pPr>
            <w:r w:rsidRPr="00987694">
              <w:rPr>
                <w:b/>
              </w:rPr>
              <w:t>Requirement Definition</w:t>
            </w:r>
          </w:p>
        </w:tc>
        <w:tc>
          <w:tcPr>
            <w:tcW w:w="990" w:type="dxa"/>
            <w:tcBorders>
              <w:bottom w:val="single" w:sz="4" w:space="0" w:color="auto"/>
            </w:tcBorders>
            <w:shd w:val="pct5" w:color="auto" w:fill="FFFFFF"/>
          </w:tcPr>
          <w:p w14:paraId="63B26A6D" w14:textId="77777777" w:rsidR="002C5C76" w:rsidRPr="00987694" w:rsidRDefault="002C5C76" w:rsidP="009F1946">
            <w:pPr>
              <w:pStyle w:val="TableText"/>
              <w:rPr>
                <w:b/>
              </w:rPr>
            </w:pPr>
            <w:r>
              <w:rPr>
                <w:b/>
              </w:rPr>
              <w:t>Priority</w:t>
            </w:r>
          </w:p>
        </w:tc>
      </w:tr>
      <w:tr w:rsidR="002C5C76" w:rsidRPr="00987694" w14:paraId="63B26A72" w14:textId="77777777" w:rsidTr="00486401">
        <w:trPr>
          <w:cantSplit/>
        </w:trPr>
        <w:tc>
          <w:tcPr>
            <w:tcW w:w="1677" w:type="dxa"/>
            <w:shd w:val="clear" w:color="auto" w:fill="F2F2F2" w:themeFill="background1" w:themeFillShade="F2"/>
          </w:tcPr>
          <w:p w14:paraId="63B26A6F" w14:textId="323C9762" w:rsidR="002C5C76" w:rsidRPr="00987694" w:rsidRDefault="00970B9F" w:rsidP="00E91D4F">
            <w:pPr>
              <w:pStyle w:val="TableText"/>
            </w:pPr>
            <w:r>
              <w:t>UI</w:t>
            </w:r>
            <w:r w:rsidDel="00970B9F">
              <w:t xml:space="preserve"> </w:t>
            </w:r>
            <w:r w:rsidR="002C5C76">
              <w:t>3.</w:t>
            </w:r>
            <w:r w:rsidR="00E91D4F">
              <w:t>1</w:t>
            </w:r>
          </w:p>
        </w:tc>
        <w:tc>
          <w:tcPr>
            <w:tcW w:w="7256" w:type="dxa"/>
            <w:shd w:val="clear" w:color="auto" w:fill="F2F2F2" w:themeFill="background1" w:themeFillShade="F2"/>
          </w:tcPr>
          <w:p w14:paraId="63B26A70" w14:textId="6DEC2132" w:rsidR="002C5C76" w:rsidRPr="00987694" w:rsidRDefault="002C5C76" w:rsidP="00C219B3">
            <w:pPr>
              <w:pStyle w:val="TableText"/>
            </w:pPr>
            <w:r>
              <w:t xml:space="preserve">User can access </w:t>
            </w:r>
            <w:r w:rsidR="00C219B3">
              <w:t>landing page for List Manage</w:t>
            </w:r>
          </w:p>
        </w:tc>
        <w:tc>
          <w:tcPr>
            <w:tcW w:w="990" w:type="dxa"/>
            <w:shd w:val="clear" w:color="auto" w:fill="F2F2F2" w:themeFill="background1" w:themeFillShade="F2"/>
          </w:tcPr>
          <w:p w14:paraId="63B26A71" w14:textId="77777777" w:rsidR="002C5C76" w:rsidRPr="00987694" w:rsidRDefault="002C5C76" w:rsidP="009F1946">
            <w:pPr>
              <w:pStyle w:val="TableText"/>
            </w:pPr>
            <w:r>
              <w:t>Must</w:t>
            </w:r>
          </w:p>
        </w:tc>
      </w:tr>
      <w:tr w:rsidR="002C5C76" w:rsidRPr="00987694" w14:paraId="63B26A76" w14:textId="77777777" w:rsidTr="00486401">
        <w:trPr>
          <w:cantSplit/>
        </w:trPr>
        <w:tc>
          <w:tcPr>
            <w:tcW w:w="1677" w:type="dxa"/>
            <w:shd w:val="clear" w:color="auto" w:fill="F2F2F2" w:themeFill="background1" w:themeFillShade="F2"/>
          </w:tcPr>
          <w:p w14:paraId="63B26A73" w14:textId="0AE91559" w:rsidR="002C5C76" w:rsidRDefault="00C219B3" w:rsidP="002C5C76">
            <w:pPr>
              <w:pStyle w:val="TableText"/>
            </w:pPr>
            <w:r>
              <w:t>UI</w:t>
            </w:r>
            <w:r w:rsidDel="00970B9F">
              <w:t xml:space="preserve"> </w:t>
            </w:r>
            <w:r>
              <w:t>3.2.1</w:t>
            </w:r>
          </w:p>
        </w:tc>
        <w:tc>
          <w:tcPr>
            <w:tcW w:w="7256" w:type="dxa"/>
            <w:shd w:val="clear" w:color="auto" w:fill="F2F2F2" w:themeFill="background1" w:themeFillShade="F2"/>
          </w:tcPr>
          <w:p w14:paraId="63B26A74" w14:textId="6836B715" w:rsidR="002C5C76" w:rsidRDefault="00C219B3" w:rsidP="002C5C76">
            <w:pPr>
              <w:pStyle w:val="TableText"/>
            </w:pPr>
            <w:r>
              <w:t>Log In List Members (Link should reflect proper domain, i.e. test or production)</w:t>
            </w:r>
          </w:p>
        </w:tc>
        <w:tc>
          <w:tcPr>
            <w:tcW w:w="990" w:type="dxa"/>
            <w:shd w:val="clear" w:color="auto" w:fill="F2F2F2" w:themeFill="background1" w:themeFillShade="F2"/>
          </w:tcPr>
          <w:p w14:paraId="63B26A75" w14:textId="363CB5E1" w:rsidR="002C5C76" w:rsidRDefault="00C219B3" w:rsidP="009F1946">
            <w:pPr>
              <w:pStyle w:val="TableText"/>
            </w:pPr>
            <w:r>
              <w:t>Must</w:t>
            </w:r>
          </w:p>
        </w:tc>
      </w:tr>
      <w:tr w:rsidR="002C5C76" w:rsidRPr="00987694" w14:paraId="63B26A7A" w14:textId="77777777" w:rsidTr="00486401">
        <w:trPr>
          <w:cantSplit/>
        </w:trPr>
        <w:tc>
          <w:tcPr>
            <w:tcW w:w="1677" w:type="dxa"/>
            <w:shd w:val="clear" w:color="auto" w:fill="F2F2F2" w:themeFill="background1" w:themeFillShade="F2"/>
          </w:tcPr>
          <w:p w14:paraId="63B26A77" w14:textId="09EDCB26" w:rsidR="002C5C76" w:rsidRDefault="00C219B3" w:rsidP="002C5C76">
            <w:pPr>
              <w:pStyle w:val="TableText"/>
            </w:pPr>
            <w:r>
              <w:t>UI.3.2.2</w:t>
            </w:r>
          </w:p>
        </w:tc>
        <w:tc>
          <w:tcPr>
            <w:tcW w:w="7256" w:type="dxa"/>
            <w:shd w:val="clear" w:color="auto" w:fill="F2F2F2" w:themeFill="background1" w:themeFillShade="F2"/>
          </w:tcPr>
          <w:p w14:paraId="63B26A78" w14:textId="00250F49" w:rsidR="002C5C76" w:rsidRDefault="00C219B3" w:rsidP="002C5C76">
            <w:pPr>
              <w:pStyle w:val="TableText"/>
            </w:pPr>
            <w:r>
              <w:t>Log In Administrator (Link should reflect proper domain, i.e. test or production)</w:t>
            </w:r>
          </w:p>
        </w:tc>
        <w:tc>
          <w:tcPr>
            <w:tcW w:w="990" w:type="dxa"/>
            <w:shd w:val="clear" w:color="auto" w:fill="F2F2F2" w:themeFill="background1" w:themeFillShade="F2"/>
          </w:tcPr>
          <w:p w14:paraId="63B26A79" w14:textId="3D34BFAF" w:rsidR="002C5C76" w:rsidRDefault="00C219B3" w:rsidP="009F1946">
            <w:pPr>
              <w:pStyle w:val="TableText"/>
            </w:pPr>
            <w:r>
              <w:t>Must</w:t>
            </w:r>
          </w:p>
        </w:tc>
      </w:tr>
      <w:tr w:rsidR="002C5C76" w:rsidRPr="00987694" w14:paraId="63B26A7E" w14:textId="77777777" w:rsidTr="00486401">
        <w:trPr>
          <w:cantSplit/>
        </w:trPr>
        <w:tc>
          <w:tcPr>
            <w:tcW w:w="1677" w:type="dxa"/>
            <w:shd w:val="clear" w:color="auto" w:fill="F2F2F2" w:themeFill="background1" w:themeFillShade="F2"/>
          </w:tcPr>
          <w:p w14:paraId="63B26A7B" w14:textId="068C718E" w:rsidR="002C5C76" w:rsidRDefault="00C219B3" w:rsidP="002C5C76">
            <w:pPr>
              <w:pStyle w:val="TableText"/>
            </w:pPr>
            <w:r>
              <w:t>UI.3.3</w:t>
            </w:r>
          </w:p>
        </w:tc>
        <w:tc>
          <w:tcPr>
            <w:tcW w:w="7256" w:type="dxa"/>
            <w:shd w:val="clear" w:color="auto" w:fill="F2F2F2" w:themeFill="background1" w:themeFillShade="F2"/>
          </w:tcPr>
          <w:p w14:paraId="63B26A7C" w14:textId="6269AA3E" w:rsidR="002C5C76" w:rsidRDefault="00C219B3" w:rsidP="002C5C76">
            <w:pPr>
              <w:pStyle w:val="TableText"/>
            </w:pPr>
            <w:r>
              <w:t xml:space="preserve">Information Links </w:t>
            </w:r>
          </w:p>
        </w:tc>
        <w:tc>
          <w:tcPr>
            <w:tcW w:w="990" w:type="dxa"/>
            <w:shd w:val="clear" w:color="auto" w:fill="F2F2F2" w:themeFill="background1" w:themeFillShade="F2"/>
          </w:tcPr>
          <w:p w14:paraId="63B26A7D" w14:textId="220B6A65" w:rsidR="002C5C76" w:rsidRDefault="00C219B3" w:rsidP="009F1946">
            <w:pPr>
              <w:pStyle w:val="TableText"/>
            </w:pPr>
            <w:r>
              <w:t>Must</w:t>
            </w:r>
          </w:p>
        </w:tc>
      </w:tr>
      <w:tr w:rsidR="002C5C76" w:rsidRPr="00987694" w14:paraId="63B26A82" w14:textId="77777777" w:rsidTr="00486401">
        <w:trPr>
          <w:cantSplit/>
        </w:trPr>
        <w:tc>
          <w:tcPr>
            <w:tcW w:w="1677" w:type="dxa"/>
            <w:shd w:val="clear" w:color="auto" w:fill="F2F2F2" w:themeFill="background1" w:themeFillShade="F2"/>
          </w:tcPr>
          <w:p w14:paraId="63B26A7F" w14:textId="40EB0711" w:rsidR="002C5C76" w:rsidRDefault="00C219B3" w:rsidP="002C5C76">
            <w:pPr>
              <w:pStyle w:val="TableText"/>
            </w:pPr>
            <w:r>
              <w:t>UI.3.4</w:t>
            </w:r>
          </w:p>
        </w:tc>
        <w:tc>
          <w:tcPr>
            <w:tcW w:w="7256" w:type="dxa"/>
            <w:shd w:val="clear" w:color="auto" w:fill="F2F2F2" w:themeFill="background1" w:themeFillShade="F2"/>
          </w:tcPr>
          <w:p w14:paraId="63B26A80" w14:textId="07D5616F" w:rsidR="002C5C76" w:rsidRDefault="00C219B3" w:rsidP="009A088A">
            <w:pPr>
              <w:pStyle w:val="TableText"/>
            </w:pPr>
            <w:r>
              <w:t>User Tools Browse Lists, Reset Password (Links should reflect proper domain)</w:t>
            </w:r>
          </w:p>
        </w:tc>
        <w:tc>
          <w:tcPr>
            <w:tcW w:w="990" w:type="dxa"/>
            <w:shd w:val="clear" w:color="auto" w:fill="F2F2F2" w:themeFill="background1" w:themeFillShade="F2"/>
          </w:tcPr>
          <w:p w14:paraId="63B26A81" w14:textId="65BC2A71" w:rsidR="002C5C76" w:rsidRDefault="00C219B3" w:rsidP="009F1946">
            <w:pPr>
              <w:pStyle w:val="TableText"/>
            </w:pPr>
            <w:r>
              <w:t>Must</w:t>
            </w:r>
          </w:p>
        </w:tc>
      </w:tr>
      <w:tr w:rsidR="00C92A4F" w:rsidRPr="00987694" w14:paraId="63B26A86" w14:textId="77777777" w:rsidTr="00486401">
        <w:trPr>
          <w:cantSplit/>
        </w:trPr>
        <w:tc>
          <w:tcPr>
            <w:tcW w:w="1677" w:type="dxa"/>
            <w:shd w:val="clear" w:color="auto" w:fill="F2F2F2" w:themeFill="background1" w:themeFillShade="F2"/>
          </w:tcPr>
          <w:p w14:paraId="63B26A83" w14:textId="00A2BE82" w:rsidR="00C92A4F" w:rsidRDefault="00C219B3" w:rsidP="009F1946">
            <w:pPr>
              <w:pStyle w:val="TableText"/>
            </w:pPr>
            <w:r>
              <w:t>UI.3.4.1</w:t>
            </w:r>
          </w:p>
        </w:tc>
        <w:tc>
          <w:tcPr>
            <w:tcW w:w="7256" w:type="dxa"/>
            <w:shd w:val="clear" w:color="auto" w:fill="F2F2F2" w:themeFill="background1" w:themeFillShade="F2"/>
          </w:tcPr>
          <w:p w14:paraId="63B26A84" w14:textId="7869EE77" w:rsidR="00C92A4F" w:rsidRDefault="00C219B3" w:rsidP="009F1946">
            <w:pPr>
              <w:pStyle w:val="TableText"/>
            </w:pPr>
            <w:r>
              <w:t>List subscribed subscriptions</w:t>
            </w:r>
          </w:p>
        </w:tc>
        <w:tc>
          <w:tcPr>
            <w:tcW w:w="990" w:type="dxa"/>
            <w:shd w:val="clear" w:color="auto" w:fill="F2F2F2" w:themeFill="background1" w:themeFillShade="F2"/>
          </w:tcPr>
          <w:p w14:paraId="63B26A85" w14:textId="0CC700BB" w:rsidR="00C92A4F" w:rsidRDefault="00C219B3" w:rsidP="009F1946">
            <w:pPr>
              <w:pStyle w:val="TableText"/>
            </w:pPr>
            <w:r>
              <w:t>Must</w:t>
            </w:r>
          </w:p>
        </w:tc>
      </w:tr>
      <w:tr w:rsidR="00C92A4F" w:rsidRPr="00987694" w14:paraId="63B26A8A" w14:textId="77777777" w:rsidTr="00486401">
        <w:trPr>
          <w:cantSplit/>
        </w:trPr>
        <w:tc>
          <w:tcPr>
            <w:tcW w:w="1677" w:type="dxa"/>
            <w:shd w:val="clear" w:color="auto" w:fill="F2F2F2" w:themeFill="background1" w:themeFillShade="F2"/>
          </w:tcPr>
          <w:p w14:paraId="63B26A87" w14:textId="6E21CCCA" w:rsidR="00C92A4F" w:rsidRDefault="00C219B3" w:rsidP="009A088A">
            <w:pPr>
              <w:pStyle w:val="TableText"/>
            </w:pPr>
            <w:r>
              <w:t>UI.3.4.2</w:t>
            </w:r>
          </w:p>
        </w:tc>
        <w:tc>
          <w:tcPr>
            <w:tcW w:w="7256" w:type="dxa"/>
            <w:shd w:val="clear" w:color="auto" w:fill="F2F2F2" w:themeFill="background1" w:themeFillShade="F2"/>
          </w:tcPr>
          <w:p w14:paraId="63B26A88" w14:textId="47BE1F46" w:rsidR="00C92A4F" w:rsidRDefault="00C219B3" w:rsidP="009F1946">
            <w:pPr>
              <w:pStyle w:val="TableText"/>
            </w:pPr>
            <w:r>
              <w:t>Search Lists</w:t>
            </w:r>
            <w:r w:rsidR="006C350C">
              <w:t xml:space="preserve"> (Use like expression, Visit and Subscribe reflect proper domain links)</w:t>
            </w:r>
          </w:p>
        </w:tc>
        <w:tc>
          <w:tcPr>
            <w:tcW w:w="990" w:type="dxa"/>
            <w:shd w:val="clear" w:color="auto" w:fill="F2F2F2" w:themeFill="background1" w:themeFillShade="F2"/>
          </w:tcPr>
          <w:p w14:paraId="63B26A89" w14:textId="1566A78A" w:rsidR="00C92A4F" w:rsidRDefault="006C350C" w:rsidP="009F1946">
            <w:pPr>
              <w:pStyle w:val="TableText"/>
            </w:pPr>
            <w:r>
              <w:t>Must</w:t>
            </w:r>
          </w:p>
        </w:tc>
      </w:tr>
      <w:tr w:rsidR="002C5C76" w:rsidRPr="00987694" w14:paraId="63B26A8E" w14:textId="77777777" w:rsidTr="00486401">
        <w:trPr>
          <w:cantSplit/>
        </w:trPr>
        <w:tc>
          <w:tcPr>
            <w:tcW w:w="1677" w:type="dxa"/>
            <w:shd w:val="clear" w:color="auto" w:fill="F2F2F2" w:themeFill="background1" w:themeFillShade="F2"/>
          </w:tcPr>
          <w:p w14:paraId="63B26A8B" w14:textId="18182E01" w:rsidR="002C5C76" w:rsidRDefault="006C350C" w:rsidP="009A088A">
            <w:pPr>
              <w:pStyle w:val="TableText"/>
            </w:pPr>
            <w:r>
              <w:t>UI.3.5</w:t>
            </w:r>
          </w:p>
        </w:tc>
        <w:tc>
          <w:tcPr>
            <w:tcW w:w="7256" w:type="dxa"/>
            <w:shd w:val="clear" w:color="auto" w:fill="F2F2F2" w:themeFill="background1" w:themeFillShade="F2"/>
          </w:tcPr>
          <w:p w14:paraId="63B26A8C" w14:textId="20562F88" w:rsidR="002C5C76" w:rsidRDefault="006C350C" w:rsidP="009F1946">
            <w:pPr>
              <w:pStyle w:val="TableText"/>
            </w:pPr>
            <w:r>
              <w:t>Admin Tools, links to available resources under Admin Tools</w:t>
            </w:r>
          </w:p>
        </w:tc>
        <w:tc>
          <w:tcPr>
            <w:tcW w:w="990" w:type="dxa"/>
            <w:shd w:val="clear" w:color="auto" w:fill="F2F2F2" w:themeFill="background1" w:themeFillShade="F2"/>
          </w:tcPr>
          <w:p w14:paraId="63B26A8D" w14:textId="411967A0" w:rsidR="002C5C76" w:rsidRDefault="006C350C" w:rsidP="009F1946">
            <w:pPr>
              <w:pStyle w:val="TableText"/>
            </w:pPr>
            <w:r>
              <w:t>Must</w:t>
            </w:r>
          </w:p>
        </w:tc>
      </w:tr>
      <w:tr w:rsidR="002C5C76" w:rsidRPr="00987694" w14:paraId="63B26A92" w14:textId="77777777" w:rsidTr="00486401">
        <w:trPr>
          <w:cantSplit/>
        </w:trPr>
        <w:tc>
          <w:tcPr>
            <w:tcW w:w="1677" w:type="dxa"/>
            <w:shd w:val="clear" w:color="auto" w:fill="F2F2F2" w:themeFill="background1" w:themeFillShade="F2"/>
          </w:tcPr>
          <w:p w14:paraId="63B26A8F" w14:textId="4B4B1C74" w:rsidR="002C5C76" w:rsidRDefault="006C350C" w:rsidP="009A088A">
            <w:pPr>
              <w:pStyle w:val="TableText"/>
            </w:pPr>
            <w:r>
              <w:t>UI.3.5.1</w:t>
            </w:r>
          </w:p>
        </w:tc>
        <w:tc>
          <w:tcPr>
            <w:tcW w:w="7256" w:type="dxa"/>
            <w:shd w:val="clear" w:color="auto" w:fill="F2F2F2" w:themeFill="background1" w:themeFillShade="F2"/>
          </w:tcPr>
          <w:p w14:paraId="63B26A90" w14:textId="40B4899D" w:rsidR="002C5C76" w:rsidRDefault="006C350C" w:rsidP="009F1946">
            <w:pPr>
              <w:pStyle w:val="TableText"/>
            </w:pPr>
            <w:r>
              <w:t>Change List Owner</w:t>
            </w:r>
          </w:p>
        </w:tc>
        <w:tc>
          <w:tcPr>
            <w:tcW w:w="990" w:type="dxa"/>
            <w:shd w:val="clear" w:color="auto" w:fill="F2F2F2" w:themeFill="background1" w:themeFillShade="F2"/>
          </w:tcPr>
          <w:p w14:paraId="63B26A91" w14:textId="0ECCEDFE" w:rsidR="002C5C76" w:rsidRDefault="006C350C" w:rsidP="009F1946">
            <w:pPr>
              <w:pStyle w:val="TableText"/>
            </w:pPr>
            <w:r>
              <w:t>Must</w:t>
            </w:r>
          </w:p>
        </w:tc>
      </w:tr>
      <w:tr w:rsidR="00C92A4F" w:rsidRPr="00987694" w14:paraId="63B26A96" w14:textId="77777777" w:rsidTr="00486401">
        <w:trPr>
          <w:cantSplit/>
        </w:trPr>
        <w:tc>
          <w:tcPr>
            <w:tcW w:w="1677" w:type="dxa"/>
            <w:shd w:val="clear" w:color="auto" w:fill="F2F2F2" w:themeFill="background1" w:themeFillShade="F2"/>
          </w:tcPr>
          <w:p w14:paraId="63B26A93" w14:textId="51C23D2F" w:rsidR="00C92A4F" w:rsidRDefault="006C350C" w:rsidP="002C5C76">
            <w:pPr>
              <w:pStyle w:val="TableText"/>
            </w:pPr>
            <w:r>
              <w:t>UI.3.5.2</w:t>
            </w:r>
          </w:p>
        </w:tc>
        <w:tc>
          <w:tcPr>
            <w:tcW w:w="7256" w:type="dxa"/>
            <w:shd w:val="clear" w:color="auto" w:fill="F2F2F2" w:themeFill="background1" w:themeFillShade="F2"/>
          </w:tcPr>
          <w:p w14:paraId="63B26A94" w14:textId="5658F353" w:rsidR="00C92A4F" w:rsidRDefault="006C350C" w:rsidP="009F1946">
            <w:pPr>
              <w:pStyle w:val="TableText"/>
            </w:pPr>
            <w:r>
              <w:t>Create List</w:t>
            </w:r>
          </w:p>
        </w:tc>
        <w:tc>
          <w:tcPr>
            <w:tcW w:w="990" w:type="dxa"/>
            <w:shd w:val="clear" w:color="auto" w:fill="F2F2F2" w:themeFill="background1" w:themeFillShade="F2"/>
          </w:tcPr>
          <w:p w14:paraId="63B26A95" w14:textId="682EEFBB" w:rsidR="00C92A4F" w:rsidRDefault="006C350C" w:rsidP="009F1946">
            <w:pPr>
              <w:pStyle w:val="TableText"/>
            </w:pPr>
            <w:r>
              <w:t>Must</w:t>
            </w:r>
          </w:p>
        </w:tc>
      </w:tr>
      <w:tr w:rsidR="002C5C76" w:rsidRPr="00987694" w14:paraId="63B26A9A" w14:textId="77777777" w:rsidTr="00486401">
        <w:trPr>
          <w:cantSplit/>
        </w:trPr>
        <w:tc>
          <w:tcPr>
            <w:tcW w:w="1677" w:type="dxa"/>
            <w:shd w:val="clear" w:color="auto" w:fill="F2F2F2" w:themeFill="background1" w:themeFillShade="F2"/>
          </w:tcPr>
          <w:p w14:paraId="63B26A97" w14:textId="365E67ED" w:rsidR="002C5C76" w:rsidRDefault="006C350C" w:rsidP="002C5C76">
            <w:pPr>
              <w:pStyle w:val="TableText"/>
            </w:pPr>
            <w:r>
              <w:t>UI.3.5.3</w:t>
            </w:r>
          </w:p>
        </w:tc>
        <w:tc>
          <w:tcPr>
            <w:tcW w:w="7256" w:type="dxa"/>
            <w:shd w:val="clear" w:color="auto" w:fill="F2F2F2" w:themeFill="background1" w:themeFillShade="F2"/>
          </w:tcPr>
          <w:p w14:paraId="63B26A98" w14:textId="40F327E1" w:rsidR="002C5C76" w:rsidRDefault="006C350C" w:rsidP="009F1946">
            <w:pPr>
              <w:pStyle w:val="TableText"/>
            </w:pPr>
            <w:r>
              <w:t>Delete List</w:t>
            </w:r>
          </w:p>
        </w:tc>
        <w:tc>
          <w:tcPr>
            <w:tcW w:w="990" w:type="dxa"/>
            <w:shd w:val="clear" w:color="auto" w:fill="F2F2F2" w:themeFill="background1" w:themeFillShade="F2"/>
          </w:tcPr>
          <w:p w14:paraId="63B26A99" w14:textId="54ED0304" w:rsidR="002C5C76" w:rsidRDefault="006C350C" w:rsidP="009F1946">
            <w:pPr>
              <w:pStyle w:val="TableText"/>
            </w:pPr>
            <w:r>
              <w:t>Must</w:t>
            </w:r>
          </w:p>
        </w:tc>
      </w:tr>
      <w:tr w:rsidR="002C5C76" w:rsidRPr="00987694" w14:paraId="63B26A9E" w14:textId="77777777" w:rsidTr="00486401">
        <w:trPr>
          <w:cantSplit/>
        </w:trPr>
        <w:tc>
          <w:tcPr>
            <w:tcW w:w="1677" w:type="dxa"/>
            <w:shd w:val="clear" w:color="auto" w:fill="F2F2F2" w:themeFill="background1" w:themeFillShade="F2"/>
          </w:tcPr>
          <w:p w14:paraId="63B26A9B" w14:textId="27CC4E71" w:rsidR="002C5C76" w:rsidRDefault="006C350C" w:rsidP="002C5C76">
            <w:pPr>
              <w:pStyle w:val="TableText"/>
            </w:pPr>
            <w:r>
              <w:t>UI.3.6</w:t>
            </w:r>
          </w:p>
        </w:tc>
        <w:tc>
          <w:tcPr>
            <w:tcW w:w="7256" w:type="dxa"/>
            <w:shd w:val="clear" w:color="auto" w:fill="F2F2F2" w:themeFill="background1" w:themeFillShade="F2"/>
          </w:tcPr>
          <w:p w14:paraId="63B26A9C" w14:textId="7F8C1A27" w:rsidR="002C5C76" w:rsidRDefault="006C350C" w:rsidP="009F1946">
            <w:pPr>
              <w:pStyle w:val="TableText"/>
            </w:pPr>
            <w:r>
              <w:t>If user has appropriate roles for access, show Postmaster Tools</w:t>
            </w:r>
          </w:p>
        </w:tc>
        <w:tc>
          <w:tcPr>
            <w:tcW w:w="990" w:type="dxa"/>
            <w:shd w:val="clear" w:color="auto" w:fill="F2F2F2" w:themeFill="background1" w:themeFillShade="F2"/>
          </w:tcPr>
          <w:p w14:paraId="63B26A9D" w14:textId="61D41AC8" w:rsidR="002C5C76" w:rsidRDefault="006C350C" w:rsidP="009F1946">
            <w:pPr>
              <w:pStyle w:val="TableText"/>
            </w:pPr>
            <w:r>
              <w:t>Must</w:t>
            </w:r>
          </w:p>
        </w:tc>
      </w:tr>
      <w:tr w:rsidR="006C350C" w:rsidRPr="00987694" w14:paraId="63B26AA2" w14:textId="77777777" w:rsidTr="00486401">
        <w:trPr>
          <w:cantSplit/>
        </w:trPr>
        <w:tc>
          <w:tcPr>
            <w:tcW w:w="1677" w:type="dxa"/>
            <w:shd w:val="clear" w:color="auto" w:fill="F2F2F2" w:themeFill="background1" w:themeFillShade="F2"/>
          </w:tcPr>
          <w:p w14:paraId="63B26A9F" w14:textId="0CB79411" w:rsidR="006C350C" w:rsidRDefault="006C350C" w:rsidP="006C350C">
            <w:pPr>
              <w:pStyle w:val="TableText"/>
            </w:pPr>
            <w:r>
              <w:t>UI.3.7</w:t>
            </w:r>
          </w:p>
        </w:tc>
        <w:tc>
          <w:tcPr>
            <w:tcW w:w="7256" w:type="dxa"/>
            <w:shd w:val="clear" w:color="auto" w:fill="F2F2F2" w:themeFill="background1" w:themeFillShade="F2"/>
          </w:tcPr>
          <w:p w14:paraId="63B26AA0" w14:textId="5F07198E" w:rsidR="006C350C" w:rsidRDefault="006C350C" w:rsidP="006C350C">
            <w:pPr>
              <w:pStyle w:val="TableText"/>
            </w:pPr>
            <w:r>
              <w:t>If user has appropriate roles for access, show List Deletions</w:t>
            </w:r>
          </w:p>
        </w:tc>
        <w:tc>
          <w:tcPr>
            <w:tcW w:w="990" w:type="dxa"/>
            <w:shd w:val="clear" w:color="auto" w:fill="F2F2F2" w:themeFill="background1" w:themeFillShade="F2"/>
          </w:tcPr>
          <w:p w14:paraId="63B26AA1" w14:textId="17480D82" w:rsidR="006C350C" w:rsidRDefault="006C350C" w:rsidP="006C350C">
            <w:pPr>
              <w:pStyle w:val="TableText"/>
            </w:pPr>
            <w:r>
              <w:t>Must</w:t>
            </w:r>
          </w:p>
        </w:tc>
      </w:tr>
    </w:tbl>
    <w:p w14:paraId="0AA323FD" w14:textId="3A754163" w:rsidR="006C350C" w:rsidRDefault="006C350C" w:rsidP="006C350C">
      <w:pPr>
        <w:pStyle w:val="Heading3"/>
      </w:pPr>
      <w:bookmarkStart w:id="91" w:name="_Toc7440304"/>
      <w:r>
        <w:t>Mass Mail</w:t>
      </w:r>
      <w:bookmarkEnd w:id="91"/>
    </w:p>
    <w:p w14:paraId="2FA855D0" w14:textId="77777777" w:rsidR="006C350C" w:rsidRDefault="006C350C" w:rsidP="006C350C">
      <w:pPr>
        <w:rPr>
          <w:lang w:eastAsia="en-AU"/>
        </w:rPr>
      </w:pPr>
    </w:p>
    <w:tbl>
      <w:tblPr>
        <w:tblW w:w="9923" w:type="dxa"/>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677"/>
        <w:gridCol w:w="7256"/>
        <w:gridCol w:w="990"/>
      </w:tblGrid>
      <w:tr w:rsidR="006C350C" w:rsidRPr="00987694" w14:paraId="46850488" w14:textId="77777777" w:rsidTr="00486401">
        <w:trPr>
          <w:cantSplit/>
          <w:tblHeader/>
        </w:trPr>
        <w:tc>
          <w:tcPr>
            <w:tcW w:w="1677" w:type="dxa"/>
            <w:tcBorders>
              <w:bottom w:val="single" w:sz="4" w:space="0" w:color="auto"/>
            </w:tcBorders>
            <w:shd w:val="pct5" w:color="auto" w:fill="FFFFFF"/>
          </w:tcPr>
          <w:p w14:paraId="67F0C92D" w14:textId="77777777" w:rsidR="006C350C" w:rsidRPr="00987694" w:rsidRDefault="006C350C" w:rsidP="00903F14">
            <w:pPr>
              <w:pStyle w:val="TableText"/>
              <w:rPr>
                <w:b/>
              </w:rPr>
            </w:pPr>
            <w:r w:rsidRPr="00987694">
              <w:rPr>
                <w:b/>
              </w:rPr>
              <w:t xml:space="preserve">Section/ Requirement ID </w:t>
            </w:r>
          </w:p>
        </w:tc>
        <w:tc>
          <w:tcPr>
            <w:tcW w:w="7256" w:type="dxa"/>
            <w:tcBorders>
              <w:bottom w:val="single" w:sz="4" w:space="0" w:color="auto"/>
            </w:tcBorders>
            <w:shd w:val="pct5" w:color="auto" w:fill="FFFFFF"/>
            <w:vAlign w:val="bottom"/>
          </w:tcPr>
          <w:p w14:paraId="1B62C188" w14:textId="77777777" w:rsidR="006C350C" w:rsidRPr="00987694" w:rsidRDefault="006C350C" w:rsidP="00903F14">
            <w:pPr>
              <w:pStyle w:val="TableText"/>
              <w:rPr>
                <w:b/>
              </w:rPr>
            </w:pPr>
            <w:r w:rsidRPr="00987694">
              <w:rPr>
                <w:b/>
              </w:rPr>
              <w:t>Requirement Definition</w:t>
            </w:r>
          </w:p>
        </w:tc>
        <w:tc>
          <w:tcPr>
            <w:tcW w:w="990" w:type="dxa"/>
            <w:tcBorders>
              <w:bottom w:val="single" w:sz="4" w:space="0" w:color="auto"/>
            </w:tcBorders>
            <w:shd w:val="pct5" w:color="auto" w:fill="FFFFFF"/>
          </w:tcPr>
          <w:p w14:paraId="36A72D63" w14:textId="77777777" w:rsidR="006C350C" w:rsidRPr="00987694" w:rsidRDefault="006C350C" w:rsidP="00903F14">
            <w:pPr>
              <w:pStyle w:val="TableText"/>
              <w:rPr>
                <w:b/>
              </w:rPr>
            </w:pPr>
            <w:r>
              <w:rPr>
                <w:b/>
              </w:rPr>
              <w:t>Priority</w:t>
            </w:r>
          </w:p>
        </w:tc>
      </w:tr>
      <w:tr w:rsidR="006C350C" w:rsidRPr="00987694" w14:paraId="106B6CEC" w14:textId="77777777" w:rsidTr="00486401">
        <w:trPr>
          <w:cantSplit/>
        </w:trPr>
        <w:tc>
          <w:tcPr>
            <w:tcW w:w="1677" w:type="dxa"/>
            <w:shd w:val="clear" w:color="auto" w:fill="FFFFFF" w:themeFill="background1"/>
          </w:tcPr>
          <w:p w14:paraId="780BBFE0" w14:textId="17001C95" w:rsidR="006C350C" w:rsidRPr="00987694" w:rsidRDefault="006C350C" w:rsidP="00903F14">
            <w:pPr>
              <w:pStyle w:val="TableText"/>
            </w:pPr>
            <w:r>
              <w:t>UI</w:t>
            </w:r>
            <w:r w:rsidDel="00970B9F">
              <w:t xml:space="preserve"> </w:t>
            </w:r>
            <w:r w:rsidR="003F2428">
              <w:t>4</w:t>
            </w:r>
            <w:r>
              <w:t>.1</w:t>
            </w:r>
          </w:p>
        </w:tc>
        <w:tc>
          <w:tcPr>
            <w:tcW w:w="7256" w:type="dxa"/>
            <w:shd w:val="clear" w:color="auto" w:fill="FFFFFF" w:themeFill="background1"/>
          </w:tcPr>
          <w:p w14:paraId="75CCF8D8" w14:textId="1D532D4D" w:rsidR="006C350C" w:rsidRPr="00987694" w:rsidRDefault="006C350C" w:rsidP="003F2428">
            <w:pPr>
              <w:pStyle w:val="TableText"/>
            </w:pPr>
            <w:r>
              <w:t xml:space="preserve">User can access landing page for </w:t>
            </w:r>
            <w:r w:rsidR="003F2428">
              <w:t>Mass Mail</w:t>
            </w:r>
          </w:p>
        </w:tc>
        <w:tc>
          <w:tcPr>
            <w:tcW w:w="990" w:type="dxa"/>
            <w:shd w:val="clear" w:color="auto" w:fill="FFFFFF" w:themeFill="background1"/>
          </w:tcPr>
          <w:p w14:paraId="53737C11" w14:textId="77777777" w:rsidR="006C350C" w:rsidRPr="00987694" w:rsidRDefault="006C350C" w:rsidP="00903F14">
            <w:pPr>
              <w:pStyle w:val="TableText"/>
            </w:pPr>
            <w:r>
              <w:t>Must</w:t>
            </w:r>
          </w:p>
        </w:tc>
      </w:tr>
      <w:tr w:rsidR="006C350C" w:rsidRPr="00987694" w14:paraId="22B2CAE0" w14:textId="77777777" w:rsidTr="00486401">
        <w:trPr>
          <w:cantSplit/>
        </w:trPr>
        <w:tc>
          <w:tcPr>
            <w:tcW w:w="1677" w:type="dxa"/>
            <w:shd w:val="clear" w:color="auto" w:fill="FFFFFF" w:themeFill="background1"/>
          </w:tcPr>
          <w:p w14:paraId="043E5DEC" w14:textId="13722122" w:rsidR="006C350C" w:rsidRDefault="006C350C" w:rsidP="003F2428">
            <w:pPr>
              <w:pStyle w:val="TableText"/>
            </w:pPr>
            <w:r>
              <w:t>UI</w:t>
            </w:r>
            <w:r w:rsidDel="00970B9F">
              <w:t xml:space="preserve"> </w:t>
            </w:r>
            <w:r w:rsidR="003F2428">
              <w:t>4.2</w:t>
            </w:r>
          </w:p>
        </w:tc>
        <w:tc>
          <w:tcPr>
            <w:tcW w:w="7256" w:type="dxa"/>
            <w:shd w:val="clear" w:color="auto" w:fill="FFFFFF" w:themeFill="background1"/>
          </w:tcPr>
          <w:p w14:paraId="67A5E572" w14:textId="5B6C3DB4" w:rsidR="006C350C" w:rsidRDefault="003F2428" w:rsidP="00903F14">
            <w:pPr>
              <w:pStyle w:val="TableText"/>
            </w:pPr>
            <w:r>
              <w:t>Create Request Wizard</w:t>
            </w:r>
          </w:p>
        </w:tc>
        <w:tc>
          <w:tcPr>
            <w:tcW w:w="990" w:type="dxa"/>
            <w:shd w:val="clear" w:color="auto" w:fill="FFFFFF" w:themeFill="background1"/>
          </w:tcPr>
          <w:p w14:paraId="626047E3" w14:textId="77777777" w:rsidR="006C350C" w:rsidRDefault="006C350C" w:rsidP="00903F14">
            <w:pPr>
              <w:pStyle w:val="TableText"/>
            </w:pPr>
            <w:r>
              <w:t>Must</w:t>
            </w:r>
          </w:p>
        </w:tc>
      </w:tr>
      <w:tr w:rsidR="006C350C" w:rsidRPr="00987694" w14:paraId="1087CEB1" w14:textId="77777777" w:rsidTr="00486401">
        <w:trPr>
          <w:cantSplit/>
        </w:trPr>
        <w:tc>
          <w:tcPr>
            <w:tcW w:w="1677" w:type="dxa"/>
            <w:shd w:val="clear" w:color="auto" w:fill="FFFFFF" w:themeFill="background1"/>
          </w:tcPr>
          <w:p w14:paraId="401DAD12" w14:textId="01A56058" w:rsidR="006C350C" w:rsidRDefault="003F2428" w:rsidP="00903F14">
            <w:pPr>
              <w:pStyle w:val="TableText"/>
            </w:pPr>
            <w:r>
              <w:t>UI.4.3</w:t>
            </w:r>
          </w:p>
        </w:tc>
        <w:tc>
          <w:tcPr>
            <w:tcW w:w="7256" w:type="dxa"/>
            <w:shd w:val="clear" w:color="auto" w:fill="FFFFFF" w:themeFill="background1"/>
          </w:tcPr>
          <w:p w14:paraId="4D856022" w14:textId="1CDE9E63" w:rsidR="006C350C" w:rsidRDefault="003F2428" w:rsidP="00903F14">
            <w:pPr>
              <w:pStyle w:val="TableText"/>
            </w:pPr>
            <w:r>
              <w:t>View Request</w:t>
            </w:r>
          </w:p>
        </w:tc>
        <w:tc>
          <w:tcPr>
            <w:tcW w:w="990" w:type="dxa"/>
            <w:shd w:val="clear" w:color="auto" w:fill="FFFFFF" w:themeFill="background1"/>
          </w:tcPr>
          <w:p w14:paraId="10C5D4F7" w14:textId="77777777" w:rsidR="006C350C" w:rsidRDefault="006C350C" w:rsidP="00903F14">
            <w:pPr>
              <w:pStyle w:val="TableText"/>
            </w:pPr>
            <w:r>
              <w:t>Must</w:t>
            </w:r>
          </w:p>
        </w:tc>
      </w:tr>
      <w:tr w:rsidR="006C350C" w:rsidRPr="00987694" w14:paraId="6FF133E7" w14:textId="77777777" w:rsidTr="00486401">
        <w:trPr>
          <w:cantSplit/>
        </w:trPr>
        <w:tc>
          <w:tcPr>
            <w:tcW w:w="1677" w:type="dxa"/>
            <w:shd w:val="clear" w:color="auto" w:fill="FFFFFF" w:themeFill="background1"/>
          </w:tcPr>
          <w:p w14:paraId="4511104D" w14:textId="31E6E627" w:rsidR="006C350C" w:rsidRDefault="003F2428" w:rsidP="00903F14">
            <w:pPr>
              <w:pStyle w:val="TableText"/>
            </w:pPr>
            <w:r>
              <w:t>UI.4.4</w:t>
            </w:r>
          </w:p>
        </w:tc>
        <w:tc>
          <w:tcPr>
            <w:tcW w:w="7256" w:type="dxa"/>
            <w:shd w:val="clear" w:color="auto" w:fill="FFFFFF" w:themeFill="background1"/>
          </w:tcPr>
          <w:p w14:paraId="3AAB360F" w14:textId="4F7CA01C" w:rsidR="006C350C" w:rsidRDefault="003F2428" w:rsidP="00903F14">
            <w:pPr>
              <w:pStyle w:val="TableText"/>
            </w:pPr>
            <w:r>
              <w:t>Archives</w:t>
            </w:r>
          </w:p>
        </w:tc>
        <w:tc>
          <w:tcPr>
            <w:tcW w:w="990" w:type="dxa"/>
            <w:shd w:val="clear" w:color="auto" w:fill="FFFFFF" w:themeFill="background1"/>
          </w:tcPr>
          <w:p w14:paraId="5545C05B" w14:textId="77777777" w:rsidR="006C350C" w:rsidRDefault="006C350C" w:rsidP="00903F14">
            <w:pPr>
              <w:pStyle w:val="TableText"/>
            </w:pPr>
            <w:r>
              <w:t>Must</w:t>
            </w:r>
          </w:p>
        </w:tc>
      </w:tr>
    </w:tbl>
    <w:p w14:paraId="58DD5570" w14:textId="463000D6" w:rsidR="003F2428" w:rsidRDefault="003F2428" w:rsidP="003F2428">
      <w:pPr>
        <w:pStyle w:val="Heading3"/>
      </w:pPr>
      <w:bookmarkStart w:id="92" w:name="_Toc7440305"/>
      <w:r>
        <w:t>Win Tools</w:t>
      </w:r>
      <w:bookmarkEnd w:id="92"/>
    </w:p>
    <w:p w14:paraId="3E238EEB" w14:textId="77777777" w:rsidR="003F2428" w:rsidRDefault="003F2428" w:rsidP="003F2428">
      <w:pPr>
        <w:rPr>
          <w:lang w:eastAsia="en-AU"/>
        </w:rPr>
      </w:pPr>
    </w:p>
    <w:tbl>
      <w:tblPr>
        <w:tblW w:w="9923" w:type="dxa"/>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677"/>
        <w:gridCol w:w="7256"/>
        <w:gridCol w:w="990"/>
      </w:tblGrid>
      <w:tr w:rsidR="003F2428" w:rsidRPr="00987694" w14:paraId="7120C0DE" w14:textId="77777777" w:rsidTr="007461E3">
        <w:trPr>
          <w:cantSplit/>
          <w:tblHeader/>
        </w:trPr>
        <w:tc>
          <w:tcPr>
            <w:tcW w:w="1677" w:type="dxa"/>
            <w:tcBorders>
              <w:bottom w:val="single" w:sz="4" w:space="0" w:color="auto"/>
            </w:tcBorders>
            <w:shd w:val="pct5" w:color="auto" w:fill="FFFFFF"/>
          </w:tcPr>
          <w:p w14:paraId="752E900E" w14:textId="77777777" w:rsidR="003F2428" w:rsidRPr="00987694" w:rsidRDefault="003F2428" w:rsidP="00903F14">
            <w:pPr>
              <w:pStyle w:val="TableText"/>
              <w:rPr>
                <w:b/>
              </w:rPr>
            </w:pPr>
            <w:r w:rsidRPr="00987694">
              <w:rPr>
                <w:b/>
              </w:rPr>
              <w:t xml:space="preserve">Section/ Requirement ID </w:t>
            </w:r>
          </w:p>
        </w:tc>
        <w:tc>
          <w:tcPr>
            <w:tcW w:w="7256" w:type="dxa"/>
            <w:tcBorders>
              <w:bottom w:val="single" w:sz="4" w:space="0" w:color="auto"/>
            </w:tcBorders>
            <w:shd w:val="pct5" w:color="auto" w:fill="FFFFFF"/>
            <w:vAlign w:val="bottom"/>
          </w:tcPr>
          <w:p w14:paraId="16595C41" w14:textId="77777777" w:rsidR="003F2428" w:rsidRPr="00987694" w:rsidRDefault="003F2428" w:rsidP="00903F14">
            <w:pPr>
              <w:pStyle w:val="TableText"/>
              <w:rPr>
                <w:b/>
              </w:rPr>
            </w:pPr>
            <w:r w:rsidRPr="00987694">
              <w:rPr>
                <w:b/>
              </w:rPr>
              <w:t>Requirement Definition</w:t>
            </w:r>
          </w:p>
        </w:tc>
        <w:tc>
          <w:tcPr>
            <w:tcW w:w="990" w:type="dxa"/>
            <w:tcBorders>
              <w:bottom w:val="single" w:sz="4" w:space="0" w:color="auto"/>
            </w:tcBorders>
            <w:shd w:val="pct5" w:color="auto" w:fill="FFFFFF"/>
          </w:tcPr>
          <w:p w14:paraId="7D34E421" w14:textId="77777777" w:rsidR="003F2428" w:rsidRPr="00987694" w:rsidRDefault="003F2428" w:rsidP="00903F14">
            <w:pPr>
              <w:pStyle w:val="TableText"/>
              <w:rPr>
                <w:b/>
              </w:rPr>
            </w:pPr>
            <w:r>
              <w:rPr>
                <w:b/>
              </w:rPr>
              <w:t>Priority</w:t>
            </w:r>
          </w:p>
        </w:tc>
      </w:tr>
      <w:tr w:rsidR="003F2428" w:rsidRPr="00987694" w14:paraId="3A1E8265" w14:textId="77777777" w:rsidTr="007461E3">
        <w:trPr>
          <w:cantSplit/>
        </w:trPr>
        <w:tc>
          <w:tcPr>
            <w:tcW w:w="1677" w:type="dxa"/>
            <w:tcBorders>
              <w:bottom w:val="single" w:sz="4" w:space="0" w:color="auto"/>
            </w:tcBorders>
            <w:shd w:val="clear" w:color="auto" w:fill="F2F2F2" w:themeFill="background1" w:themeFillShade="F2"/>
          </w:tcPr>
          <w:p w14:paraId="109400A8" w14:textId="27D119D7" w:rsidR="003F2428" w:rsidRPr="00987694" w:rsidRDefault="003F2428" w:rsidP="00903F14">
            <w:pPr>
              <w:pStyle w:val="TableText"/>
            </w:pPr>
            <w:r>
              <w:t>UI</w:t>
            </w:r>
            <w:r w:rsidDel="00970B9F">
              <w:t xml:space="preserve"> </w:t>
            </w:r>
            <w:r>
              <w:t>5.1</w:t>
            </w:r>
          </w:p>
        </w:tc>
        <w:tc>
          <w:tcPr>
            <w:tcW w:w="7256" w:type="dxa"/>
            <w:tcBorders>
              <w:bottom w:val="single" w:sz="4" w:space="0" w:color="auto"/>
            </w:tcBorders>
            <w:shd w:val="clear" w:color="auto" w:fill="F2F2F2" w:themeFill="background1" w:themeFillShade="F2"/>
          </w:tcPr>
          <w:p w14:paraId="18E9F830" w14:textId="6AAB9028" w:rsidR="003F2428" w:rsidRPr="00987694" w:rsidRDefault="003F2428" w:rsidP="003F2428">
            <w:pPr>
              <w:pStyle w:val="TableText"/>
            </w:pPr>
            <w:r>
              <w:t>User can access landing page for Win Tools (User must be assigned to appropriate group)</w:t>
            </w:r>
          </w:p>
        </w:tc>
        <w:tc>
          <w:tcPr>
            <w:tcW w:w="990" w:type="dxa"/>
            <w:tcBorders>
              <w:bottom w:val="single" w:sz="4" w:space="0" w:color="auto"/>
            </w:tcBorders>
            <w:shd w:val="clear" w:color="auto" w:fill="F2F2F2" w:themeFill="background1" w:themeFillShade="F2"/>
          </w:tcPr>
          <w:p w14:paraId="62E30408" w14:textId="77777777" w:rsidR="003F2428" w:rsidRPr="00987694" w:rsidRDefault="003F2428" w:rsidP="00903F14">
            <w:pPr>
              <w:pStyle w:val="TableText"/>
            </w:pPr>
            <w:r>
              <w:t>Must</w:t>
            </w:r>
          </w:p>
        </w:tc>
      </w:tr>
      <w:tr w:rsidR="003F2428" w:rsidRPr="00987694" w14:paraId="4A3AC5C0" w14:textId="77777777" w:rsidTr="007461E3">
        <w:trPr>
          <w:cantSplit/>
        </w:trPr>
        <w:tc>
          <w:tcPr>
            <w:tcW w:w="1677" w:type="dxa"/>
            <w:shd w:val="clear" w:color="auto" w:fill="F2F2F2" w:themeFill="background1" w:themeFillShade="F2"/>
          </w:tcPr>
          <w:p w14:paraId="3F7D2E37" w14:textId="3A65FFF9" w:rsidR="003F2428" w:rsidRDefault="003F2428" w:rsidP="00903F14">
            <w:pPr>
              <w:pStyle w:val="TableText"/>
            </w:pPr>
            <w:r>
              <w:t>UI</w:t>
            </w:r>
            <w:r w:rsidDel="00970B9F">
              <w:t xml:space="preserve"> </w:t>
            </w:r>
            <w:r>
              <w:t>5.2</w:t>
            </w:r>
          </w:p>
        </w:tc>
        <w:tc>
          <w:tcPr>
            <w:tcW w:w="7256" w:type="dxa"/>
            <w:shd w:val="clear" w:color="auto" w:fill="F2F2F2" w:themeFill="background1" w:themeFillShade="F2"/>
          </w:tcPr>
          <w:p w14:paraId="4062BF6F" w14:textId="753EFB6A" w:rsidR="003F2428" w:rsidRDefault="003F2428" w:rsidP="003F2428">
            <w:pPr>
              <w:pStyle w:val="TableText"/>
            </w:pPr>
            <w:r>
              <w:t>Exchange Tools (User must be assigned to appropriate group)</w:t>
            </w:r>
          </w:p>
        </w:tc>
        <w:tc>
          <w:tcPr>
            <w:tcW w:w="990" w:type="dxa"/>
            <w:shd w:val="clear" w:color="auto" w:fill="F2F2F2" w:themeFill="background1" w:themeFillShade="F2"/>
          </w:tcPr>
          <w:p w14:paraId="2756DBCB" w14:textId="77777777" w:rsidR="003F2428" w:rsidRDefault="003F2428" w:rsidP="00903F14">
            <w:pPr>
              <w:pStyle w:val="TableText"/>
            </w:pPr>
            <w:r>
              <w:t>Must</w:t>
            </w:r>
          </w:p>
        </w:tc>
      </w:tr>
      <w:tr w:rsidR="003F2428" w:rsidRPr="00987694" w14:paraId="333DA419" w14:textId="77777777" w:rsidTr="007461E3">
        <w:trPr>
          <w:cantSplit/>
        </w:trPr>
        <w:tc>
          <w:tcPr>
            <w:tcW w:w="1677" w:type="dxa"/>
            <w:shd w:val="clear" w:color="auto" w:fill="F2F2F2" w:themeFill="background1" w:themeFillShade="F2"/>
          </w:tcPr>
          <w:p w14:paraId="4BC129C5" w14:textId="6CB5651C" w:rsidR="003F2428" w:rsidRDefault="003F2428" w:rsidP="00903F14">
            <w:pPr>
              <w:pStyle w:val="TableText"/>
            </w:pPr>
            <w:r>
              <w:t>UI.5.2.1</w:t>
            </w:r>
          </w:p>
        </w:tc>
        <w:tc>
          <w:tcPr>
            <w:tcW w:w="7256" w:type="dxa"/>
            <w:shd w:val="clear" w:color="auto" w:fill="F2F2F2" w:themeFill="background1" w:themeFillShade="F2"/>
          </w:tcPr>
          <w:p w14:paraId="4C6C4E4C" w14:textId="250041F4" w:rsidR="003F2428" w:rsidRDefault="003F2428" w:rsidP="00903F14">
            <w:pPr>
              <w:pStyle w:val="TableText"/>
            </w:pPr>
            <w:r>
              <w:t>Provisioning</w:t>
            </w:r>
          </w:p>
        </w:tc>
        <w:tc>
          <w:tcPr>
            <w:tcW w:w="990" w:type="dxa"/>
            <w:shd w:val="clear" w:color="auto" w:fill="F2F2F2" w:themeFill="background1" w:themeFillShade="F2"/>
          </w:tcPr>
          <w:p w14:paraId="72048A61" w14:textId="77777777" w:rsidR="003F2428" w:rsidRDefault="003F2428" w:rsidP="00903F14">
            <w:pPr>
              <w:pStyle w:val="TableText"/>
            </w:pPr>
            <w:r>
              <w:t>Must</w:t>
            </w:r>
          </w:p>
        </w:tc>
      </w:tr>
      <w:tr w:rsidR="003F2428" w:rsidRPr="00987694" w14:paraId="7E019AFE" w14:textId="77777777" w:rsidTr="007461E3">
        <w:trPr>
          <w:cantSplit/>
        </w:trPr>
        <w:tc>
          <w:tcPr>
            <w:tcW w:w="1677" w:type="dxa"/>
            <w:shd w:val="clear" w:color="auto" w:fill="F2F2F2" w:themeFill="background1" w:themeFillShade="F2"/>
          </w:tcPr>
          <w:p w14:paraId="5ECD2C78" w14:textId="67B5940D" w:rsidR="003F2428" w:rsidRDefault="003F2428" w:rsidP="00903F14">
            <w:pPr>
              <w:pStyle w:val="TableText"/>
            </w:pPr>
            <w:r>
              <w:lastRenderedPageBreak/>
              <w:t>UI.5.2.2</w:t>
            </w:r>
          </w:p>
        </w:tc>
        <w:tc>
          <w:tcPr>
            <w:tcW w:w="7256" w:type="dxa"/>
            <w:shd w:val="clear" w:color="auto" w:fill="F2F2F2" w:themeFill="background1" w:themeFillShade="F2"/>
          </w:tcPr>
          <w:p w14:paraId="002FEC30" w14:textId="2D9EE65E" w:rsidR="003F2428" w:rsidRDefault="003F2428" w:rsidP="00903F14">
            <w:pPr>
              <w:pStyle w:val="TableText"/>
            </w:pPr>
            <w:r>
              <w:t>Aliases</w:t>
            </w:r>
          </w:p>
        </w:tc>
        <w:tc>
          <w:tcPr>
            <w:tcW w:w="990" w:type="dxa"/>
            <w:shd w:val="clear" w:color="auto" w:fill="F2F2F2" w:themeFill="background1" w:themeFillShade="F2"/>
          </w:tcPr>
          <w:p w14:paraId="498492D4" w14:textId="77777777" w:rsidR="003F2428" w:rsidRDefault="003F2428" w:rsidP="00903F14">
            <w:pPr>
              <w:pStyle w:val="TableText"/>
            </w:pPr>
            <w:r>
              <w:t>Must</w:t>
            </w:r>
          </w:p>
        </w:tc>
      </w:tr>
      <w:tr w:rsidR="003F2428" w:rsidRPr="00987694" w14:paraId="081C5699" w14:textId="77777777" w:rsidTr="007461E3">
        <w:trPr>
          <w:cantSplit/>
        </w:trPr>
        <w:tc>
          <w:tcPr>
            <w:tcW w:w="1677" w:type="dxa"/>
            <w:shd w:val="clear" w:color="auto" w:fill="F2F2F2" w:themeFill="background1" w:themeFillShade="F2"/>
          </w:tcPr>
          <w:p w14:paraId="3C0C5018" w14:textId="1B3746DF" w:rsidR="003F2428" w:rsidRDefault="003F2428" w:rsidP="00903F14">
            <w:pPr>
              <w:pStyle w:val="TableText"/>
            </w:pPr>
            <w:r>
              <w:t>UI.5.2.3</w:t>
            </w:r>
          </w:p>
        </w:tc>
        <w:tc>
          <w:tcPr>
            <w:tcW w:w="7256" w:type="dxa"/>
            <w:shd w:val="clear" w:color="auto" w:fill="F2F2F2" w:themeFill="background1" w:themeFillShade="F2"/>
          </w:tcPr>
          <w:p w14:paraId="3F696AF5" w14:textId="2B3DC0CD" w:rsidR="003F2428" w:rsidRDefault="003F2428" w:rsidP="00903F14">
            <w:pPr>
              <w:pStyle w:val="TableText"/>
            </w:pPr>
            <w:r>
              <w:t>Resources</w:t>
            </w:r>
          </w:p>
        </w:tc>
        <w:tc>
          <w:tcPr>
            <w:tcW w:w="990" w:type="dxa"/>
            <w:shd w:val="clear" w:color="auto" w:fill="F2F2F2" w:themeFill="background1" w:themeFillShade="F2"/>
          </w:tcPr>
          <w:p w14:paraId="4A39025C" w14:textId="40020744" w:rsidR="003F2428" w:rsidRDefault="003F2428" w:rsidP="00903F14">
            <w:pPr>
              <w:pStyle w:val="TableText"/>
            </w:pPr>
            <w:r>
              <w:t>Must</w:t>
            </w:r>
          </w:p>
        </w:tc>
      </w:tr>
      <w:tr w:rsidR="003F2428" w:rsidRPr="00987694" w14:paraId="5E3618D1" w14:textId="77777777" w:rsidTr="007461E3">
        <w:trPr>
          <w:cantSplit/>
        </w:trPr>
        <w:tc>
          <w:tcPr>
            <w:tcW w:w="1677" w:type="dxa"/>
            <w:shd w:val="clear" w:color="auto" w:fill="F2F2F2" w:themeFill="background1" w:themeFillShade="F2"/>
          </w:tcPr>
          <w:p w14:paraId="3816E212" w14:textId="446AD9BD" w:rsidR="003F2428" w:rsidRDefault="00700E5C" w:rsidP="00903F14">
            <w:pPr>
              <w:pStyle w:val="TableText"/>
            </w:pPr>
            <w:r>
              <w:t>UI.5.2.4</w:t>
            </w:r>
          </w:p>
        </w:tc>
        <w:tc>
          <w:tcPr>
            <w:tcW w:w="7256" w:type="dxa"/>
            <w:shd w:val="clear" w:color="auto" w:fill="F2F2F2" w:themeFill="background1" w:themeFillShade="F2"/>
          </w:tcPr>
          <w:p w14:paraId="60EBAB52" w14:textId="4CC0ECBA" w:rsidR="003F2428" w:rsidRDefault="00700E5C" w:rsidP="00903F14">
            <w:pPr>
              <w:pStyle w:val="TableText"/>
            </w:pPr>
            <w:r>
              <w:t>Compromised Accounts</w:t>
            </w:r>
          </w:p>
        </w:tc>
        <w:tc>
          <w:tcPr>
            <w:tcW w:w="990" w:type="dxa"/>
            <w:shd w:val="clear" w:color="auto" w:fill="F2F2F2" w:themeFill="background1" w:themeFillShade="F2"/>
          </w:tcPr>
          <w:p w14:paraId="4C186060" w14:textId="06D904D1" w:rsidR="003F2428" w:rsidRDefault="00700E5C" w:rsidP="00903F14">
            <w:pPr>
              <w:pStyle w:val="TableText"/>
            </w:pPr>
            <w:r>
              <w:t>Must</w:t>
            </w:r>
          </w:p>
        </w:tc>
      </w:tr>
      <w:tr w:rsidR="003F2428" w:rsidRPr="00987694" w14:paraId="29494617" w14:textId="77777777" w:rsidTr="007461E3">
        <w:trPr>
          <w:cantSplit/>
        </w:trPr>
        <w:tc>
          <w:tcPr>
            <w:tcW w:w="1677" w:type="dxa"/>
            <w:shd w:val="clear" w:color="auto" w:fill="F2F2F2" w:themeFill="background1" w:themeFillShade="F2"/>
          </w:tcPr>
          <w:p w14:paraId="5A12FA01" w14:textId="0CADA8ED" w:rsidR="003F2428" w:rsidRDefault="00700E5C" w:rsidP="00903F14">
            <w:pPr>
              <w:pStyle w:val="TableText"/>
            </w:pPr>
            <w:r>
              <w:t>UI.5.2.5</w:t>
            </w:r>
          </w:p>
        </w:tc>
        <w:tc>
          <w:tcPr>
            <w:tcW w:w="7256" w:type="dxa"/>
            <w:shd w:val="clear" w:color="auto" w:fill="F2F2F2" w:themeFill="background1" w:themeFillShade="F2"/>
          </w:tcPr>
          <w:p w14:paraId="250DEBFB" w14:textId="305CAE9A" w:rsidR="003F2428" w:rsidRDefault="00700E5C" w:rsidP="00903F14">
            <w:pPr>
              <w:pStyle w:val="TableText"/>
            </w:pPr>
            <w:r>
              <w:t>MFA (User must be assigned to appropriate group)</w:t>
            </w:r>
          </w:p>
        </w:tc>
        <w:tc>
          <w:tcPr>
            <w:tcW w:w="990" w:type="dxa"/>
            <w:shd w:val="clear" w:color="auto" w:fill="F2F2F2" w:themeFill="background1" w:themeFillShade="F2"/>
          </w:tcPr>
          <w:p w14:paraId="2222BA14" w14:textId="1893B572" w:rsidR="003F2428" w:rsidRDefault="00700E5C" w:rsidP="00903F14">
            <w:pPr>
              <w:pStyle w:val="TableText"/>
            </w:pPr>
            <w:r>
              <w:t>Must</w:t>
            </w:r>
          </w:p>
        </w:tc>
      </w:tr>
      <w:tr w:rsidR="00700E5C" w:rsidRPr="00987694" w14:paraId="164CE5FE" w14:textId="77777777" w:rsidTr="00903F14">
        <w:trPr>
          <w:cantSplit/>
        </w:trPr>
        <w:tc>
          <w:tcPr>
            <w:tcW w:w="1677" w:type="dxa"/>
          </w:tcPr>
          <w:p w14:paraId="30320579" w14:textId="4CA289D3" w:rsidR="00700E5C" w:rsidRDefault="00700E5C" w:rsidP="00700E5C">
            <w:pPr>
              <w:pStyle w:val="TableText"/>
            </w:pPr>
            <w:r>
              <w:t>UI.5.3</w:t>
            </w:r>
          </w:p>
        </w:tc>
        <w:tc>
          <w:tcPr>
            <w:tcW w:w="7256" w:type="dxa"/>
          </w:tcPr>
          <w:p w14:paraId="0A08B798" w14:textId="51479037" w:rsidR="00700E5C" w:rsidRDefault="00700E5C" w:rsidP="00700E5C">
            <w:pPr>
              <w:pStyle w:val="TableText"/>
            </w:pPr>
            <w:r>
              <w:t>AD Tools (User must be assigned to appropriate group)</w:t>
            </w:r>
          </w:p>
        </w:tc>
        <w:tc>
          <w:tcPr>
            <w:tcW w:w="990" w:type="dxa"/>
          </w:tcPr>
          <w:p w14:paraId="0B780462" w14:textId="1B86D0EA" w:rsidR="00700E5C" w:rsidRDefault="00700E5C" w:rsidP="00700E5C">
            <w:pPr>
              <w:pStyle w:val="TableText"/>
            </w:pPr>
            <w:r>
              <w:t>Must</w:t>
            </w:r>
          </w:p>
        </w:tc>
      </w:tr>
      <w:tr w:rsidR="00700E5C" w:rsidRPr="00987694" w14:paraId="0507A066" w14:textId="77777777" w:rsidTr="00903F14">
        <w:trPr>
          <w:cantSplit/>
        </w:trPr>
        <w:tc>
          <w:tcPr>
            <w:tcW w:w="1677" w:type="dxa"/>
          </w:tcPr>
          <w:p w14:paraId="3C01816C" w14:textId="0969CBD3" w:rsidR="00700E5C" w:rsidRDefault="00700E5C" w:rsidP="00700E5C">
            <w:pPr>
              <w:pStyle w:val="TableText"/>
            </w:pPr>
            <w:r>
              <w:t>UI.5.3.1</w:t>
            </w:r>
          </w:p>
        </w:tc>
        <w:tc>
          <w:tcPr>
            <w:tcW w:w="7256" w:type="dxa"/>
          </w:tcPr>
          <w:p w14:paraId="20CEDA03" w14:textId="4FA50AAC" w:rsidR="00700E5C" w:rsidRDefault="00700E5C" w:rsidP="00700E5C">
            <w:pPr>
              <w:pStyle w:val="TableText"/>
            </w:pPr>
            <w:r>
              <w:t>Organizational Units</w:t>
            </w:r>
          </w:p>
        </w:tc>
        <w:tc>
          <w:tcPr>
            <w:tcW w:w="990" w:type="dxa"/>
          </w:tcPr>
          <w:p w14:paraId="3A8E6D65" w14:textId="21CAEB62" w:rsidR="00700E5C" w:rsidRDefault="00700E5C" w:rsidP="00700E5C">
            <w:pPr>
              <w:pStyle w:val="TableText"/>
            </w:pPr>
            <w:r>
              <w:t>Must</w:t>
            </w:r>
          </w:p>
        </w:tc>
      </w:tr>
      <w:tr w:rsidR="00700E5C" w:rsidRPr="00987694" w14:paraId="560AE706" w14:textId="77777777" w:rsidTr="00903F14">
        <w:trPr>
          <w:cantSplit/>
        </w:trPr>
        <w:tc>
          <w:tcPr>
            <w:tcW w:w="1677" w:type="dxa"/>
          </w:tcPr>
          <w:p w14:paraId="357E9CCB" w14:textId="0A31140C" w:rsidR="00700E5C" w:rsidRDefault="00700E5C" w:rsidP="00700E5C">
            <w:pPr>
              <w:pStyle w:val="TableText"/>
            </w:pPr>
            <w:r>
              <w:t>UI.5.3.2</w:t>
            </w:r>
          </w:p>
        </w:tc>
        <w:tc>
          <w:tcPr>
            <w:tcW w:w="7256" w:type="dxa"/>
          </w:tcPr>
          <w:p w14:paraId="5551F362" w14:textId="267B3301" w:rsidR="00700E5C" w:rsidRDefault="00700E5C" w:rsidP="00700E5C">
            <w:pPr>
              <w:pStyle w:val="TableText"/>
            </w:pPr>
            <w:r>
              <w:t>Account Info</w:t>
            </w:r>
          </w:p>
        </w:tc>
        <w:tc>
          <w:tcPr>
            <w:tcW w:w="990" w:type="dxa"/>
          </w:tcPr>
          <w:p w14:paraId="43F2D60F" w14:textId="080636FE" w:rsidR="00700E5C" w:rsidRDefault="00700E5C" w:rsidP="00700E5C">
            <w:pPr>
              <w:pStyle w:val="TableText"/>
            </w:pPr>
            <w:r>
              <w:t>Must</w:t>
            </w:r>
          </w:p>
        </w:tc>
      </w:tr>
      <w:tr w:rsidR="00700E5C" w:rsidRPr="00987694" w14:paraId="2CF51C66" w14:textId="77777777" w:rsidTr="00903F14">
        <w:trPr>
          <w:cantSplit/>
        </w:trPr>
        <w:tc>
          <w:tcPr>
            <w:tcW w:w="1677" w:type="dxa"/>
          </w:tcPr>
          <w:p w14:paraId="4605A7F4" w14:textId="2F3CD92C" w:rsidR="00700E5C" w:rsidRDefault="00700E5C" w:rsidP="00700E5C">
            <w:pPr>
              <w:pStyle w:val="TableText"/>
            </w:pPr>
            <w:r>
              <w:t>UI.5.3.3</w:t>
            </w:r>
          </w:p>
        </w:tc>
        <w:tc>
          <w:tcPr>
            <w:tcW w:w="7256" w:type="dxa"/>
          </w:tcPr>
          <w:p w14:paraId="620909DD" w14:textId="09128233" w:rsidR="00700E5C" w:rsidRDefault="00700E5C" w:rsidP="00700E5C">
            <w:pPr>
              <w:pStyle w:val="TableText"/>
            </w:pPr>
            <w:r>
              <w:t>Account Lockouts</w:t>
            </w:r>
          </w:p>
        </w:tc>
        <w:tc>
          <w:tcPr>
            <w:tcW w:w="990" w:type="dxa"/>
          </w:tcPr>
          <w:p w14:paraId="0FCC5567" w14:textId="2DA90943" w:rsidR="00700E5C" w:rsidRDefault="00700E5C" w:rsidP="00700E5C">
            <w:pPr>
              <w:pStyle w:val="TableText"/>
            </w:pPr>
            <w:r>
              <w:t>Must</w:t>
            </w:r>
          </w:p>
        </w:tc>
      </w:tr>
      <w:tr w:rsidR="00700E5C" w:rsidRPr="00987694" w14:paraId="2CB82F32" w14:textId="77777777" w:rsidTr="007461E3">
        <w:trPr>
          <w:cantSplit/>
        </w:trPr>
        <w:tc>
          <w:tcPr>
            <w:tcW w:w="1677" w:type="dxa"/>
            <w:tcBorders>
              <w:bottom w:val="single" w:sz="4" w:space="0" w:color="auto"/>
            </w:tcBorders>
          </w:tcPr>
          <w:p w14:paraId="4811EE08" w14:textId="6E862202" w:rsidR="00700E5C" w:rsidRDefault="00700E5C" w:rsidP="00700E5C">
            <w:pPr>
              <w:pStyle w:val="TableText"/>
            </w:pPr>
            <w:r>
              <w:t>UI.5.3.4</w:t>
            </w:r>
          </w:p>
        </w:tc>
        <w:tc>
          <w:tcPr>
            <w:tcW w:w="7256" w:type="dxa"/>
            <w:tcBorders>
              <w:bottom w:val="single" w:sz="4" w:space="0" w:color="auto"/>
            </w:tcBorders>
          </w:tcPr>
          <w:p w14:paraId="72E59540" w14:textId="512C7F98" w:rsidR="00700E5C" w:rsidRDefault="00700E5C" w:rsidP="00700E5C">
            <w:pPr>
              <w:pStyle w:val="TableText"/>
            </w:pPr>
            <w:r>
              <w:t>Groups</w:t>
            </w:r>
          </w:p>
        </w:tc>
        <w:tc>
          <w:tcPr>
            <w:tcW w:w="990" w:type="dxa"/>
            <w:tcBorders>
              <w:bottom w:val="single" w:sz="4" w:space="0" w:color="auto"/>
            </w:tcBorders>
          </w:tcPr>
          <w:p w14:paraId="6C9BB694" w14:textId="5C763BDC" w:rsidR="00700E5C" w:rsidRDefault="00700E5C" w:rsidP="00700E5C">
            <w:pPr>
              <w:pStyle w:val="TableText"/>
            </w:pPr>
            <w:r>
              <w:t>Must</w:t>
            </w:r>
          </w:p>
        </w:tc>
      </w:tr>
      <w:tr w:rsidR="00700E5C" w:rsidRPr="00987694" w14:paraId="616DC4EF" w14:textId="77777777" w:rsidTr="007461E3">
        <w:trPr>
          <w:cantSplit/>
        </w:trPr>
        <w:tc>
          <w:tcPr>
            <w:tcW w:w="1677" w:type="dxa"/>
            <w:shd w:val="clear" w:color="auto" w:fill="F2F2F2" w:themeFill="background1" w:themeFillShade="F2"/>
          </w:tcPr>
          <w:p w14:paraId="139DBF23" w14:textId="067EAD22" w:rsidR="00700E5C" w:rsidRDefault="00700E5C" w:rsidP="00700E5C">
            <w:pPr>
              <w:pStyle w:val="TableText"/>
            </w:pPr>
            <w:r>
              <w:t>UI.5.4</w:t>
            </w:r>
          </w:p>
        </w:tc>
        <w:tc>
          <w:tcPr>
            <w:tcW w:w="7256" w:type="dxa"/>
            <w:shd w:val="clear" w:color="auto" w:fill="F2F2F2" w:themeFill="background1" w:themeFillShade="F2"/>
          </w:tcPr>
          <w:p w14:paraId="25BA4D40" w14:textId="03B54330" w:rsidR="00700E5C" w:rsidRDefault="00700E5C" w:rsidP="00700E5C">
            <w:pPr>
              <w:pStyle w:val="TableText"/>
            </w:pPr>
            <w:r>
              <w:t>Systems (User must be assigned to appropriate group)</w:t>
            </w:r>
          </w:p>
        </w:tc>
        <w:tc>
          <w:tcPr>
            <w:tcW w:w="990" w:type="dxa"/>
            <w:shd w:val="clear" w:color="auto" w:fill="F2F2F2" w:themeFill="background1" w:themeFillShade="F2"/>
          </w:tcPr>
          <w:p w14:paraId="7732582E" w14:textId="60B3ECAD" w:rsidR="00700E5C" w:rsidRDefault="00700E5C" w:rsidP="00700E5C">
            <w:pPr>
              <w:pStyle w:val="TableText"/>
            </w:pPr>
            <w:r>
              <w:t>Must</w:t>
            </w:r>
          </w:p>
        </w:tc>
      </w:tr>
      <w:tr w:rsidR="00700E5C" w:rsidRPr="00987694" w14:paraId="34CE39F1" w14:textId="77777777" w:rsidTr="007461E3">
        <w:trPr>
          <w:cantSplit/>
        </w:trPr>
        <w:tc>
          <w:tcPr>
            <w:tcW w:w="1677" w:type="dxa"/>
            <w:shd w:val="clear" w:color="auto" w:fill="F2F2F2" w:themeFill="background1" w:themeFillShade="F2"/>
          </w:tcPr>
          <w:p w14:paraId="503769E4" w14:textId="6401CDF9" w:rsidR="00700E5C" w:rsidRDefault="00700E5C" w:rsidP="00700E5C">
            <w:pPr>
              <w:pStyle w:val="TableText"/>
            </w:pPr>
            <w:r>
              <w:t>UI.5.4.1</w:t>
            </w:r>
          </w:p>
        </w:tc>
        <w:tc>
          <w:tcPr>
            <w:tcW w:w="7256" w:type="dxa"/>
            <w:shd w:val="clear" w:color="auto" w:fill="F2F2F2" w:themeFill="background1" w:themeFillShade="F2"/>
          </w:tcPr>
          <w:p w14:paraId="78E61E33" w14:textId="046BFDF5" w:rsidR="00700E5C" w:rsidRDefault="007461E3" w:rsidP="00700E5C">
            <w:pPr>
              <w:pStyle w:val="TableText"/>
            </w:pPr>
            <w:r>
              <w:t>Account Management</w:t>
            </w:r>
          </w:p>
        </w:tc>
        <w:tc>
          <w:tcPr>
            <w:tcW w:w="990" w:type="dxa"/>
            <w:shd w:val="clear" w:color="auto" w:fill="F2F2F2" w:themeFill="background1" w:themeFillShade="F2"/>
          </w:tcPr>
          <w:p w14:paraId="2F218A95" w14:textId="0216C979" w:rsidR="00700E5C" w:rsidRDefault="007461E3" w:rsidP="00700E5C">
            <w:pPr>
              <w:pStyle w:val="TableText"/>
            </w:pPr>
            <w:r>
              <w:t>Must</w:t>
            </w:r>
          </w:p>
        </w:tc>
      </w:tr>
      <w:tr w:rsidR="00700E5C" w:rsidRPr="00987694" w14:paraId="44A513EE" w14:textId="77777777" w:rsidTr="007461E3">
        <w:trPr>
          <w:cantSplit/>
        </w:trPr>
        <w:tc>
          <w:tcPr>
            <w:tcW w:w="1677" w:type="dxa"/>
            <w:shd w:val="clear" w:color="auto" w:fill="F2F2F2" w:themeFill="background1" w:themeFillShade="F2"/>
          </w:tcPr>
          <w:p w14:paraId="46C37AA0" w14:textId="7F5BD1B8" w:rsidR="00700E5C" w:rsidRDefault="007461E3" w:rsidP="00700E5C">
            <w:pPr>
              <w:pStyle w:val="TableText"/>
            </w:pPr>
            <w:r>
              <w:t>UI.5.4.2</w:t>
            </w:r>
          </w:p>
        </w:tc>
        <w:tc>
          <w:tcPr>
            <w:tcW w:w="7256" w:type="dxa"/>
            <w:shd w:val="clear" w:color="auto" w:fill="F2F2F2" w:themeFill="background1" w:themeFillShade="F2"/>
          </w:tcPr>
          <w:p w14:paraId="54441CF9" w14:textId="27C77A6F" w:rsidR="00700E5C" w:rsidRDefault="007461E3" w:rsidP="00700E5C">
            <w:pPr>
              <w:pStyle w:val="TableText"/>
            </w:pPr>
            <w:r>
              <w:t>Lockouts</w:t>
            </w:r>
          </w:p>
        </w:tc>
        <w:tc>
          <w:tcPr>
            <w:tcW w:w="990" w:type="dxa"/>
            <w:shd w:val="clear" w:color="auto" w:fill="F2F2F2" w:themeFill="background1" w:themeFillShade="F2"/>
          </w:tcPr>
          <w:p w14:paraId="541855EC" w14:textId="638B64BD" w:rsidR="00700E5C" w:rsidRDefault="007461E3" w:rsidP="00700E5C">
            <w:pPr>
              <w:pStyle w:val="TableText"/>
            </w:pPr>
            <w:r>
              <w:t>Must</w:t>
            </w:r>
          </w:p>
        </w:tc>
      </w:tr>
      <w:tr w:rsidR="00700E5C" w:rsidRPr="00987694" w14:paraId="1A684701" w14:textId="77777777" w:rsidTr="007461E3">
        <w:trPr>
          <w:cantSplit/>
        </w:trPr>
        <w:tc>
          <w:tcPr>
            <w:tcW w:w="1677" w:type="dxa"/>
            <w:shd w:val="clear" w:color="auto" w:fill="F2F2F2" w:themeFill="background1" w:themeFillShade="F2"/>
          </w:tcPr>
          <w:p w14:paraId="4B15A7C9" w14:textId="0B3E8069" w:rsidR="00700E5C" w:rsidRDefault="007461E3" w:rsidP="00700E5C">
            <w:pPr>
              <w:pStyle w:val="TableText"/>
            </w:pPr>
            <w:r>
              <w:t>UI.5.4.3</w:t>
            </w:r>
          </w:p>
        </w:tc>
        <w:tc>
          <w:tcPr>
            <w:tcW w:w="7256" w:type="dxa"/>
            <w:shd w:val="clear" w:color="auto" w:fill="F2F2F2" w:themeFill="background1" w:themeFillShade="F2"/>
          </w:tcPr>
          <w:p w14:paraId="18D2A655" w14:textId="3B82C8DB" w:rsidR="00700E5C" w:rsidRDefault="007461E3" w:rsidP="00700E5C">
            <w:pPr>
              <w:pStyle w:val="TableText"/>
            </w:pPr>
            <w:r>
              <w:t>Dashboard</w:t>
            </w:r>
          </w:p>
        </w:tc>
        <w:tc>
          <w:tcPr>
            <w:tcW w:w="990" w:type="dxa"/>
            <w:shd w:val="clear" w:color="auto" w:fill="F2F2F2" w:themeFill="background1" w:themeFillShade="F2"/>
          </w:tcPr>
          <w:p w14:paraId="6443DC53" w14:textId="70908D63" w:rsidR="00700E5C" w:rsidRDefault="007461E3" w:rsidP="00700E5C">
            <w:pPr>
              <w:pStyle w:val="TableText"/>
            </w:pPr>
            <w:r>
              <w:t>Must</w:t>
            </w:r>
          </w:p>
        </w:tc>
      </w:tr>
      <w:tr w:rsidR="00700E5C" w:rsidRPr="00987694" w14:paraId="380FA699" w14:textId="77777777" w:rsidTr="007461E3">
        <w:trPr>
          <w:cantSplit/>
        </w:trPr>
        <w:tc>
          <w:tcPr>
            <w:tcW w:w="1677" w:type="dxa"/>
            <w:shd w:val="clear" w:color="auto" w:fill="F2F2F2" w:themeFill="background1" w:themeFillShade="F2"/>
          </w:tcPr>
          <w:p w14:paraId="0B679B79" w14:textId="3205DDA1" w:rsidR="00700E5C" w:rsidRDefault="007461E3" w:rsidP="00700E5C">
            <w:pPr>
              <w:pStyle w:val="TableText"/>
            </w:pPr>
            <w:r>
              <w:t>UI.5.4.4</w:t>
            </w:r>
          </w:p>
        </w:tc>
        <w:tc>
          <w:tcPr>
            <w:tcW w:w="7256" w:type="dxa"/>
            <w:shd w:val="clear" w:color="auto" w:fill="F2F2F2" w:themeFill="background1" w:themeFillShade="F2"/>
          </w:tcPr>
          <w:p w14:paraId="20C437EB" w14:textId="4952C615" w:rsidR="00700E5C" w:rsidRDefault="007461E3" w:rsidP="00700E5C">
            <w:pPr>
              <w:pStyle w:val="TableText"/>
            </w:pPr>
            <w:r>
              <w:t>Shared Mailbox</w:t>
            </w:r>
          </w:p>
        </w:tc>
        <w:tc>
          <w:tcPr>
            <w:tcW w:w="990" w:type="dxa"/>
            <w:shd w:val="clear" w:color="auto" w:fill="F2F2F2" w:themeFill="background1" w:themeFillShade="F2"/>
          </w:tcPr>
          <w:p w14:paraId="22A1E660" w14:textId="766FB99D" w:rsidR="00700E5C" w:rsidRDefault="007461E3" w:rsidP="00700E5C">
            <w:pPr>
              <w:pStyle w:val="TableText"/>
            </w:pPr>
            <w:r>
              <w:t>Must</w:t>
            </w:r>
          </w:p>
        </w:tc>
      </w:tr>
      <w:tr w:rsidR="00700E5C" w:rsidRPr="00987694" w14:paraId="61DC6166" w14:textId="77777777" w:rsidTr="007461E3">
        <w:trPr>
          <w:cantSplit/>
        </w:trPr>
        <w:tc>
          <w:tcPr>
            <w:tcW w:w="1677" w:type="dxa"/>
            <w:shd w:val="clear" w:color="auto" w:fill="F2F2F2" w:themeFill="background1" w:themeFillShade="F2"/>
          </w:tcPr>
          <w:p w14:paraId="07924E63" w14:textId="552BB4E1" w:rsidR="00700E5C" w:rsidRDefault="007461E3" w:rsidP="00700E5C">
            <w:pPr>
              <w:pStyle w:val="TableText"/>
            </w:pPr>
            <w:r>
              <w:t>UI.5.4.5</w:t>
            </w:r>
          </w:p>
        </w:tc>
        <w:tc>
          <w:tcPr>
            <w:tcW w:w="7256" w:type="dxa"/>
            <w:shd w:val="clear" w:color="auto" w:fill="F2F2F2" w:themeFill="background1" w:themeFillShade="F2"/>
          </w:tcPr>
          <w:p w14:paraId="12D5EEA7" w14:textId="566BAAA7" w:rsidR="00700E5C" w:rsidRDefault="007461E3" w:rsidP="00700E5C">
            <w:pPr>
              <w:pStyle w:val="TableText"/>
            </w:pPr>
            <w:r>
              <w:t>Resource Mailbox</w:t>
            </w:r>
          </w:p>
        </w:tc>
        <w:tc>
          <w:tcPr>
            <w:tcW w:w="990" w:type="dxa"/>
            <w:shd w:val="clear" w:color="auto" w:fill="F2F2F2" w:themeFill="background1" w:themeFillShade="F2"/>
          </w:tcPr>
          <w:p w14:paraId="34314978" w14:textId="10B2ED31" w:rsidR="00700E5C" w:rsidRDefault="007461E3" w:rsidP="00700E5C">
            <w:pPr>
              <w:pStyle w:val="TableText"/>
            </w:pPr>
            <w:r>
              <w:t>Must</w:t>
            </w:r>
          </w:p>
        </w:tc>
      </w:tr>
      <w:tr w:rsidR="00700E5C" w:rsidRPr="00987694" w14:paraId="0E5B006D" w14:textId="77777777" w:rsidTr="007461E3">
        <w:trPr>
          <w:cantSplit/>
        </w:trPr>
        <w:tc>
          <w:tcPr>
            <w:tcW w:w="1677" w:type="dxa"/>
            <w:shd w:val="clear" w:color="auto" w:fill="F2F2F2" w:themeFill="background1" w:themeFillShade="F2"/>
          </w:tcPr>
          <w:p w14:paraId="590EE732" w14:textId="5BB21758" w:rsidR="00700E5C" w:rsidRDefault="007461E3" w:rsidP="00700E5C">
            <w:pPr>
              <w:pStyle w:val="TableText"/>
            </w:pPr>
            <w:r>
              <w:t>UI.5.4.6</w:t>
            </w:r>
          </w:p>
        </w:tc>
        <w:tc>
          <w:tcPr>
            <w:tcW w:w="7256" w:type="dxa"/>
            <w:shd w:val="clear" w:color="auto" w:fill="F2F2F2" w:themeFill="background1" w:themeFillShade="F2"/>
          </w:tcPr>
          <w:p w14:paraId="2BC8427B" w14:textId="7BF9D21E" w:rsidR="00700E5C" w:rsidRDefault="007461E3" w:rsidP="00700E5C">
            <w:pPr>
              <w:pStyle w:val="TableText"/>
            </w:pPr>
            <w:r>
              <w:t>Alias Authority</w:t>
            </w:r>
          </w:p>
        </w:tc>
        <w:tc>
          <w:tcPr>
            <w:tcW w:w="990" w:type="dxa"/>
            <w:shd w:val="clear" w:color="auto" w:fill="F2F2F2" w:themeFill="background1" w:themeFillShade="F2"/>
          </w:tcPr>
          <w:p w14:paraId="3CAB2FF1" w14:textId="5C195440" w:rsidR="00700E5C" w:rsidRDefault="007461E3" w:rsidP="00700E5C">
            <w:pPr>
              <w:pStyle w:val="TableText"/>
            </w:pPr>
            <w:r>
              <w:t>Must</w:t>
            </w:r>
          </w:p>
        </w:tc>
      </w:tr>
      <w:tr w:rsidR="00700E5C" w:rsidRPr="00987694" w14:paraId="0258E0BE" w14:textId="77777777" w:rsidTr="007461E3">
        <w:trPr>
          <w:cantSplit/>
        </w:trPr>
        <w:tc>
          <w:tcPr>
            <w:tcW w:w="1677" w:type="dxa"/>
            <w:shd w:val="clear" w:color="auto" w:fill="F2F2F2" w:themeFill="background1" w:themeFillShade="F2"/>
          </w:tcPr>
          <w:p w14:paraId="1B55F433" w14:textId="10185ECB" w:rsidR="00700E5C" w:rsidRDefault="007461E3" w:rsidP="00700E5C">
            <w:pPr>
              <w:pStyle w:val="TableText"/>
            </w:pPr>
            <w:r>
              <w:t>UI.5.4.7</w:t>
            </w:r>
          </w:p>
        </w:tc>
        <w:tc>
          <w:tcPr>
            <w:tcW w:w="7256" w:type="dxa"/>
            <w:shd w:val="clear" w:color="auto" w:fill="F2F2F2" w:themeFill="background1" w:themeFillShade="F2"/>
          </w:tcPr>
          <w:p w14:paraId="4B861B79" w14:textId="4A4BA302" w:rsidR="00700E5C" w:rsidRDefault="007461E3" w:rsidP="00700E5C">
            <w:pPr>
              <w:pStyle w:val="TableText"/>
            </w:pPr>
            <w:r>
              <w:t>Forwarding Authority</w:t>
            </w:r>
          </w:p>
        </w:tc>
        <w:tc>
          <w:tcPr>
            <w:tcW w:w="990" w:type="dxa"/>
            <w:shd w:val="clear" w:color="auto" w:fill="F2F2F2" w:themeFill="background1" w:themeFillShade="F2"/>
          </w:tcPr>
          <w:p w14:paraId="72D8CDB7" w14:textId="55B3DFAA" w:rsidR="00700E5C" w:rsidRDefault="007461E3" w:rsidP="00700E5C">
            <w:pPr>
              <w:pStyle w:val="TableText"/>
            </w:pPr>
            <w:r>
              <w:t>Must</w:t>
            </w:r>
          </w:p>
        </w:tc>
      </w:tr>
      <w:tr w:rsidR="007461E3" w:rsidRPr="00987694" w14:paraId="7B1DB101" w14:textId="77777777" w:rsidTr="007461E3">
        <w:trPr>
          <w:cantSplit/>
        </w:trPr>
        <w:tc>
          <w:tcPr>
            <w:tcW w:w="1677" w:type="dxa"/>
            <w:shd w:val="clear" w:color="auto" w:fill="F2F2F2" w:themeFill="background1" w:themeFillShade="F2"/>
          </w:tcPr>
          <w:p w14:paraId="719BFFFE" w14:textId="2B9B1299" w:rsidR="007461E3" w:rsidRDefault="007461E3" w:rsidP="00700E5C">
            <w:pPr>
              <w:pStyle w:val="TableText"/>
            </w:pPr>
            <w:r>
              <w:t>UI.5.4.8</w:t>
            </w:r>
          </w:p>
        </w:tc>
        <w:tc>
          <w:tcPr>
            <w:tcW w:w="7256" w:type="dxa"/>
            <w:shd w:val="clear" w:color="auto" w:fill="F2F2F2" w:themeFill="background1" w:themeFillShade="F2"/>
          </w:tcPr>
          <w:p w14:paraId="08B8A76A" w14:textId="0F0830CE" w:rsidR="007461E3" w:rsidRDefault="007461E3" w:rsidP="00700E5C">
            <w:pPr>
              <w:pStyle w:val="TableText"/>
            </w:pPr>
            <w:r>
              <w:t>Group Management</w:t>
            </w:r>
          </w:p>
        </w:tc>
        <w:tc>
          <w:tcPr>
            <w:tcW w:w="990" w:type="dxa"/>
            <w:shd w:val="clear" w:color="auto" w:fill="F2F2F2" w:themeFill="background1" w:themeFillShade="F2"/>
          </w:tcPr>
          <w:p w14:paraId="2EFB55F7" w14:textId="13CCCFE4" w:rsidR="007461E3" w:rsidRDefault="007461E3" w:rsidP="00700E5C">
            <w:pPr>
              <w:pStyle w:val="TableText"/>
            </w:pPr>
            <w:r>
              <w:t>Must</w:t>
            </w:r>
          </w:p>
        </w:tc>
      </w:tr>
    </w:tbl>
    <w:p w14:paraId="63B26AB7" w14:textId="77777777" w:rsidR="002C5C76" w:rsidRDefault="002C5C76" w:rsidP="004C05EA">
      <w:pPr>
        <w:rPr>
          <w:lang w:eastAsia="en-AU"/>
        </w:rPr>
      </w:pPr>
    </w:p>
    <w:p w14:paraId="25227398" w14:textId="2073AA8E" w:rsidR="00970B9F" w:rsidRPr="00FD7C46" w:rsidRDefault="00903F14" w:rsidP="00FD7C46">
      <w:pPr>
        <w:pStyle w:val="Heading2"/>
      </w:pPr>
      <w:bookmarkStart w:id="93" w:name="_Toc494184323"/>
      <w:bookmarkStart w:id="94" w:name="_Toc494184324"/>
      <w:bookmarkStart w:id="95" w:name="_Toc7440306"/>
      <w:bookmarkEnd w:id="93"/>
      <w:bookmarkEnd w:id="94"/>
      <w:r>
        <w:t>Caching Requirements</w:t>
      </w:r>
      <w:bookmarkEnd w:id="95"/>
    </w:p>
    <w:p w14:paraId="66B78D54" w14:textId="27252C7F" w:rsidR="00903F14" w:rsidRDefault="00903F14">
      <w:pPr>
        <w:pStyle w:val="Heading3"/>
      </w:pPr>
      <w:bookmarkStart w:id="96" w:name="_Toc494184348"/>
      <w:bookmarkStart w:id="97" w:name="_Toc494184349"/>
      <w:bookmarkStart w:id="98" w:name="_Toc494184350"/>
      <w:bookmarkStart w:id="99" w:name="_Toc494184387"/>
      <w:bookmarkStart w:id="100" w:name="_Toc7440307"/>
      <w:bookmarkEnd w:id="96"/>
      <w:bookmarkEnd w:id="97"/>
      <w:bookmarkEnd w:id="98"/>
      <w:r>
        <w:t>Caching connections and results for resources</w:t>
      </w:r>
      <w:bookmarkEnd w:id="100"/>
    </w:p>
    <w:bookmarkEnd w:id="99"/>
    <w:p w14:paraId="1999ED06" w14:textId="77777777" w:rsidR="00970B9F" w:rsidRDefault="00970B9F" w:rsidP="00970B9F">
      <w:pPr>
        <w:rPr>
          <w:lang w:eastAsia="en-AU"/>
        </w:rPr>
      </w:pPr>
    </w:p>
    <w:tbl>
      <w:tblPr>
        <w:tblW w:w="9923" w:type="dxa"/>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677"/>
        <w:gridCol w:w="7256"/>
        <w:gridCol w:w="990"/>
      </w:tblGrid>
      <w:tr w:rsidR="00970B9F" w:rsidRPr="00987694" w14:paraId="68BCD7AE" w14:textId="77777777" w:rsidTr="00970B9F">
        <w:trPr>
          <w:cantSplit/>
          <w:tblHeader/>
        </w:trPr>
        <w:tc>
          <w:tcPr>
            <w:tcW w:w="1677" w:type="dxa"/>
            <w:shd w:val="pct5" w:color="auto" w:fill="FFFFFF"/>
          </w:tcPr>
          <w:p w14:paraId="4126B820" w14:textId="77777777" w:rsidR="00970B9F" w:rsidRPr="00987694" w:rsidRDefault="00970B9F" w:rsidP="00970B9F">
            <w:pPr>
              <w:pStyle w:val="TableText"/>
              <w:rPr>
                <w:b/>
              </w:rPr>
            </w:pPr>
            <w:r w:rsidRPr="00987694">
              <w:rPr>
                <w:b/>
              </w:rPr>
              <w:t xml:space="preserve">Section/ Requirement ID </w:t>
            </w:r>
          </w:p>
        </w:tc>
        <w:tc>
          <w:tcPr>
            <w:tcW w:w="7256" w:type="dxa"/>
            <w:shd w:val="pct5" w:color="auto" w:fill="FFFFFF"/>
            <w:vAlign w:val="bottom"/>
          </w:tcPr>
          <w:p w14:paraId="05727F44" w14:textId="77777777" w:rsidR="00970B9F" w:rsidRPr="00987694" w:rsidRDefault="00970B9F" w:rsidP="00970B9F">
            <w:pPr>
              <w:pStyle w:val="TableText"/>
              <w:rPr>
                <w:b/>
              </w:rPr>
            </w:pPr>
            <w:r w:rsidRPr="00987694">
              <w:rPr>
                <w:b/>
              </w:rPr>
              <w:t>Requirement Definition</w:t>
            </w:r>
          </w:p>
        </w:tc>
        <w:tc>
          <w:tcPr>
            <w:tcW w:w="990" w:type="dxa"/>
            <w:shd w:val="pct5" w:color="auto" w:fill="FFFFFF"/>
          </w:tcPr>
          <w:p w14:paraId="14890CCD" w14:textId="77777777" w:rsidR="00970B9F" w:rsidRPr="00987694" w:rsidRDefault="00970B9F" w:rsidP="00970B9F">
            <w:pPr>
              <w:pStyle w:val="TableText"/>
              <w:rPr>
                <w:b/>
              </w:rPr>
            </w:pPr>
            <w:r>
              <w:rPr>
                <w:b/>
              </w:rPr>
              <w:t>Priority</w:t>
            </w:r>
          </w:p>
        </w:tc>
      </w:tr>
      <w:tr w:rsidR="00970B9F" w:rsidRPr="00987694" w14:paraId="46B6FC93" w14:textId="77777777" w:rsidTr="00970B9F">
        <w:trPr>
          <w:cantSplit/>
        </w:trPr>
        <w:tc>
          <w:tcPr>
            <w:tcW w:w="1677" w:type="dxa"/>
          </w:tcPr>
          <w:p w14:paraId="2FAB2BCB" w14:textId="358D7697" w:rsidR="00970B9F" w:rsidRPr="00987694" w:rsidRDefault="00BA3CE9" w:rsidP="00970B9F">
            <w:pPr>
              <w:pStyle w:val="TableText"/>
            </w:pPr>
            <w:r>
              <w:t>D1</w:t>
            </w:r>
            <w:r w:rsidR="00970B9F">
              <w:t>.1</w:t>
            </w:r>
          </w:p>
        </w:tc>
        <w:tc>
          <w:tcPr>
            <w:tcW w:w="7256" w:type="dxa"/>
          </w:tcPr>
          <w:p w14:paraId="54BBCEB5" w14:textId="6C5543AC" w:rsidR="00970B9F" w:rsidRPr="00987694" w:rsidRDefault="00903F14" w:rsidP="00970B9F">
            <w:pPr>
              <w:pStyle w:val="TableText"/>
            </w:pPr>
            <w:r>
              <w:t>Connections to Office365 will provide caching to connections to improve performance</w:t>
            </w:r>
          </w:p>
        </w:tc>
        <w:tc>
          <w:tcPr>
            <w:tcW w:w="990" w:type="dxa"/>
          </w:tcPr>
          <w:p w14:paraId="43F5C5ED" w14:textId="77777777" w:rsidR="00970B9F" w:rsidRPr="00987694" w:rsidRDefault="00970B9F" w:rsidP="00970B9F">
            <w:pPr>
              <w:pStyle w:val="TableText"/>
            </w:pPr>
            <w:r>
              <w:t>Must</w:t>
            </w:r>
          </w:p>
        </w:tc>
      </w:tr>
      <w:tr w:rsidR="00970B9F" w:rsidRPr="00987694" w14:paraId="022BEDAB" w14:textId="77777777" w:rsidTr="00970B9F">
        <w:trPr>
          <w:cantSplit/>
        </w:trPr>
        <w:tc>
          <w:tcPr>
            <w:tcW w:w="1677" w:type="dxa"/>
          </w:tcPr>
          <w:p w14:paraId="75046752" w14:textId="00D19E52" w:rsidR="00970B9F" w:rsidRDefault="00BA3CE9" w:rsidP="00970B9F">
            <w:pPr>
              <w:pStyle w:val="TableText"/>
            </w:pPr>
            <w:r>
              <w:t>D1</w:t>
            </w:r>
            <w:r w:rsidR="00970B9F">
              <w:t>.1.1</w:t>
            </w:r>
          </w:p>
        </w:tc>
        <w:tc>
          <w:tcPr>
            <w:tcW w:w="7256" w:type="dxa"/>
          </w:tcPr>
          <w:p w14:paraId="44FC9F69" w14:textId="233CA96A" w:rsidR="00970B9F" w:rsidRDefault="00903F14" w:rsidP="00970B9F">
            <w:pPr>
              <w:pStyle w:val="TableText"/>
            </w:pPr>
            <w:r>
              <w:t>DirSync status should be cached with a 30 minute cache policy to prevent repeated calls and overload connection / throttling policy with Microsoft</w:t>
            </w:r>
          </w:p>
        </w:tc>
        <w:tc>
          <w:tcPr>
            <w:tcW w:w="990" w:type="dxa"/>
          </w:tcPr>
          <w:p w14:paraId="2A7C6B45" w14:textId="77777777" w:rsidR="00970B9F" w:rsidRDefault="00970B9F" w:rsidP="00970B9F">
            <w:pPr>
              <w:pStyle w:val="TableText"/>
            </w:pPr>
            <w:r>
              <w:t>Must</w:t>
            </w:r>
          </w:p>
        </w:tc>
      </w:tr>
      <w:tr w:rsidR="00970B9F" w:rsidRPr="00987694" w14:paraId="73689AF9" w14:textId="77777777" w:rsidTr="00970B9F">
        <w:trPr>
          <w:cantSplit/>
        </w:trPr>
        <w:tc>
          <w:tcPr>
            <w:tcW w:w="1677" w:type="dxa"/>
          </w:tcPr>
          <w:p w14:paraId="6A49640E" w14:textId="7B0E1354" w:rsidR="00970B9F" w:rsidRDefault="00970B9F" w:rsidP="00970B9F">
            <w:pPr>
              <w:pStyle w:val="TableText"/>
            </w:pPr>
          </w:p>
        </w:tc>
        <w:tc>
          <w:tcPr>
            <w:tcW w:w="7256" w:type="dxa"/>
          </w:tcPr>
          <w:p w14:paraId="1C904A00" w14:textId="33FC8F31" w:rsidR="00970B9F" w:rsidRDefault="00970B9F" w:rsidP="00970B9F">
            <w:pPr>
              <w:pStyle w:val="TableText"/>
            </w:pPr>
          </w:p>
        </w:tc>
        <w:tc>
          <w:tcPr>
            <w:tcW w:w="990" w:type="dxa"/>
          </w:tcPr>
          <w:p w14:paraId="0005A3C6" w14:textId="1D146F3F" w:rsidR="00970B9F" w:rsidRDefault="00970B9F" w:rsidP="00970B9F">
            <w:pPr>
              <w:pStyle w:val="TableText"/>
            </w:pPr>
          </w:p>
        </w:tc>
      </w:tr>
      <w:tr w:rsidR="00970B9F" w:rsidRPr="00987694" w14:paraId="48D77A2A" w14:textId="77777777" w:rsidTr="00970B9F">
        <w:trPr>
          <w:cantSplit/>
        </w:trPr>
        <w:tc>
          <w:tcPr>
            <w:tcW w:w="1677" w:type="dxa"/>
          </w:tcPr>
          <w:p w14:paraId="0F0E3D92" w14:textId="336693D6" w:rsidR="00970B9F" w:rsidRDefault="00970B9F" w:rsidP="00970B9F">
            <w:pPr>
              <w:pStyle w:val="TableText"/>
            </w:pPr>
          </w:p>
        </w:tc>
        <w:tc>
          <w:tcPr>
            <w:tcW w:w="7256" w:type="dxa"/>
          </w:tcPr>
          <w:p w14:paraId="305CB5B9" w14:textId="6DCED8F8" w:rsidR="00970B9F" w:rsidRDefault="00970B9F" w:rsidP="00970B9F">
            <w:pPr>
              <w:pStyle w:val="TableText"/>
            </w:pPr>
          </w:p>
        </w:tc>
        <w:tc>
          <w:tcPr>
            <w:tcW w:w="990" w:type="dxa"/>
          </w:tcPr>
          <w:p w14:paraId="7370C8E2" w14:textId="6608771F" w:rsidR="00970B9F" w:rsidRDefault="00970B9F" w:rsidP="00970B9F">
            <w:pPr>
              <w:pStyle w:val="TableText"/>
            </w:pPr>
          </w:p>
        </w:tc>
      </w:tr>
    </w:tbl>
    <w:p w14:paraId="0D768509" w14:textId="77777777" w:rsidR="00970B9F" w:rsidRDefault="00970B9F" w:rsidP="00970B9F">
      <w:pPr>
        <w:rPr>
          <w:lang w:eastAsia="en-AU"/>
        </w:rPr>
      </w:pPr>
    </w:p>
    <w:p w14:paraId="16DA73B4" w14:textId="75957CF2" w:rsidR="00970B9F" w:rsidRDefault="008F6414" w:rsidP="00970B9F">
      <w:pPr>
        <w:pStyle w:val="Heading3"/>
      </w:pPr>
      <w:bookmarkStart w:id="101" w:name="_Toc7440308"/>
      <w:r>
        <w:t>Logging Requirements</w:t>
      </w:r>
      <w:bookmarkEnd w:id="101"/>
    </w:p>
    <w:p w14:paraId="5595742A" w14:textId="77777777" w:rsidR="00970B9F" w:rsidRDefault="00970B9F" w:rsidP="00970B9F">
      <w:pPr>
        <w:rPr>
          <w:lang w:eastAsia="en-AU"/>
        </w:rPr>
      </w:pPr>
    </w:p>
    <w:tbl>
      <w:tblPr>
        <w:tblW w:w="9923" w:type="dxa"/>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677"/>
        <w:gridCol w:w="7256"/>
        <w:gridCol w:w="990"/>
      </w:tblGrid>
      <w:tr w:rsidR="00970B9F" w:rsidRPr="00987694" w14:paraId="7639966A" w14:textId="77777777" w:rsidTr="00970B9F">
        <w:trPr>
          <w:cantSplit/>
          <w:tblHeader/>
        </w:trPr>
        <w:tc>
          <w:tcPr>
            <w:tcW w:w="1677" w:type="dxa"/>
            <w:shd w:val="pct5" w:color="auto" w:fill="FFFFFF"/>
          </w:tcPr>
          <w:p w14:paraId="61965CCD" w14:textId="77777777" w:rsidR="00970B9F" w:rsidRPr="00987694" w:rsidRDefault="00970B9F" w:rsidP="00970B9F">
            <w:pPr>
              <w:pStyle w:val="TableText"/>
              <w:rPr>
                <w:b/>
              </w:rPr>
            </w:pPr>
            <w:r w:rsidRPr="00987694">
              <w:rPr>
                <w:b/>
              </w:rPr>
              <w:t xml:space="preserve">Section/ Requirement ID </w:t>
            </w:r>
          </w:p>
        </w:tc>
        <w:tc>
          <w:tcPr>
            <w:tcW w:w="7256" w:type="dxa"/>
            <w:shd w:val="pct5" w:color="auto" w:fill="FFFFFF"/>
            <w:vAlign w:val="bottom"/>
          </w:tcPr>
          <w:p w14:paraId="607313BD" w14:textId="77777777" w:rsidR="00970B9F" w:rsidRPr="00987694" w:rsidRDefault="00970B9F" w:rsidP="00970B9F">
            <w:pPr>
              <w:pStyle w:val="TableText"/>
              <w:rPr>
                <w:b/>
              </w:rPr>
            </w:pPr>
            <w:r w:rsidRPr="00987694">
              <w:rPr>
                <w:b/>
              </w:rPr>
              <w:t>Requirement Definition</w:t>
            </w:r>
          </w:p>
        </w:tc>
        <w:tc>
          <w:tcPr>
            <w:tcW w:w="990" w:type="dxa"/>
            <w:shd w:val="pct5" w:color="auto" w:fill="FFFFFF"/>
          </w:tcPr>
          <w:p w14:paraId="39C92FBF" w14:textId="77777777" w:rsidR="00970B9F" w:rsidRPr="00987694" w:rsidRDefault="00970B9F" w:rsidP="00970B9F">
            <w:pPr>
              <w:pStyle w:val="TableText"/>
              <w:rPr>
                <w:b/>
              </w:rPr>
            </w:pPr>
            <w:r>
              <w:rPr>
                <w:b/>
              </w:rPr>
              <w:t>Priority</w:t>
            </w:r>
          </w:p>
        </w:tc>
      </w:tr>
      <w:tr w:rsidR="00970B9F" w:rsidRPr="00987694" w14:paraId="42FA5E2A" w14:textId="77777777" w:rsidTr="00970B9F">
        <w:trPr>
          <w:cantSplit/>
        </w:trPr>
        <w:tc>
          <w:tcPr>
            <w:tcW w:w="1677" w:type="dxa"/>
          </w:tcPr>
          <w:p w14:paraId="1A4C4D28" w14:textId="0D55C4E7" w:rsidR="00970B9F" w:rsidRPr="00987694" w:rsidRDefault="00BA3CE9" w:rsidP="00970B9F">
            <w:pPr>
              <w:pStyle w:val="TableText"/>
            </w:pPr>
            <w:r>
              <w:t>D2</w:t>
            </w:r>
            <w:r w:rsidR="00970B9F">
              <w:t>.1</w:t>
            </w:r>
          </w:p>
        </w:tc>
        <w:tc>
          <w:tcPr>
            <w:tcW w:w="7256" w:type="dxa"/>
          </w:tcPr>
          <w:p w14:paraId="7C38B9B1" w14:textId="262AB95E" w:rsidR="00970B9F" w:rsidRPr="00987694" w:rsidRDefault="008F6414" w:rsidP="008F6414">
            <w:pPr>
              <w:pStyle w:val="TableText"/>
            </w:pPr>
            <w:r>
              <w:t xml:space="preserve">Logging will be flexible and allow for various methods of recording system health. </w:t>
            </w:r>
          </w:p>
        </w:tc>
        <w:tc>
          <w:tcPr>
            <w:tcW w:w="990" w:type="dxa"/>
          </w:tcPr>
          <w:p w14:paraId="2738A40D" w14:textId="77777777" w:rsidR="00970B9F" w:rsidRPr="00987694" w:rsidRDefault="00970B9F" w:rsidP="00970B9F">
            <w:pPr>
              <w:pStyle w:val="TableText"/>
            </w:pPr>
            <w:r>
              <w:t>Must</w:t>
            </w:r>
          </w:p>
        </w:tc>
      </w:tr>
      <w:tr w:rsidR="00970B9F" w:rsidRPr="00987694" w14:paraId="117C2875" w14:textId="77777777" w:rsidTr="00970B9F">
        <w:trPr>
          <w:cantSplit/>
        </w:trPr>
        <w:tc>
          <w:tcPr>
            <w:tcW w:w="1677" w:type="dxa"/>
          </w:tcPr>
          <w:p w14:paraId="19FB4A20" w14:textId="3579B829" w:rsidR="00970B9F" w:rsidRDefault="00BA3CE9" w:rsidP="00970B9F">
            <w:pPr>
              <w:pStyle w:val="TableText"/>
            </w:pPr>
            <w:r>
              <w:t>D2</w:t>
            </w:r>
            <w:r w:rsidR="00970B9F">
              <w:t>.1.1</w:t>
            </w:r>
          </w:p>
        </w:tc>
        <w:tc>
          <w:tcPr>
            <w:tcW w:w="7256" w:type="dxa"/>
          </w:tcPr>
          <w:p w14:paraId="5857716F" w14:textId="11E7761D" w:rsidR="00970B9F" w:rsidRDefault="008F6414" w:rsidP="00970B9F">
            <w:pPr>
              <w:pStyle w:val="TableText"/>
            </w:pPr>
            <w:r>
              <w:t xml:space="preserve">For the interim all method calls will be logged and recorded including Info, Warning, and Error messages. As the product matures this can exclude info messages. </w:t>
            </w:r>
          </w:p>
        </w:tc>
        <w:tc>
          <w:tcPr>
            <w:tcW w:w="990" w:type="dxa"/>
          </w:tcPr>
          <w:p w14:paraId="2DA797ED" w14:textId="77777777" w:rsidR="00970B9F" w:rsidRDefault="00970B9F" w:rsidP="00970B9F">
            <w:pPr>
              <w:pStyle w:val="TableText"/>
            </w:pPr>
            <w:r>
              <w:t>Should</w:t>
            </w:r>
          </w:p>
        </w:tc>
      </w:tr>
      <w:tr w:rsidR="00026B01" w:rsidRPr="00987694" w14:paraId="196BBE04" w14:textId="77777777" w:rsidTr="00970B9F">
        <w:trPr>
          <w:cantSplit/>
        </w:trPr>
        <w:tc>
          <w:tcPr>
            <w:tcW w:w="1677" w:type="dxa"/>
          </w:tcPr>
          <w:p w14:paraId="138B0E5E" w14:textId="738A66FA" w:rsidR="00026B01" w:rsidRDefault="00026B01" w:rsidP="00970B9F">
            <w:pPr>
              <w:pStyle w:val="TableText"/>
            </w:pPr>
            <w:r>
              <w:lastRenderedPageBreak/>
              <w:t>D2.1.2</w:t>
            </w:r>
          </w:p>
        </w:tc>
        <w:tc>
          <w:tcPr>
            <w:tcW w:w="7256" w:type="dxa"/>
          </w:tcPr>
          <w:p w14:paraId="58B2DDE6" w14:textId="62AB094A" w:rsidR="00026B01" w:rsidRDefault="00026B01" w:rsidP="00970B9F">
            <w:pPr>
              <w:pStyle w:val="TableText"/>
            </w:pPr>
            <w:r>
              <w:t>Log events should include source of request as well as authenticated user id for each request when possible</w:t>
            </w:r>
          </w:p>
        </w:tc>
        <w:tc>
          <w:tcPr>
            <w:tcW w:w="990" w:type="dxa"/>
          </w:tcPr>
          <w:p w14:paraId="60F7B1C5" w14:textId="7139CDC7" w:rsidR="00026B01" w:rsidRDefault="00026B01" w:rsidP="00970B9F">
            <w:pPr>
              <w:pStyle w:val="TableText"/>
            </w:pPr>
            <w:r>
              <w:t>Should</w:t>
            </w:r>
          </w:p>
        </w:tc>
      </w:tr>
      <w:tr w:rsidR="008F6414" w:rsidRPr="00987694" w14:paraId="2BCBE0DD" w14:textId="77777777" w:rsidTr="00970B9F">
        <w:trPr>
          <w:cantSplit/>
        </w:trPr>
        <w:tc>
          <w:tcPr>
            <w:tcW w:w="1677" w:type="dxa"/>
          </w:tcPr>
          <w:p w14:paraId="5B1802D0" w14:textId="3AECBF6A" w:rsidR="008F6414" w:rsidRDefault="008F6414" w:rsidP="00026B01">
            <w:pPr>
              <w:pStyle w:val="TableText"/>
            </w:pPr>
            <w:r>
              <w:t>D2.1.</w:t>
            </w:r>
            <w:r w:rsidR="00026B01">
              <w:t>3</w:t>
            </w:r>
          </w:p>
        </w:tc>
        <w:tc>
          <w:tcPr>
            <w:tcW w:w="7256" w:type="dxa"/>
          </w:tcPr>
          <w:p w14:paraId="4330CDB7" w14:textId="29D57911" w:rsidR="008F6414" w:rsidRDefault="008F6414" w:rsidP="008F6414">
            <w:pPr>
              <w:pStyle w:val="TableText"/>
            </w:pPr>
            <w:r>
              <w:t xml:space="preserve">An API should be available to record and retrieve log messages to provide better responses to issues. </w:t>
            </w:r>
          </w:p>
        </w:tc>
        <w:tc>
          <w:tcPr>
            <w:tcW w:w="990" w:type="dxa"/>
          </w:tcPr>
          <w:p w14:paraId="4250AB64" w14:textId="3396435B" w:rsidR="008F6414" w:rsidRDefault="008F6414" w:rsidP="00970B9F">
            <w:pPr>
              <w:pStyle w:val="TableText"/>
            </w:pPr>
            <w:r>
              <w:t>Must</w:t>
            </w:r>
          </w:p>
        </w:tc>
      </w:tr>
      <w:tr w:rsidR="00970B9F" w:rsidRPr="00987694" w14:paraId="456E4575" w14:textId="77777777" w:rsidTr="00970B9F">
        <w:trPr>
          <w:cantSplit/>
        </w:trPr>
        <w:tc>
          <w:tcPr>
            <w:tcW w:w="1677" w:type="dxa"/>
          </w:tcPr>
          <w:p w14:paraId="6328BD4F" w14:textId="24257C66" w:rsidR="00970B9F" w:rsidRDefault="00BA3CE9" w:rsidP="008F6414">
            <w:pPr>
              <w:pStyle w:val="TableText"/>
            </w:pPr>
            <w:r>
              <w:t>D2</w:t>
            </w:r>
            <w:r w:rsidR="00970B9F">
              <w:t>.1.</w:t>
            </w:r>
            <w:r w:rsidR="00026B01">
              <w:t>4</w:t>
            </w:r>
          </w:p>
        </w:tc>
        <w:tc>
          <w:tcPr>
            <w:tcW w:w="7256" w:type="dxa"/>
          </w:tcPr>
          <w:p w14:paraId="2CF3715E" w14:textId="1BB69274" w:rsidR="00970B9F" w:rsidRDefault="00BB63E1" w:rsidP="00970B9F">
            <w:pPr>
              <w:pStyle w:val="TableText"/>
            </w:pPr>
            <w:r>
              <w:t xml:space="preserve">Admin page should be set up to allow searching and filtering log messages. </w:t>
            </w:r>
          </w:p>
        </w:tc>
        <w:tc>
          <w:tcPr>
            <w:tcW w:w="990" w:type="dxa"/>
          </w:tcPr>
          <w:p w14:paraId="1250EBAF" w14:textId="3496DE11" w:rsidR="00970B9F" w:rsidRDefault="00BB63E1" w:rsidP="00970B9F">
            <w:pPr>
              <w:pStyle w:val="TableText"/>
            </w:pPr>
            <w:r>
              <w:t>Should</w:t>
            </w:r>
          </w:p>
        </w:tc>
      </w:tr>
    </w:tbl>
    <w:p w14:paraId="3377AE84" w14:textId="77777777" w:rsidR="00970B9F" w:rsidRDefault="00970B9F" w:rsidP="00970B9F">
      <w:pPr>
        <w:rPr>
          <w:lang w:eastAsia="en-AU"/>
        </w:rPr>
      </w:pPr>
    </w:p>
    <w:p w14:paraId="48233321" w14:textId="77777777" w:rsidR="00970B9F" w:rsidRDefault="00970B9F" w:rsidP="00C92A4F">
      <w:pPr>
        <w:rPr>
          <w:lang w:eastAsia="en-AU"/>
        </w:rPr>
      </w:pPr>
    </w:p>
    <w:p w14:paraId="63B26B77" w14:textId="5BDEAE03" w:rsidR="007D7EE9" w:rsidRDefault="007D7EE9" w:rsidP="009F1946">
      <w:pPr>
        <w:pStyle w:val="Heading1"/>
      </w:pPr>
      <w:bookmarkStart w:id="102" w:name="_Toc143150790"/>
      <w:bookmarkStart w:id="103" w:name="_Toc494184404"/>
      <w:bookmarkStart w:id="104" w:name="_Toc7440309"/>
      <w:r>
        <w:t>APPENDIX A - GLOSSARY</w:t>
      </w:r>
      <w:bookmarkEnd w:id="102"/>
      <w:bookmarkEnd w:id="103"/>
      <w:bookmarkEnd w:id="104"/>
    </w:p>
    <w:p w14:paraId="63B26B79" w14:textId="77777777" w:rsidR="007D7EE9" w:rsidRDefault="007D7EE9" w:rsidP="007D7EE9"/>
    <w:p w14:paraId="63B26B7A" w14:textId="77777777" w:rsidR="00440AED" w:rsidRDefault="00440AED" w:rsidP="007D7EE9">
      <w:r>
        <w:t>UNC-CH</w:t>
      </w:r>
      <w:r>
        <w:tab/>
        <w:t>UNC-Chapel Hill</w:t>
      </w:r>
    </w:p>
    <w:p w14:paraId="63B26B7B" w14:textId="77777777" w:rsidR="00440AED" w:rsidRDefault="00440AED" w:rsidP="007D7EE9">
      <w:r>
        <w:t>IDM</w:t>
      </w:r>
      <w:r>
        <w:tab/>
        <w:t>The Identity Management group at UNC-Chapel Hill</w:t>
      </w:r>
    </w:p>
    <w:p w14:paraId="63B26B7C" w14:textId="77777777" w:rsidR="00440AED" w:rsidRDefault="00440AED" w:rsidP="007D7EE9">
      <w:r>
        <w:t>O365</w:t>
      </w:r>
      <w:r>
        <w:tab/>
        <w:t>Office 365</w:t>
      </w:r>
    </w:p>
    <w:bookmarkEnd w:id="7"/>
    <w:bookmarkEnd w:id="8"/>
    <w:bookmarkEnd w:id="9"/>
    <w:p w14:paraId="63B26B7E" w14:textId="77777777" w:rsidR="00440AED" w:rsidRDefault="00440AED">
      <w:r>
        <w:t>UI</w:t>
      </w:r>
      <w:r>
        <w:tab/>
        <w:t>User interface (e.g., a web application)</w:t>
      </w:r>
    </w:p>
    <w:p w14:paraId="63B26B80" w14:textId="77777777" w:rsidR="00440AED" w:rsidRDefault="00440AED"/>
    <w:p w14:paraId="63B26B81" w14:textId="77777777" w:rsidR="00440AED" w:rsidRDefault="00440AED" w:rsidP="009F1946">
      <w:pPr>
        <w:pStyle w:val="Heading1"/>
      </w:pPr>
      <w:bookmarkStart w:id="105" w:name="_Toc494184405"/>
      <w:bookmarkStart w:id="106" w:name="_Toc7440310"/>
      <w:r>
        <w:t>APPENDIX B - UI Wireframes</w:t>
      </w:r>
      <w:bookmarkEnd w:id="105"/>
      <w:bookmarkEnd w:id="106"/>
    </w:p>
    <w:p w14:paraId="63B26B82" w14:textId="77777777" w:rsidR="00440AED" w:rsidRDefault="00440AED" w:rsidP="00440AED">
      <w:pPr>
        <w:rPr>
          <w:lang w:eastAsia="en-AU"/>
        </w:rPr>
      </w:pPr>
    </w:p>
    <w:p w14:paraId="63B26B83" w14:textId="6D09D923" w:rsidR="00440AED" w:rsidRPr="00440AED" w:rsidRDefault="006504A8" w:rsidP="000E15CC">
      <w:pPr>
        <w:pStyle w:val="Heading2"/>
      </w:pPr>
      <w:bookmarkStart w:id="107" w:name="_Toc7440311"/>
      <w:r>
        <w:t>Self Service Landing Page</w:t>
      </w:r>
      <w:bookmarkEnd w:id="107"/>
    </w:p>
    <w:p w14:paraId="63B26B84" w14:textId="77777777" w:rsidR="00440AED" w:rsidRDefault="00440AED" w:rsidP="00440AED">
      <w:pPr>
        <w:rPr>
          <w:lang w:eastAsia="en-AU"/>
        </w:rPr>
      </w:pPr>
    </w:p>
    <w:p w14:paraId="63B26B85" w14:textId="76FF910D" w:rsidR="00440AED" w:rsidRDefault="006504A8" w:rsidP="00440AED">
      <w:pPr>
        <w:jc w:val="center"/>
      </w:pPr>
      <w:r>
        <w:rPr>
          <w:noProof/>
        </w:rPr>
        <w:drawing>
          <wp:inline distT="0" distB="0" distL="0" distR="0" wp14:anchorId="456C8866" wp14:editId="31529BDD">
            <wp:extent cx="4067175" cy="34318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6254" cy="3439532"/>
                    </a:xfrm>
                    <a:prstGeom prst="rect">
                      <a:avLst/>
                    </a:prstGeom>
                  </pic:spPr>
                </pic:pic>
              </a:graphicData>
            </a:graphic>
          </wp:inline>
        </w:drawing>
      </w:r>
    </w:p>
    <w:p w14:paraId="63B26B86" w14:textId="38DBA966" w:rsidR="00440AED" w:rsidRDefault="00440AED" w:rsidP="00440AED">
      <w:pPr>
        <w:pStyle w:val="Caption"/>
      </w:pPr>
      <w:r w:rsidRPr="00E83B36">
        <w:t xml:space="preserve">Exhibit </w:t>
      </w:r>
      <w:r w:rsidR="009F6AA7">
        <w:rPr>
          <w:noProof/>
        </w:rPr>
        <w:fldChar w:fldCharType="begin"/>
      </w:r>
      <w:r w:rsidR="009F6AA7">
        <w:rPr>
          <w:noProof/>
        </w:rPr>
        <w:instrText xml:space="preserve"> SEQ Figure \* ARABIC \* MERGEFORMAT </w:instrText>
      </w:r>
      <w:r w:rsidR="009F6AA7">
        <w:rPr>
          <w:noProof/>
        </w:rPr>
        <w:fldChar w:fldCharType="separate"/>
      </w:r>
      <w:r w:rsidR="003174BE">
        <w:rPr>
          <w:noProof/>
        </w:rPr>
        <w:t>3</w:t>
      </w:r>
      <w:r w:rsidR="009F6AA7">
        <w:rPr>
          <w:noProof/>
        </w:rPr>
        <w:fldChar w:fldCharType="end"/>
      </w:r>
      <w:r w:rsidRPr="00E83B36">
        <w:t xml:space="preserve"> - </w:t>
      </w:r>
      <w:r w:rsidR="006504A8">
        <w:t>Self Service Landing Page</w:t>
      </w:r>
      <w:r>
        <w:t xml:space="preserve"> main screen</w:t>
      </w:r>
    </w:p>
    <w:p w14:paraId="63B26B87" w14:textId="77777777" w:rsidR="00440AED" w:rsidRDefault="00440AED" w:rsidP="00440AED"/>
    <w:p w14:paraId="63B26B88" w14:textId="40AA4526" w:rsidR="00440AED" w:rsidRDefault="006504A8" w:rsidP="000E15CC">
      <w:pPr>
        <w:pStyle w:val="Heading2"/>
      </w:pPr>
      <w:bookmarkStart w:id="108" w:name="_Toc7440312"/>
      <w:r>
        <w:lastRenderedPageBreak/>
        <w:t>Dashboard</w:t>
      </w:r>
      <w:bookmarkEnd w:id="108"/>
    </w:p>
    <w:p w14:paraId="63B26B89" w14:textId="67B3F668" w:rsidR="00440AED" w:rsidRDefault="006504A8" w:rsidP="007F72C5">
      <w:pPr>
        <w:jc w:val="center"/>
      </w:pPr>
      <w:r>
        <w:rPr>
          <w:noProof/>
        </w:rPr>
        <w:drawing>
          <wp:inline distT="0" distB="0" distL="0" distR="0" wp14:anchorId="7E00E2E5" wp14:editId="7412FE15">
            <wp:extent cx="6301105" cy="354838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1105" cy="3548380"/>
                    </a:xfrm>
                    <a:prstGeom prst="rect">
                      <a:avLst/>
                    </a:prstGeom>
                  </pic:spPr>
                </pic:pic>
              </a:graphicData>
            </a:graphic>
          </wp:inline>
        </w:drawing>
      </w:r>
    </w:p>
    <w:p w14:paraId="63B26B8A" w14:textId="37B224FC" w:rsidR="007F72C5" w:rsidRDefault="007F72C5" w:rsidP="007F72C5">
      <w:pPr>
        <w:pStyle w:val="Caption"/>
      </w:pPr>
      <w:r w:rsidRPr="00E83B36">
        <w:t xml:space="preserve">Exhibit </w:t>
      </w:r>
      <w:r w:rsidR="009F6AA7">
        <w:rPr>
          <w:noProof/>
        </w:rPr>
        <w:fldChar w:fldCharType="begin"/>
      </w:r>
      <w:r w:rsidR="009F6AA7">
        <w:rPr>
          <w:noProof/>
        </w:rPr>
        <w:instrText xml:space="preserve"> SEQ Figure \* ARABIC \* MERGEFORMAT </w:instrText>
      </w:r>
      <w:r w:rsidR="009F6AA7">
        <w:rPr>
          <w:noProof/>
        </w:rPr>
        <w:fldChar w:fldCharType="separate"/>
      </w:r>
      <w:r w:rsidR="003174BE">
        <w:rPr>
          <w:noProof/>
        </w:rPr>
        <w:t>4</w:t>
      </w:r>
      <w:r w:rsidR="009F6AA7">
        <w:rPr>
          <w:noProof/>
        </w:rPr>
        <w:fldChar w:fldCharType="end"/>
      </w:r>
      <w:r w:rsidRPr="00E83B36">
        <w:t xml:space="preserve"> </w:t>
      </w:r>
      <w:r w:rsidR="006504A8">
        <w:t>–</w:t>
      </w:r>
      <w:r w:rsidRPr="00E83B36">
        <w:t xml:space="preserve"> </w:t>
      </w:r>
      <w:r w:rsidR="006504A8">
        <w:t>Self Service Dashboard</w:t>
      </w:r>
    </w:p>
    <w:p w14:paraId="5AB2714A" w14:textId="6ADD8C5A" w:rsidR="006504A8" w:rsidRDefault="006504A8" w:rsidP="0082715D">
      <w:pPr>
        <w:pStyle w:val="Heading2"/>
        <w:numPr>
          <w:ilvl w:val="2"/>
          <w:numId w:val="13"/>
        </w:numPr>
      </w:pPr>
      <w:bookmarkStart w:id="109" w:name="_Toc7440313"/>
      <w:r>
        <w:t>Email Account Request</w:t>
      </w:r>
      <w:bookmarkEnd w:id="109"/>
    </w:p>
    <w:p w14:paraId="63B26B8B" w14:textId="30C03312" w:rsidR="007F72C5" w:rsidRDefault="006504A8" w:rsidP="007F72C5">
      <w:pPr>
        <w:rPr>
          <w:lang w:eastAsia="en-AU"/>
        </w:rPr>
      </w:pPr>
      <w:r>
        <w:rPr>
          <w:noProof/>
        </w:rPr>
        <w:drawing>
          <wp:inline distT="0" distB="0" distL="0" distR="0" wp14:anchorId="35967D53" wp14:editId="51229FEE">
            <wp:extent cx="6301105" cy="204216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1105" cy="2042160"/>
                    </a:xfrm>
                    <a:prstGeom prst="rect">
                      <a:avLst/>
                    </a:prstGeom>
                  </pic:spPr>
                </pic:pic>
              </a:graphicData>
            </a:graphic>
          </wp:inline>
        </w:drawing>
      </w:r>
    </w:p>
    <w:p w14:paraId="587404B1" w14:textId="64553EAF" w:rsidR="006504A8" w:rsidRDefault="006504A8" w:rsidP="007F72C5">
      <w:pPr>
        <w:rPr>
          <w:lang w:eastAsia="en-AU"/>
        </w:rPr>
      </w:pPr>
    </w:p>
    <w:p w14:paraId="3552AFAB" w14:textId="3978401D" w:rsidR="006504A8" w:rsidRDefault="006504A8" w:rsidP="007F72C5">
      <w:pPr>
        <w:rPr>
          <w:lang w:eastAsia="en-AU"/>
        </w:rPr>
      </w:pPr>
    </w:p>
    <w:p w14:paraId="665E4136" w14:textId="6DDE426A" w:rsidR="006504A8" w:rsidRDefault="006504A8" w:rsidP="0082715D">
      <w:pPr>
        <w:pStyle w:val="Heading2"/>
        <w:numPr>
          <w:ilvl w:val="2"/>
          <w:numId w:val="13"/>
        </w:numPr>
      </w:pPr>
      <w:bookmarkStart w:id="110" w:name="_Toc7440314"/>
      <w:r>
        <w:lastRenderedPageBreak/>
        <w:t>My Aliases</w:t>
      </w:r>
      <w:bookmarkEnd w:id="110"/>
    </w:p>
    <w:p w14:paraId="47B75DB9" w14:textId="3BFAF23E" w:rsidR="006504A8" w:rsidRDefault="006504A8" w:rsidP="007F72C5">
      <w:pPr>
        <w:rPr>
          <w:lang w:eastAsia="en-AU"/>
        </w:rPr>
      </w:pPr>
      <w:r>
        <w:rPr>
          <w:noProof/>
        </w:rPr>
        <w:drawing>
          <wp:inline distT="0" distB="0" distL="0" distR="0" wp14:anchorId="34A81507" wp14:editId="7C1CD272">
            <wp:extent cx="6301105" cy="372364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1105" cy="3723640"/>
                    </a:xfrm>
                    <a:prstGeom prst="rect">
                      <a:avLst/>
                    </a:prstGeom>
                  </pic:spPr>
                </pic:pic>
              </a:graphicData>
            </a:graphic>
          </wp:inline>
        </w:drawing>
      </w:r>
    </w:p>
    <w:p w14:paraId="252C0273" w14:textId="32D3FC53" w:rsidR="006504A8" w:rsidRDefault="006504A8" w:rsidP="007F72C5">
      <w:pPr>
        <w:rPr>
          <w:lang w:eastAsia="en-AU"/>
        </w:rPr>
      </w:pPr>
    </w:p>
    <w:p w14:paraId="4C37EBC2" w14:textId="33080176" w:rsidR="006504A8" w:rsidRDefault="00BF7963" w:rsidP="00BF7963">
      <w:pPr>
        <w:pStyle w:val="Heading2"/>
        <w:numPr>
          <w:ilvl w:val="0"/>
          <w:numId w:val="0"/>
        </w:numPr>
        <w:ind w:left="360"/>
      </w:pPr>
      <w:bookmarkStart w:id="111" w:name="_Toc7440315"/>
      <w:r>
        <w:t>5.5.3 Lyris Subscriptions</w:t>
      </w:r>
      <w:bookmarkEnd w:id="111"/>
    </w:p>
    <w:p w14:paraId="05869746" w14:textId="71FBB5BA" w:rsidR="006504A8" w:rsidRDefault="006504A8" w:rsidP="007F72C5">
      <w:pPr>
        <w:rPr>
          <w:lang w:eastAsia="en-AU"/>
        </w:rPr>
      </w:pPr>
    </w:p>
    <w:p w14:paraId="6077A079" w14:textId="75C2C570" w:rsidR="006504A8" w:rsidRDefault="006504A8" w:rsidP="007F72C5">
      <w:pPr>
        <w:rPr>
          <w:lang w:eastAsia="en-AU"/>
        </w:rPr>
      </w:pPr>
      <w:r>
        <w:rPr>
          <w:noProof/>
        </w:rPr>
        <w:drawing>
          <wp:inline distT="0" distB="0" distL="0" distR="0" wp14:anchorId="65FFFAE7" wp14:editId="2827D9A0">
            <wp:extent cx="6301105" cy="36620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1105" cy="3662045"/>
                    </a:xfrm>
                    <a:prstGeom prst="rect">
                      <a:avLst/>
                    </a:prstGeom>
                  </pic:spPr>
                </pic:pic>
              </a:graphicData>
            </a:graphic>
          </wp:inline>
        </w:drawing>
      </w:r>
    </w:p>
    <w:p w14:paraId="4C1D4D60" w14:textId="50502ED9" w:rsidR="00BF7963" w:rsidRDefault="00BF7963" w:rsidP="007F72C5">
      <w:pPr>
        <w:rPr>
          <w:lang w:eastAsia="en-AU"/>
        </w:rPr>
      </w:pPr>
    </w:p>
    <w:p w14:paraId="2018DEF2" w14:textId="77777777" w:rsidR="00BF7963" w:rsidRDefault="00BF7963" w:rsidP="007F72C5">
      <w:pPr>
        <w:rPr>
          <w:lang w:eastAsia="en-AU"/>
        </w:rPr>
      </w:pPr>
    </w:p>
    <w:p w14:paraId="18EE285A" w14:textId="5431235E" w:rsidR="00BF7963" w:rsidRDefault="00BF7963" w:rsidP="0082715D">
      <w:pPr>
        <w:pStyle w:val="Heading2"/>
        <w:numPr>
          <w:ilvl w:val="2"/>
          <w:numId w:val="14"/>
        </w:numPr>
      </w:pPr>
      <w:bookmarkStart w:id="112" w:name="_Toc7440316"/>
      <w:r>
        <w:lastRenderedPageBreak/>
        <w:t>My AD Groups</w:t>
      </w:r>
      <w:bookmarkEnd w:id="112"/>
    </w:p>
    <w:p w14:paraId="2F221C77" w14:textId="14A985D1" w:rsidR="00BF7963" w:rsidRDefault="00BF7963" w:rsidP="007F72C5">
      <w:pPr>
        <w:rPr>
          <w:lang w:eastAsia="en-AU"/>
        </w:rPr>
      </w:pPr>
      <w:r>
        <w:rPr>
          <w:noProof/>
        </w:rPr>
        <w:drawing>
          <wp:inline distT="0" distB="0" distL="0" distR="0" wp14:anchorId="341DA684" wp14:editId="3E5B96A9">
            <wp:extent cx="6301105" cy="280289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1105" cy="2802890"/>
                    </a:xfrm>
                    <a:prstGeom prst="rect">
                      <a:avLst/>
                    </a:prstGeom>
                  </pic:spPr>
                </pic:pic>
              </a:graphicData>
            </a:graphic>
          </wp:inline>
        </w:drawing>
      </w:r>
    </w:p>
    <w:p w14:paraId="467F4EE9" w14:textId="3F2A03E4" w:rsidR="00BF7963" w:rsidRDefault="00BF7963" w:rsidP="007F72C5">
      <w:pPr>
        <w:rPr>
          <w:lang w:eastAsia="en-AU"/>
        </w:rPr>
      </w:pPr>
    </w:p>
    <w:p w14:paraId="3C7500F9" w14:textId="3FA4FA28" w:rsidR="00BF7963" w:rsidRDefault="00BF7963" w:rsidP="0082715D">
      <w:pPr>
        <w:pStyle w:val="Heading2"/>
        <w:numPr>
          <w:ilvl w:val="2"/>
          <w:numId w:val="14"/>
        </w:numPr>
      </w:pPr>
      <w:bookmarkStart w:id="113" w:name="_Toc7440317"/>
      <w:r>
        <w:t>List Manager</w:t>
      </w:r>
      <w:bookmarkEnd w:id="113"/>
    </w:p>
    <w:p w14:paraId="49E40C88" w14:textId="57A609AB" w:rsidR="00BF7963" w:rsidRDefault="00BF7963" w:rsidP="007F72C5">
      <w:pPr>
        <w:rPr>
          <w:lang w:eastAsia="en-AU"/>
        </w:rPr>
      </w:pPr>
      <w:r>
        <w:rPr>
          <w:noProof/>
        </w:rPr>
        <w:drawing>
          <wp:inline distT="0" distB="0" distL="0" distR="0" wp14:anchorId="7C5F19AB" wp14:editId="4B44A9D6">
            <wp:extent cx="6301105" cy="457898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1105" cy="4578985"/>
                    </a:xfrm>
                    <a:prstGeom prst="rect">
                      <a:avLst/>
                    </a:prstGeom>
                  </pic:spPr>
                </pic:pic>
              </a:graphicData>
            </a:graphic>
          </wp:inline>
        </w:drawing>
      </w:r>
    </w:p>
    <w:p w14:paraId="17CDC329" w14:textId="44405DA7" w:rsidR="00BF7963" w:rsidRDefault="00BF7963" w:rsidP="007F72C5">
      <w:pPr>
        <w:rPr>
          <w:lang w:eastAsia="en-AU"/>
        </w:rPr>
      </w:pPr>
    </w:p>
    <w:p w14:paraId="685C77E3" w14:textId="376A54F1" w:rsidR="00BF7963" w:rsidRDefault="00BF7963" w:rsidP="0082715D">
      <w:pPr>
        <w:pStyle w:val="Heading2"/>
        <w:numPr>
          <w:ilvl w:val="2"/>
          <w:numId w:val="14"/>
        </w:numPr>
      </w:pPr>
      <w:bookmarkStart w:id="114" w:name="_Toc7440318"/>
      <w:r>
        <w:lastRenderedPageBreak/>
        <w:t>Lyris List Login</w:t>
      </w:r>
      <w:bookmarkEnd w:id="114"/>
    </w:p>
    <w:p w14:paraId="05496537" w14:textId="48F8B703" w:rsidR="00BF7963" w:rsidRDefault="00BF7963" w:rsidP="00BF7963">
      <w:pPr>
        <w:rPr>
          <w:lang w:eastAsia="en-AU"/>
        </w:rPr>
      </w:pPr>
      <w:r>
        <w:rPr>
          <w:noProof/>
        </w:rPr>
        <w:drawing>
          <wp:inline distT="0" distB="0" distL="0" distR="0" wp14:anchorId="6367A0F4" wp14:editId="542B9EC0">
            <wp:extent cx="6301105" cy="27432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1105" cy="2743200"/>
                    </a:xfrm>
                    <a:prstGeom prst="rect">
                      <a:avLst/>
                    </a:prstGeom>
                  </pic:spPr>
                </pic:pic>
              </a:graphicData>
            </a:graphic>
          </wp:inline>
        </w:drawing>
      </w:r>
    </w:p>
    <w:p w14:paraId="0891BFFD" w14:textId="08D25605" w:rsidR="00BF7963" w:rsidRDefault="00BF7963" w:rsidP="00BF7963">
      <w:pPr>
        <w:rPr>
          <w:lang w:eastAsia="en-AU"/>
        </w:rPr>
      </w:pPr>
    </w:p>
    <w:p w14:paraId="048D5A17" w14:textId="2671437F" w:rsidR="00BF7963" w:rsidRDefault="00BF7963" w:rsidP="0082715D">
      <w:pPr>
        <w:pStyle w:val="Heading2"/>
        <w:numPr>
          <w:ilvl w:val="2"/>
          <w:numId w:val="14"/>
        </w:numPr>
      </w:pPr>
      <w:bookmarkStart w:id="115" w:name="_Toc7440319"/>
      <w:r>
        <w:t xml:space="preserve">Lyris </w:t>
      </w:r>
      <w:r>
        <w:t>Information</w:t>
      </w:r>
      <w:bookmarkEnd w:id="115"/>
    </w:p>
    <w:p w14:paraId="4DE75B44" w14:textId="6A1963FF" w:rsidR="00BF7963" w:rsidRPr="00BF7963" w:rsidRDefault="00BF7963" w:rsidP="00BF7963">
      <w:pPr>
        <w:rPr>
          <w:lang w:eastAsia="en-AU"/>
        </w:rPr>
      </w:pPr>
      <w:r>
        <w:rPr>
          <w:noProof/>
        </w:rPr>
        <w:drawing>
          <wp:inline distT="0" distB="0" distL="0" distR="0" wp14:anchorId="6B1E12DD" wp14:editId="112A130B">
            <wp:extent cx="6301105" cy="301815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1105" cy="3018155"/>
                    </a:xfrm>
                    <a:prstGeom prst="rect">
                      <a:avLst/>
                    </a:prstGeom>
                  </pic:spPr>
                </pic:pic>
              </a:graphicData>
            </a:graphic>
          </wp:inline>
        </w:drawing>
      </w:r>
    </w:p>
    <w:p w14:paraId="083AB318" w14:textId="77777777" w:rsidR="00BF7963" w:rsidRPr="00BF7963" w:rsidRDefault="00BF7963" w:rsidP="00BF7963">
      <w:pPr>
        <w:rPr>
          <w:lang w:eastAsia="en-AU"/>
        </w:rPr>
      </w:pPr>
    </w:p>
    <w:p w14:paraId="025D08D4" w14:textId="1FA064FA" w:rsidR="00BB0137" w:rsidRDefault="00BB0137" w:rsidP="0082715D">
      <w:pPr>
        <w:pStyle w:val="Heading2"/>
        <w:numPr>
          <w:ilvl w:val="2"/>
          <w:numId w:val="14"/>
        </w:numPr>
      </w:pPr>
      <w:bookmarkStart w:id="116" w:name="_Toc7440320"/>
      <w:r>
        <w:lastRenderedPageBreak/>
        <w:t xml:space="preserve">Lyris </w:t>
      </w:r>
      <w:r>
        <w:t>User Tools</w:t>
      </w:r>
      <w:bookmarkEnd w:id="116"/>
    </w:p>
    <w:p w14:paraId="7455BB30" w14:textId="11354F68" w:rsidR="00BF7963" w:rsidRDefault="00BB0137" w:rsidP="007F72C5">
      <w:pPr>
        <w:rPr>
          <w:lang w:eastAsia="en-AU"/>
        </w:rPr>
      </w:pPr>
      <w:r>
        <w:rPr>
          <w:noProof/>
        </w:rPr>
        <w:drawing>
          <wp:inline distT="0" distB="0" distL="0" distR="0" wp14:anchorId="5E1BE883" wp14:editId="02130937">
            <wp:extent cx="6301105" cy="2320925"/>
            <wp:effectExtent l="0" t="0" r="444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1105" cy="2320925"/>
                    </a:xfrm>
                    <a:prstGeom prst="rect">
                      <a:avLst/>
                    </a:prstGeom>
                  </pic:spPr>
                </pic:pic>
              </a:graphicData>
            </a:graphic>
          </wp:inline>
        </w:drawing>
      </w:r>
    </w:p>
    <w:p w14:paraId="453411C3" w14:textId="335B6422" w:rsidR="00BB0137" w:rsidRDefault="00BB0137" w:rsidP="007F72C5">
      <w:pPr>
        <w:rPr>
          <w:lang w:eastAsia="en-AU"/>
        </w:rPr>
      </w:pPr>
    </w:p>
    <w:p w14:paraId="1D6B766E" w14:textId="7BEEF28D" w:rsidR="00BB0137" w:rsidRDefault="00BB0137" w:rsidP="0082715D">
      <w:pPr>
        <w:pStyle w:val="Heading2"/>
        <w:numPr>
          <w:ilvl w:val="2"/>
          <w:numId w:val="14"/>
        </w:numPr>
      </w:pPr>
      <w:bookmarkStart w:id="117" w:name="_Toc7440321"/>
      <w:r>
        <w:t>Lyris Change List Owner</w:t>
      </w:r>
      <w:bookmarkEnd w:id="117"/>
    </w:p>
    <w:p w14:paraId="5B051B13" w14:textId="4BF6C08E" w:rsidR="00BB0137" w:rsidRDefault="00BB0137" w:rsidP="00BB0137">
      <w:pPr>
        <w:rPr>
          <w:lang w:eastAsia="en-AU"/>
        </w:rPr>
      </w:pPr>
      <w:r>
        <w:rPr>
          <w:noProof/>
        </w:rPr>
        <w:drawing>
          <wp:inline distT="0" distB="0" distL="0" distR="0" wp14:anchorId="05437EDA" wp14:editId="75430057">
            <wp:extent cx="6301105" cy="3218815"/>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1105" cy="3218815"/>
                    </a:xfrm>
                    <a:prstGeom prst="rect">
                      <a:avLst/>
                    </a:prstGeom>
                  </pic:spPr>
                </pic:pic>
              </a:graphicData>
            </a:graphic>
          </wp:inline>
        </w:drawing>
      </w:r>
    </w:p>
    <w:p w14:paraId="5445F6A1" w14:textId="784980F9" w:rsidR="00BB0137" w:rsidRDefault="00BB0137" w:rsidP="00BB0137">
      <w:pPr>
        <w:rPr>
          <w:lang w:eastAsia="en-AU"/>
        </w:rPr>
      </w:pPr>
    </w:p>
    <w:p w14:paraId="36E5CC2A" w14:textId="6EAE660D" w:rsidR="00BB0137" w:rsidRDefault="00BB0137" w:rsidP="00BB0137">
      <w:pPr>
        <w:rPr>
          <w:lang w:eastAsia="en-AU"/>
        </w:rPr>
      </w:pPr>
    </w:p>
    <w:p w14:paraId="338DF89C" w14:textId="22BE4CE3" w:rsidR="00BB0137" w:rsidRDefault="00BB0137" w:rsidP="00BB0137">
      <w:pPr>
        <w:rPr>
          <w:lang w:eastAsia="en-AU"/>
        </w:rPr>
      </w:pPr>
    </w:p>
    <w:p w14:paraId="79987009" w14:textId="0A21E77C" w:rsidR="00BB0137" w:rsidRDefault="00BB0137" w:rsidP="00BB0137">
      <w:pPr>
        <w:rPr>
          <w:lang w:eastAsia="en-AU"/>
        </w:rPr>
      </w:pPr>
    </w:p>
    <w:p w14:paraId="51BA44C1" w14:textId="7B29CA56" w:rsidR="00BB0137" w:rsidRDefault="00BB0137" w:rsidP="00BB0137">
      <w:pPr>
        <w:rPr>
          <w:lang w:eastAsia="en-AU"/>
        </w:rPr>
      </w:pPr>
    </w:p>
    <w:p w14:paraId="0D444034" w14:textId="314AFC32" w:rsidR="00BB0137" w:rsidRDefault="00BB0137" w:rsidP="00BB0137">
      <w:pPr>
        <w:rPr>
          <w:lang w:eastAsia="en-AU"/>
        </w:rPr>
      </w:pPr>
    </w:p>
    <w:p w14:paraId="24B9D638" w14:textId="7251AA1E" w:rsidR="00BB0137" w:rsidRDefault="00BB0137" w:rsidP="00BB0137">
      <w:pPr>
        <w:rPr>
          <w:lang w:eastAsia="en-AU"/>
        </w:rPr>
      </w:pPr>
    </w:p>
    <w:p w14:paraId="41F82B86" w14:textId="5E553D12" w:rsidR="00BB0137" w:rsidRDefault="00BB0137" w:rsidP="00BB0137">
      <w:pPr>
        <w:rPr>
          <w:lang w:eastAsia="en-AU"/>
        </w:rPr>
      </w:pPr>
    </w:p>
    <w:p w14:paraId="0714B8FA" w14:textId="56A30151" w:rsidR="00BB0137" w:rsidRDefault="00BB0137" w:rsidP="00BB0137">
      <w:pPr>
        <w:rPr>
          <w:lang w:eastAsia="en-AU"/>
        </w:rPr>
      </w:pPr>
    </w:p>
    <w:p w14:paraId="46767517" w14:textId="77777777" w:rsidR="00BB0137" w:rsidRPr="00BB0137" w:rsidRDefault="00BB0137" w:rsidP="00BB0137">
      <w:pPr>
        <w:rPr>
          <w:lang w:eastAsia="en-AU"/>
        </w:rPr>
      </w:pPr>
    </w:p>
    <w:p w14:paraId="541D3CE6" w14:textId="372A86BA" w:rsidR="00BB0137" w:rsidRDefault="00BB0137" w:rsidP="0082715D">
      <w:pPr>
        <w:pStyle w:val="Heading2"/>
        <w:numPr>
          <w:ilvl w:val="2"/>
          <w:numId w:val="14"/>
        </w:numPr>
      </w:pPr>
      <w:bookmarkStart w:id="118" w:name="_Toc7440322"/>
      <w:r>
        <w:lastRenderedPageBreak/>
        <w:t>Lyris Create List</w:t>
      </w:r>
      <w:bookmarkEnd w:id="118"/>
    </w:p>
    <w:p w14:paraId="3DA807F0" w14:textId="7E79BFB8" w:rsidR="00BB0137" w:rsidRDefault="00BB0137" w:rsidP="007F72C5">
      <w:pPr>
        <w:rPr>
          <w:lang w:eastAsia="en-AU"/>
        </w:rPr>
      </w:pPr>
      <w:r>
        <w:rPr>
          <w:noProof/>
        </w:rPr>
        <w:drawing>
          <wp:inline distT="0" distB="0" distL="0" distR="0" wp14:anchorId="4EFAA1A4" wp14:editId="4551A5EB">
            <wp:extent cx="6301105" cy="53181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1105" cy="5318125"/>
                    </a:xfrm>
                    <a:prstGeom prst="rect">
                      <a:avLst/>
                    </a:prstGeom>
                  </pic:spPr>
                </pic:pic>
              </a:graphicData>
            </a:graphic>
          </wp:inline>
        </w:drawing>
      </w:r>
    </w:p>
    <w:p w14:paraId="1FBCFD51" w14:textId="08570C28" w:rsidR="00BB0137" w:rsidRDefault="00BB0137" w:rsidP="007F72C5">
      <w:pPr>
        <w:rPr>
          <w:lang w:eastAsia="en-AU"/>
        </w:rPr>
      </w:pPr>
    </w:p>
    <w:p w14:paraId="276C642B" w14:textId="5513DAA9" w:rsidR="00BB0137" w:rsidRDefault="00BB0137" w:rsidP="0082715D">
      <w:pPr>
        <w:pStyle w:val="Heading2"/>
        <w:numPr>
          <w:ilvl w:val="2"/>
          <w:numId w:val="14"/>
        </w:numPr>
      </w:pPr>
      <w:bookmarkStart w:id="119" w:name="_Toc7440323"/>
      <w:r>
        <w:t xml:space="preserve">Lyris </w:t>
      </w:r>
      <w:r>
        <w:t>Delete List</w:t>
      </w:r>
      <w:bookmarkEnd w:id="119"/>
    </w:p>
    <w:p w14:paraId="0E7A10C8" w14:textId="0BE3FF23" w:rsidR="00BB0137" w:rsidRDefault="00BB0137" w:rsidP="007F72C5">
      <w:pPr>
        <w:rPr>
          <w:lang w:eastAsia="en-AU"/>
        </w:rPr>
      </w:pPr>
      <w:r>
        <w:rPr>
          <w:noProof/>
        </w:rPr>
        <w:drawing>
          <wp:inline distT="0" distB="0" distL="0" distR="0" wp14:anchorId="1F8C6D2D" wp14:editId="677AC5AF">
            <wp:extent cx="6301105" cy="272605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1105" cy="2726055"/>
                    </a:xfrm>
                    <a:prstGeom prst="rect">
                      <a:avLst/>
                    </a:prstGeom>
                  </pic:spPr>
                </pic:pic>
              </a:graphicData>
            </a:graphic>
          </wp:inline>
        </w:drawing>
      </w:r>
    </w:p>
    <w:p w14:paraId="44BFA0E1" w14:textId="29050FAE" w:rsidR="004827A1" w:rsidRDefault="004827A1" w:rsidP="0082715D">
      <w:pPr>
        <w:pStyle w:val="Heading2"/>
        <w:numPr>
          <w:ilvl w:val="2"/>
          <w:numId w:val="14"/>
        </w:numPr>
      </w:pPr>
      <w:bookmarkStart w:id="120" w:name="_Toc7440324"/>
      <w:r>
        <w:lastRenderedPageBreak/>
        <w:t xml:space="preserve">Lyris </w:t>
      </w:r>
      <w:r>
        <w:t>Postmaster Tools</w:t>
      </w:r>
      <w:bookmarkEnd w:id="120"/>
    </w:p>
    <w:p w14:paraId="28082364" w14:textId="281F7BA9" w:rsidR="004827A1" w:rsidRDefault="004827A1" w:rsidP="007F72C5">
      <w:pPr>
        <w:rPr>
          <w:lang w:eastAsia="en-AU"/>
        </w:rPr>
      </w:pPr>
      <w:r>
        <w:rPr>
          <w:noProof/>
        </w:rPr>
        <w:drawing>
          <wp:inline distT="0" distB="0" distL="0" distR="0" wp14:anchorId="5AD7D736" wp14:editId="2D92E1F6">
            <wp:extent cx="6301105" cy="3522980"/>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1105" cy="3522980"/>
                    </a:xfrm>
                    <a:prstGeom prst="rect">
                      <a:avLst/>
                    </a:prstGeom>
                  </pic:spPr>
                </pic:pic>
              </a:graphicData>
            </a:graphic>
          </wp:inline>
        </w:drawing>
      </w:r>
    </w:p>
    <w:p w14:paraId="62742912" w14:textId="56E0E3F1" w:rsidR="004827A1" w:rsidRDefault="004827A1" w:rsidP="007F72C5">
      <w:pPr>
        <w:rPr>
          <w:lang w:eastAsia="en-AU"/>
        </w:rPr>
      </w:pPr>
    </w:p>
    <w:p w14:paraId="0C9588C5" w14:textId="6CECD044" w:rsidR="004827A1" w:rsidRDefault="004827A1" w:rsidP="007F72C5">
      <w:pPr>
        <w:rPr>
          <w:lang w:eastAsia="en-AU"/>
        </w:rPr>
      </w:pPr>
      <w:r>
        <w:rPr>
          <w:noProof/>
        </w:rPr>
        <w:drawing>
          <wp:inline distT="0" distB="0" distL="0" distR="0" wp14:anchorId="090A7E90" wp14:editId="53BF3AFA">
            <wp:extent cx="6301105" cy="370395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1105" cy="3703955"/>
                    </a:xfrm>
                    <a:prstGeom prst="rect">
                      <a:avLst/>
                    </a:prstGeom>
                  </pic:spPr>
                </pic:pic>
              </a:graphicData>
            </a:graphic>
          </wp:inline>
        </w:drawing>
      </w:r>
    </w:p>
    <w:p w14:paraId="53FEB12B" w14:textId="49CC8B33" w:rsidR="004827A1" w:rsidRDefault="004827A1" w:rsidP="007F72C5">
      <w:pPr>
        <w:rPr>
          <w:lang w:eastAsia="en-AU"/>
        </w:rPr>
      </w:pPr>
    </w:p>
    <w:p w14:paraId="470505AF" w14:textId="0CD89703" w:rsidR="00FE3BDA" w:rsidRDefault="00FE3BDA" w:rsidP="007F72C5">
      <w:pPr>
        <w:rPr>
          <w:lang w:eastAsia="en-AU"/>
        </w:rPr>
      </w:pPr>
    </w:p>
    <w:p w14:paraId="6C2618A4" w14:textId="4F857A04" w:rsidR="00FE3BDA" w:rsidRDefault="00FE3BDA" w:rsidP="007F72C5">
      <w:pPr>
        <w:rPr>
          <w:lang w:eastAsia="en-AU"/>
        </w:rPr>
      </w:pPr>
    </w:p>
    <w:p w14:paraId="4EA6D627" w14:textId="77777777" w:rsidR="00FE3BDA" w:rsidRDefault="00FE3BDA" w:rsidP="007F72C5">
      <w:pPr>
        <w:rPr>
          <w:lang w:eastAsia="en-AU"/>
        </w:rPr>
      </w:pPr>
    </w:p>
    <w:p w14:paraId="5BF4AC16" w14:textId="7F13721F" w:rsidR="004827A1" w:rsidRDefault="004827A1" w:rsidP="0082715D">
      <w:pPr>
        <w:pStyle w:val="Heading2"/>
        <w:numPr>
          <w:ilvl w:val="2"/>
          <w:numId w:val="14"/>
        </w:numPr>
      </w:pPr>
      <w:bookmarkStart w:id="121" w:name="_Toc7440325"/>
      <w:r>
        <w:lastRenderedPageBreak/>
        <w:t xml:space="preserve">Lyris </w:t>
      </w:r>
      <w:r>
        <w:t>List</w:t>
      </w:r>
      <w:r w:rsidR="00FE3BDA">
        <w:t xml:space="preserve"> Deletions</w:t>
      </w:r>
      <w:bookmarkEnd w:id="121"/>
    </w:p>
    <w:p w14:paraId="2313E06E" w14:textId="79638B33" w:rsidR="004827A1" w:rsidRDefault="00FE3BDA" w:rsidP="007F72C5">
      <w:pPr>
        <w:rPr>
          <w:lang w:eastAsia="en-AU"/>
        </w:rPr>
      </w:pPr>
      <w:r>
        <w:rPr>
          <w:noProof/>
        </w:rPr>
        <w:drawing>
          <wp:inline distT="0" distB="0" distL="0" distR="0" wp14:anchorId="7AE02CF1" wp14:editId="20B83C0D">
            <wp:extent cx="6301105" cy="5382260"/>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1105" cy="5382260"/>
                    </a:xfrm>
                    <a:prstGeom prst="rect">
                      <a:avLst/>
                    </a:prstGeom>
                  </pic:spPr>
                </pic:pic>
              </a:graphicData>
            </a:graphic>
          </wp:inline>
        </w:drawing>
      </w:r>
    </w:p>
    <w:p w14:paraId="63B26B8D" w14:textId="32CA71AE" w:rsidR="007F72C5" w:rsidRDefault="007F72C5" w:rsidP="007F72C5">
      <w:pPr>
        <w:jc w:val="center"/>
      </w:pPr>
    </w:p>
    <w:p w14:paraId="63B26B8F" w14:textId="77777777" w:rsidR="007F72C5" w:rsidRPr="007F72C5" w:rsidRDefault="007F72C5" w:rsidP="007F72C5">
      <w:pPr>
        <w:jc w:val="center"/>
        <w:rPr>
          <w:lang w:eastAsia="en-AU"/>
        </w:rPr>
      </w:pPr>
    </w:p>
    <w:p w14:paraId="63B26B91" w14:textId="7E325AEA" w:rsidR="007F72C5" w:rsidRDefault="007F72C5" w:rsidP="007F72C5">
      <w:pPr>
        <w:jc w:val="center"/>
      </w:pPr>
    </w:p>
    <w:p w14:paraId="2C96B856" w14:textId="5F86DCE4" w:rsidR="00FE3BDA" w:rsidRDefault="009A6B60" w:rsidP="0082715D">
      <w:pPr>
        <w:pStyle w:val="Heading2"/>
        <w:numPr>
          <w:ilvl w:val="2"/>
          <w:numId w:val="14"/>
        </w:numPr>
      </w:pPr>
      <w:bookmarkStart w:id="122" w:name="_Toc7440326"/>
      <w:r>
        <w:lastRenderedPageBreak/>
        <w:t>Win-Tools Exchange Tools</w:t>
      </w:r>
      <w:bookmarkEnd w:id="122"/>
    </w:p>
    <w:p w14:paraId="53D50113" w14:textId="6D62DC74" w:rsidR="009A6B60" w:rsidRDefault="009A6B60" w:rsidP="009A6B60">
      <w:pPr>
        <w:rPr>
          <w:lang w:eastAsia="en-AU"/>
        </w:rPr>
      </w:pPr>
      <w:r>
        <w:rPr>
          <w:noProof/>
        </w:rPr>
        <w:drawing>
          <wp:inline distT="0" distB="0" distL="0" distR="0" wp14:anchorId="5B1DAEE5" wp14:editId="6AAF9CBC">
            <wp:extent cx="6301105" cy="364617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1105" cy="3646170"/>
                    </a:xfrm>
                    <a:prstGeom prst="rect">
                      <a:avLst/>
                    </a:prstGeom>
                  </pic:spPr>
                </pic:pic>
              </a:graphicData>
            </a:graphic>
          </wp:inline>
        </w:drawing>
      </w:r>
    </w:p>
    <w:p w14:paraId="04B03672" w14:textId="2563943C" w:rsidR="009A6B60" w:rsidRPr="009A6B60" w:rsidRDefault="009A6B60" w:rsidP="009A6B60">
      <w:pPr>
        <w:rPr>
          <w:lang w:eastAsia="en-AU"/>
        </w:rPr>
      </w:pPr>
      <w:r>
        <w:rPr>
          <w:noProof/>
        </w:rPr>
        <w:drawing>
          <wp:inline distT="0" distB="0" distL="0" distR="0" wp14:anchorId="783A75F2" wp14:editId="52EE12ED">
            <wp:extent cx="6301105" cy="386905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1105" cy="3869055"/>
                    </a:xfrm>
                    <a:prstGeom prst="rect">
                      <a:avLst/>
                    </a:prstGeom>
                  </pic:spPr>
                </pic:pic>
              </a:graphicData>
            </a:graphic>
          </wp:inline>
        </w:drawing>
      </w:r>
    </w:p>
    <w:p w14:paraId="12CDF8CE" w14:textId="19DB5607" w:rsidR="009A6B60" w:rsidRDefault="009A6B60" w:rsidP="0082715D">
      <w:pPr>
        <w:pStyle w:val="Heading2"/>
        <w:numPr>
          <w:ilvl w:val="2"/>
          <w:numId w:val="14"/>
        </w:numPr>
      </w:pPr>
      <w:bookmarkStart w:id="123" w:name="_Toc7440327"/>
      <w:r>
        <w:lastRenderedPageBreak/>
        <w:t xml:space="preserve">Win-Tools </w:t>
      </w:r>
      <w:r>
        <w:t>Provisioning</w:t>
      </w:r>
      <w:bookmarkEnd w:id="123"/>
    </w:p>
    <w:p w14:paraId="0E8003DE" w14:textId="562B6B95" w:rsidR="009A6B60" w:rsidRPr="009A6B60" w:rsidRDefault="009A6B60" w:rsidP="009A6B60">
      <w:pPr>
        <w:rPr>
          <w:lang w:eastAsia="en-AU"/>
        </w:rPr>
      </w:pPr>
      <w:r>
        <w:rPr>
          <w:noProof/>
        </w:rPr>
        <w:drawing>
          <wp:inline distT="0" distB="0" distL="0" distR="0" wp14:anchorId="5ACB29BD" wp14:editId="3E94BADC">
            <wp:extent cx="6301105" cy="43497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1105" cy="4349750"/>
                    </a:xfrm>
                    <a:prstGeom prst="rect">
                      <a:avLst/>
                    </a:prstGeom>
                  </pic:spPr>
                </pic:pic>
              </a:graphicData>
            </a:graphic>
          </wp:inline>
        </w:drawing>
      </w:r>
    </w:p>
    <w:p w14:paraId="79A79A6E" w14:textId="15032BA1" w:rsidR="009A6B60" w:rsidRDefault="009A6B60" w:rsidP="0082715D">
      <w:pPr>
        <w:pStyle w:val="Heading2"/>
        <w:numPr>
          <w:ilvl w:val="2"/>
          <w:numId w:val="14"/>
        </w:numPr>
      </w:pPr>
      <w:bookmarkStart w:id="124" w:name="_Toc7440328"/>
      <w:r>
        <w:t xml:space="preserve">Win-Tools </w:t>
      </w:r>
      <w:r>
        <w:t>Aliases</w:t>
      </w:r>
      <w:bookmarkEnd w:id="124"/>
    </w:p>
    <w:p w14:paraId="35AD71D7" w14:textId="30859DB6" w:rsidR="009A6B60" w:rsidRPr="009A6B60" w:rsidRDefault="009A6B60" w:rsidP="009A6B60">
      <w:pPr>
        <w:rPr>
          <w:lang w:eastAsia="en-AU"/>
        </w:rPr>
      </w:pPr>
      <w:r>
        <w:rPr>
          <w:noProof/>
        </w:rPr>
        <w:drawing>
          <wp:inline distT="0" distB="0" distL="0" distR="0" wp14:anchorId="110014CE" wp14:editId="2C0E0376">
            <wp:extent cx="6301105" cy="274637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1105" cy="2746375"/>
                    </a:xfrm>
                    <a:prstGeom prst="rect">
                      <a:avLst/>
                    </a:prstGeom>
                  </pic:spPr>
                </pic:pic>
              </a:graphicData>
            </a:graphic>
          </wp:inline>
        </w:drawing>
      </w:r>
    </w:p>
    <w:p w14:paraId="7E42179F" w14:textId="1B86A5F4" w:rsidR="009A6B60" w:rsidRDefault="009A6B60" w:rsidP="0082715D">
      <w:pPr>
        <w:pStyle w:val="Heading2"/>
        <w:numPr>
          <w:ilvl w:val="2"/>
          <w:numId w:val="14"/>
        </w:numPr>
      </w:pPr>
      <w:bookmarkStart w:id="125" w:name="_Toc7440329"/>
      <w:r>
        <w:lastRenderedPageBreak/>
        <w:t xml:space="preserve">Win-Tools </w:t>
      </w:r>
      <w:r>
        <w:t>Resources</w:t>
      </w:r>
      <w:bookmarkEnd w:id="125"/>
    </w:p>
    <w:p w14:paraId="17995557" w14:textId="7B3DE51C" w:rsidR="009A6B60" w:rsidRPr="009A6B60" w:rsidRDefault="009A6B60" w:rsidP="009A6B60">
      <w:pPr>
        <w:rPr>
          <w:lang w:eastAsia="en-AU"/>
        </w:rPr>
      </w:pPr>
      <w:r>
        <w:rPr>
          <w:noProof/>
        </w:rPr>
        <w:drawing>
          <wp:inline distT="0" distB="0" distL="0" distR="0" wp14:anchorId="108B62EE" wp14:editId="2EA35410">
            <wp:extent cx="6301105" cy="274637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1105" cy="2746375"/>
                    </a:xfrm>
                    <a:prstGeom prst="rect">
                      <a:avLst/>
                    </a:prstGeom>
                  </pic:spPr>
                </pic:pic>
              </a:graphicData>
            </a:graphic>
          </wp:inline>
        </w:drawing>
      </w:r>
    </w:p>
    <w:p w14:paraId="552C18EB" w14:textId="3EBFD794" w:rsidR="009A6B60" w:rsidRDefault="009A6B60" w:rsidP="0082715D">
      <w:pPr>
        <w:pStyle w:val="Heading2"/>
        <w:numPr>
          <w:ilvl w:val="2"/>
          <w:numId w:val="14"/>
        </w:numPr>
      </w:pPr>
      <w:bookmarkStart w:id="126" w:name="_Toc7440330"/>
      <w:r>
        <w:t xml:space="preserve">Win-Tools </w:t>
      </w:r>
      <w:r>
        <w:t>Compromised Accounts</w:t>
      </w:r>
      <w:bookmarkEnd w:id="126"/>
    </w:p>
    <w:p w14:paraId="60BE1EA2" w14:textId="30EFEDB2" w:rsidR="009A6B60" w:rsidRPr="009A6B60" w:rsidRDefault="009A6B60" w:rsidP="009A6B60">
      <w:pPr>
        <w:rPr>
          <w:lang w:eastAsia="en-AU"/>
        </w:rPr>
      </w:pPr>
      <w:r>
        <w:rPr>
          <w:noProof/>
        </w:rPr>
        <w:drawing>
          <wp:inline distT="0" distB="0" distL="0" distR="0" wp14:anchorId="7F7E9DDA" wp14:editId="5FAEEC0B">
            <wp:extent cx="6301105" cy="3270885"/>
            <wp:effectExtent l="0" t="0" r="444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1105" cy="3270885"/>
                    </a:xfrm>
                    <a:prstGeom prst="rect">
                      <a:avLst/>
                    </a:prstGeom>
                  </pic:spPr>
                </pic:pic>
              </a:graphicData>
            </a:graphic>
          </wp:inline>
        </w:drawing>
      </w:r>
    </w:p>
    <w:p w14:paraId="31070C3D" w14:textId="5FB4EEC4" w:rsidR="009A6B60" w:rsidRDefault="009A6B60" w:rsidP="0082715D">
      <w:pPr>
        <w:pStyle w:val="Heading2"/>
        <w:numPr>
          <w:ilvl w:val="2"/>
          <w:numId w:val="14"/>
        </w:numPr>
      </w:pPr>
      <w:bookmarkStart w:id="127" w:name="_Toc7440331"/>
      <w:r>
        <w:t xml:space="preserve">Win-Tools </w:t>
      </w:r>
      <w:r>
        <w:t>MFA</w:t>
      </w:r>
      <w:bookmarkEnd w:id="127"/>
    </w:p>
    <w:p w14:paraId="220B1DB8" w14:textId="77777777" w:rsidR="009A6B60" w:rsidRPr="009A6B60" w:rsidRDefault="009A6B60" w:rsidP="009A6B60">
      <w:pPr>
        <w:rPr>
          <w:lang w:eastAsia="en-AU"/>
        </w:rPr>
      </w:pPr>
    </w:p>
    <w:p w14:paraId="63B26B93" w14:textId="5EE9AD3A" w:rsidR="007F72C5" w:rsidRDefault="009A6B60" w:rsidP="007F72C5">
      <w:r>
        <w:rPr>
          <w:noProof/>
        </w:rPr>
        <w:lastRenderedPageBreak/>
        <w:drawing>
          <wp:inline distT="0" distB="0" distL="0" distR="0" wp14:anchorId="45A765EF" wp14:editId="53C655E2">
            <wp:extent cx="6301105" cy="38735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1105" cy="3873500"/>
                    </a:xfrm>
                    <a:prstGeom prst="rect">
                      <a:avLst/>
                    </a:prstGeom>
                  </pic:spPr>
                </pic:pic>
              </a:graphicData>
            </a:graphic>
          </wp:inline>
        </w:drawing>
      </w:r>
    </w:p>
    <w:p w14:paraId="3C4C3524" w14:textId="6B6633A3" w:rsidR="001114FE" w:rsidRDefault="001114FE" w:rsidP="007F72C5"/>
    <w:p w14:paraId="410CC3CB" w14:textId="77777777" w:rsidR="001114FE" w:rsidRDefault="001114FE" w:rsidP="007F72C5"/>
    <w:p w14:paraId="63B26B95" w14:textId="77777777" w:rsidR="007F72C5" w:rsidRDefault="007F72C5" w:rsidP="007F72C5">
      <w:pPr>
        <w:rPr>
          <w:lang w:eastAsia="en-AU"/>
        </w:rPr>
      </w:pPr>
    </w:p>
    <w:p w14:paraId="63B26B96" w14:textId="6D54F0A5" w:rsidR="007F72C5" w:rsidRDefault="007F72C5" w:rsidP="007F72C5"/>
    <w:sectPr w:rsidR="007F72C5" w:rsidSect="007D3CA4">
      <w:headerReference w:type="even" r:id="rId45"/>
      <w:footerReference w:type="default" r:id="rId46"/>
      <w:pgSz w:w="11907" w:h="16840" w:code="9"/>
      <w:pgMar w:top="1440" w:right="850" w:bottom="992" w:left="1134"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0F1CBB" w14:textId="77777777" w:rsidR="0082715D" w:rsidRDefault="0082715D">
      <w:pPr>
        <w:spacing w:before="0" w:after="0"/>
      </w:pPr>
      <w:r>
        <w:separator/>
      </w:r>
    </w:p>
  </w:endnote>
  <w:endnote w:type="continuationSeparator" w:id="0">
    <w:p w14:paraId="723381C6" w14:textId="77777777" w:rsidR="0082715D" w:rsidRDefault="0082715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26C0D" w14:textId="77777777" w:rsidR="00903F14" w:rsidRDefault="00903F14" w:rsidP="00F148ED">
    <w:r>
      <w:fldChar w:fldCharType="begin"/>
    </w:r>
    <w:r>
      <w:instrText xml:space="preserve">PAGE  </w:instrText>
    </w:r>
    <w:r>
      <w:fldChar w:fldCharType="end"/>
    </w:r>
  </w:p>
  <w:p w14:paraId="63B26C0E" w14:textId="77777777" w:rsidR="00903F14" w:rsidRDefault="00903F14" w:rsidP="00F148ED"/>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26C0F" w14:textId="1FED8D0F" w:rsidR="00903F14" w:rsidRDefault="00903F14" w:rsidP="00F148ED">
    <w:r>
      <w:rPr>
        <w:noProof/>
      </w:rPr>
      <w:fldChar w:fldCharType="begin"/>
    </w:r>
    <w:r>
      <w:rPr>
        <w:noProof/>
      </w:rPr>
      <w:instrText xml:space="preserve"> FILENAME </w:instrText>
    </w:r>
    <w:r>
      <w:rPr>
        <w:noProof/>
      </w:rPr>
      <w:fldChar w:fldCharType="separate"/>
    </w:r>
    <w:r>
      <w:rPr>
        <w:noProof/>
      </w:rPr>
      <w:t>O365 Course Groups - FRD.docx</w:t>
    </w:r>
    <w:r>
      <w:rPr>
        <w:noProof/>
      </w:rPr>
      <w:fldChar w:fldCharType="end"/>
    </w:r>
    <w:r>
      <w:tab/>
      <w:t xml:space="preserve">Page </w:t>
    </w:r>
    <w:r>
      <w:fldChar w:fldCharType="begin"/>
    </w:r>
    <w:r>
      <w:instrText xml:space="preserve"> PAGE </w:instrText>
    </w:r>
    <w:r>
      <w:fldChar w:fldCharType="separate"/>
    </w:r>
    <w:r>
      <w:rPr>
        <w:noProof/>
      </w:rPr>
      <w:t>2</w:t>
    </w:r>
    <w:r>
      <w:fldChar w:fldCharType="end"/>
    </w:r>
    <w:r>
      <w:t xml:space="preserve"> of </w:t>
    </w:r>
    <w:r>
      <w:rPr>
        <w:noProof/>
      </w:rPr>
      <w:fldChar w:fldCharType="begin"/>
    </w:r>
    <w:r>
      <w:rPr>
        <w:noProof/>
      </w:rPr>
      <w:instrText xml:space="preserve"> NUMPAGES </w:instrText>
    </w:r>
    <w:r>
      <w:rPr>
        <w:noProof/>
      </w:rP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F9332" w14:textId="5B7E96A7" w:rsidR="00692363" w:rsidRDefault="00692363">
    <w:pPr>
      <w:pStyle w:val="Footer"/>
    </w:pPr>
  </w:p>
  <w:p w14:paraId="22666747" w14:textId="77777777" w:rsidR="00692363" w:rsidRDefault="006923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26C12" w14:textId="7935D65D" w:rsidR="00903F14" w:rsidRPr="00BB47A3" w:rsidRDefault="00903F14" w:rsidP="007D3CA4">
    <w:pPr>
      <w:tabs>
        <w:tab w:val="right" w:pos="9540"/>
      </w:tabs>
    </w:pPr>
    <w:r>
      <w:rPr>
        <w:noProof/>
        <w:snapToGrid w:val="0"/>
      </w:rPr>
      <w:t xml:space="preserve">version </w:t>
    </w:r>
    <w:r>
      <w:rPr>
        <w:noProof/>
        <w:snapToGrid w:val="0"/>
      </w:rPr>
      <w:fldChar w:fldCharType="begin"/>
    </w:r>
    <w:r>
      <w:rPr>
        <w:noProof/>
        <w:snapToGrid w:val="0"/>
      </w:rPr>
      <w:instrText xml:space="preserve"> DOCPROPERTY  Version  \* MERGEFORMAT </w:instrText>
    </w:r>
    <w:r>
      <w:rPr>
        <w:noProof/>
        <w:snapToGrid w:val="0"/>
      </w:rPr>
      <w:fldChar w:fldCharType="separate"/>
    </w:r>
    <w:r>
      <w:rPr>
        <w:noProof/>
        <w:snapToGrid w:val="0"/>
      </w:rPr>
      <w:t>1.0</w:t>
    </w:r>
    <w:r>
      <w:rPr>
        <w:noProof/>
        <w:snapToGrid w:val="0"/>
      </w:rPr>
      <w:fldChar w:fldCharType="end"/>
    </w:r>
    <w:r>
      <w:rPr>
        <w:snapToGrid w:val="0"/>
      </w:rPr>
      <w:tab/>
    </w:r>
    <w:r w:rsidRPr="00675B2B">
      <w:rPr>
        <w:snapToGrid w:val="0"/>
      </w:rPr>
      <w:t xml:space="preserve">Page </w:t>
    </w:r>
    <w:r w:rsidRPr="00675B2B">
      <w:rPr>
        <w:snapToGrid w:val="0"/>
      </w:rPr>
      <w:fldChar w:fldCharType="begin"/>
    </w:r>
    <w:r w:rsidRPr="00675B2B">
      <w:rPr>
        <w:snapToGrid w:val="0"/>
      </w:rPr>
      <w:instrText xml:space="preserve"> PAGE  \* Arabic  \* MERGEFORMAT </w:instrText>
    </w:r>
    <w:r w:rsidRPr="00675B2B">
      <w:rPr>
        <w:snapToGrid w:val="0"/>
      </w:rPr>
      <w:fldChar w:fldCharType="separate"/>
    </w:r>
    <w:r w:rsidR="00180453">
      <w:rPr>
        <w:noProof/>
        <w:snapToGrid w:val="0"/>
      </w:rPr>
      <w:t>27</w:t>
    </w:r>
    <w:r w:rsidRPr="00675B2B">
      <w:rPr>
        <w:snapToGrid w:val="0"/>
      </w:rPr>
      <w:fldChar w:fldCharType="end"/>
    </w:r>
    <w:r w:rsidRPr="00675B2B">
      <w:rPr>
        <w:snapToGrid w:val="0"/>
      </w:rPr>
      <w:t xml:space="preserve"> of </w:t>
    </w:r>
    <w:r w:rsidRPr="00675B2B">
      <w:rPr>
        <w:snapToGrid w:val="0"/>
      </w:rPr>
      <w:fldChar w:fldCharType="begin"/>
    </w:r>
    <w:r w:rsidRPr="00675B2B">
      <w:rPr>
        <w:snapToGrid w:val="0"/>
      </w:rPr>
      <w:instrText xml:space="preserve"> NUMPAGES  \* Arabic  \* MERGEFORMAT </w:instrText>
    </w:r>
    <w:r w:rsidRPr="00675B2B">
      <w:rPr>
        <w:snapToGrid w:val="0"/>
      </w:rPr>
      <w:fldChar w:fldCharType="separate"/>
    </w:r>
    <w:r w:rsidR="00180453">
      <w:rPr>
        <w:noProof/>
        <w:snapToGrid w:val="0"/>
      </w:rPr>
      <w:t>30</w:t>
    </w:r>
    <w:r w:rsidRPr="00675B2B">
      <w:rPr>
        <w:snapToGrid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D36806" w14:textId="77777777" w:rsidR="0082715D" w:rsidRDefault="0082715D">
      <w:pPr>
        <w:spacing w:before="0" w:after="0"/>
      </w:pPr>
      <w:r>
        <w:separator/>
      </w:r>
    </w:p>
  </w:footnote>
  <w:footnote w:type="continuationSeparator" w:id="0">
    <w:p w14:paraId="41426EA0" w14:textId="77777777" w:rsidR="0082715D" w:rsidRDefault="0082715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26C0C" w14:textId="6A5A9E37" w:rsidR="00903F14" w:rsidRDefault="00903F14" w:rsidP="00F148ED">
    <w:pPr>
      <w:pStyle w:val="DocDetails"/>
      <w:tabs>
        <w:tab w:val="clear" w:pos="8910"/>
        <w:tab w:val="right" w:pos="9090"/>
      </w:tabs>
    </w:pPr>
    <w:r>
      <w:t>Functional Requirements</w:t>
    </w:r>
    <w:r w:rsidRPr="00F1551A">
      <w:tab/>
    </w:r>
    <w:r>
      <w:t>Self Service</w:t>
    </w:r>
  </w:p>
  <w:p w14:paraId="116E3283" w14:textId="77777777" w:rsidR="00903F14" w:rsidRPr="00692363" w:rsidRDefault="00903F14">
    <w:pPr>
      <w:pPrChange w:id="1" w:author="Darley, Brian" w:date="2018-02-27T15:19:00Z">
        <w:pPr>
          <w:pStyle w:val="DocDetails"/>
          <w:tabs>
            <w:tab w:val="clear" w:pos="8910"/>
            <w:tab w:val="right" w:pos="9090"/>
          </w:tabs>
        </w:pPr>
      </w:pPrChang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26C10" w14:textId="5F4651D5" w:rsidR="00903F14" w:rsidRPr="00F1551A" w:rsidRDefault="00903F14" w:rsidP="00F148ED">
    <w:pPr>
      <w:pStyle w:val="DocDetails"/>
      <w:tabs>
        <w:tab w:val="clear" w:pos="1134"/>
        <w:tab w:val="clear" w:pos="8910"/>
        <w:tab w:val="right" w:pos="9070"/>
      </w:tabs>
    </w:pPr>
    <w:r>
      <w:t>Functional</w:t>
    </w:r>
    <w:r w:rsidRPr="00F1551A">
      <w:t xml:space="preserve"> </w:t>
    </w:r>
    <w:r>
      <w:t>Requirements</w:t>
    </w:r>
    <w:r w:rsidRPr="00F1551A">
      <w:tab/>
    </w:r>
    <w:r>
      <w:t>Self Service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26C11" w14:textId="77777777" w:rsidR="00903F14" w:rsidRDefault="00903F14" w:rsidP="007D3CA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9F6AA4"/>
    <w:multiLevelType w:val="hybridMultilevel"/>
    <w:tmpl w:val="AB985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F11E6A"/>
    <w:multiLevelType w:val="singleLevel"/>
    <w:tmpl w:val="BDAE3FCE"/>
    <w:lvl w:ilvl="0">
      <w:start w:val="1"/>
      <w:numFmt w:val="bullet"/>
      <w:pStyle w:val="Bullet2over"/>
      <w:lvlText w:val=""/>
      <w:lvlJc w:val="left"/>
      <w:pPr>
        <w:tabs>
          <w:tab w:val="num" w:pos="792"/>
        </w:tabs>
        <w:ind w:left="792" w:hanging="432"/>
      </w:pPr>
      <w:rPr>
        <w:rFonts w:ascii="Symbol" w:hAnsi="Symbol" w:hint="default"/>
      </w:rPr>
    </w:lvl>
  </w:abstractNum>
  <w:abstractNum w:abstractNumId="2" w15:restartNumberingAfterBreak="0">
    <w:nsid w:val="287411A5"/>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E01DA0"/>
    <w:multiLevelType w:val="hybridMultilevel"/>
    <w:tmpl w:val="5B6A56DA"/>
    <w:lvl w:ilvl="0" w:tplc="B0A65A3E">
      <w:start w:val="1"/>
      <w:numFmt w:val="decimal"/>
      <w:lvlText w:val="1.%1"/>
      <w:lvlJc w:val="left"/>
      <w:pPr>
        <w:ind w:left="432" w:hanging="360"/>
      </w:pPr>
      <w:rPr>
        <w:rFonts w:hint="default"/>
        <w:color w:val="auto"/>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4" w15:restartNumberingAfterBreak="0">
    <w:nsid w:val="33D069D5"/>
    <w:multiLevelType w:val="hybridMultilevel"/>
    <w:tmpl w:val="5B6A56DA"/>
    <w:lvl w:ilvl="0" w:tplc="B0A65A3E">
      <w:start w:val="1"/>
      <w:numFmt w:val="decimal"/>
      <w:lvlText w:val="1.%1"/>
      <w:lvlJc w:val="left"/>
      <w:pPr>
        <w:ind w:left="432" w:hanging="360"/>
      </w:pPr>
      <w:rPr>
        <w:rFonts w:hint="default"/>
        <w:color w:val="auto"/>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5" w15:restartNumberingAfterBreak="0">
    <w:nsid w:val="499D4D71"/>
    <w:multiLevelType w:val="hybridMultilevel"/>
    <w:tmpl w:val="5B6A56DA"/>
    <w:lvl w:ilvl="0" w:tplc="B0A65A3E">
      <w:start w:val="1"/>
      <w:numFmt w:val="decimal"/>
      <w:lvlText w:val="1.%1"/>
      <w:lvlJc w:val="left"/>
      <w:pPr>
        <w:ind w:left="432" w:hanging="360"/>
      </w:pPr>
      <w:rPr>
        <w:rFonts w:hint="default"/>
        <w:color w:val="auto"/>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6" w15:restartNumberingAfterBreak="0">
    <w:nsid w:val="505D4A8D"/>
    <w:multiLevelType w:val="multilevel"/>
    <w:tmpl w:val="B422F6B6"/>
    <w:lvl w:ilvl="0">
      <w:start w:val="5"/>
      <w:numFmt w:val="decimal"/>
      <w:lvlText w:val="%1"/>
      <w:lvlJc w:val="left"/>
      <w:pPr>
        <w:ind w:left="570" w:hanging="570"/>
      </w:pPr>
      <w:rPr>
        <w:rFonts w:hint="default"/>
      </w:rPr>
    </w:lvl>
    <w:lvl w:ilvl="1">
      <w:start w:val="5"/>
      <w:numFmt w:val="decimal"/>
      <w:lvlText w:val="%1.%2"/>
      <w:lvlJc w:val="left"/>
      <w:pPr>
        <w:ind w:left="750" w:hanging="57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527F1202"/>
    <w:multiLevelType w:val="multilevel"/>
    <w:tmpl w:val="9440D878"/>
    <w:lvl w:ilvl="0">
      <w:start w:val="3"/>
      <w:numFmt w:val="decimal"/>
      <w:pStyle w:val="Heading1"/>
      <w:lvlText w:val="%1"/>
      <w:lvlJc w:val="left"/>
      <w:pPr>
        <w:ind w:left="360" w:hanging="360"/>
      </w:pPr>
      <w:rPr>
        <w:rFonts w:hint="default"/>
      </w:rPr>
    </w:lvl>
    <w:lvl w:ilvl="1">
      <w:start w:val="4"/>
      <w:numFmt w:val="decimal"/>
      <w:pStyle w:val="Heading2"/>
      <w:lvlText w:val="%1.%2."/>
      <w:lvlJc w:val="left"/>
      <w:pPr>
        <w:ind w:left="792" w:hanging="432"/>
      </w:pPr>
      <w:rPr>
        <w:rFonts w:hint="default"/>
      </w:rPr>
    </w:lvl>
    <w:lvl w:ilvl="2">
      <w:start w:val="2"/>
      <w:numFmt w:val="decimal"/>
      <w:pStyle w:val="Heading3"/>
      <w:lvlText w:val="%1.%2.%3."/>
      <w:lvlJc w:val="left"/>
      <w:pPr>
        <w:ind w:left="104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8" w15:restartNumberingAfterBreak="0">
    <w:nsid w:val="62B17599"/>
    <w:multiLevelType w:val="hybridMultilevel"/>
    <w:tmpl w:val="2742817E"/>
    <w:lvl w:ilvl="0" w:tplc="7560466C">
      <w:numFmt w:val="bullet"/>
      <w:lvlText w:val="-"/>
      <w:lvlJc w:val="left"/>
      <w:pPr>
        <w:ind w:left="552" w:hanging="360"/>
      </w:pPr>
      <w:rPr>
        <w:rFonts w:ascii="Cambria" w:eastAsia="Times New Roman" w:hAnsi="Cambria" w:cs="Times New Roman" w:hint="default"/>
      </w:rPr>
    </w:lvl>
    <w:lvl w:ilvl="1" w:tplc="04090003" w:tentative="1">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abstractNum w:abstractNumId="9" w15:restartNumberingAfterBreak="0">
    <w:nsid w:val="62D00F3A"/>
    <w:multiLevelType w:val="hybridMultilevel"/>
    <w:tmpl w:val="D1ECE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AD7DB0"/>
    <w:multiLevelType w:val="singleLevel"/>
    <w:tmpl w:val="9ACC34AE"/>
    <w:lvl w:ilvl="0">
      <w:start w:val="1"/>
      <w:numFmt w:val="bullet"/>
      <w:pStyle w:val="Bullet3"/>
      <w:lvlText w:val=""/>
      <w:lvlJc w:val="left"/>
      <w:pPr>
        <w:tabs>
          <w:tab w:val="num" w:pos="360"/>
        </w:tabs>
        <w:ind w:left="360" w:hanging="360"/>
      </w:pPr>
      <w:rPr>
        <w:rFonts w:ascii="Wingdings" w:hAnsi="Wingdings" w:hint="default"/>
      </w:rPr>
    </w:lvl>
  </w:abstractNum>
  <w:abstractNum w:abstractNumId="11" w15:restartNumberingAfterBreak="0">
    <w:nsid w:val="7C2572B7"/>
    <w:multiLevelType w:val="multilevel"/>
    <w:tmpl w:val="5FB4D690"/>
    <w:lvl w:ilvl="0">
      <w:start w:val="5"/>
      <w:numFmt w:val="decimal"/>
      <w:lvlText w:val="%1"/>
      <w:lvlJc w:val="left"/>
      <w:pPr>
        <w:ind w:left="570" w:hanging="570"/>
      </w:pPr>
      <w:rPr>
        <w:rFonts w:hint="default"/>
      </w:rPr>
    </w:lvl>
    <w:lvl w:ilvl="1">
      <w:start w:val="5"/>
      <w:numFmt w:val="decimal"/>
      <w:lvlText w:val="%1.%2"/>
      <w:lvlJc w:val="left"/>
      <w:pPr>
        <w:ind w:left="750" w:hanging="57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num w:numId="1">
    <w:abstractNumId w:val="10"/>
  </w:num>
  <w:num w:numId="2">
    <w:abstractNumId w:val="1"/>
  </w:num>
  <w:num w:numId="3">
    <w:abstractNumId w:val="0"/>
  </w:num>
  <w:num w:numId="4">
    <w:abstractNumId w:val="9"/>
  </w:num>
  <w:num w:numId="5">
    <w:abstractNumId w:val="4"/>
  </w:num>
  <w:num w:numId="6">
    <w:abstractNumId w:val="3"/>
  </w:num>
  <w:num w:numId="7">
    <w:abstractNumId w:val="2"/>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7"/>
  </w:num>
  <w:num w:numId="11">
    <w:abstractNumId w:val="7"/>
    <w:lvlOverride w:ilvl="0">
      <w:startOverride w:val="3"/>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6"/>
  </w:num>
  <w:num w:numId="14">
    <w:abstractNumId w:val="1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rley, Brian">
    <w15:presenceInfo w15:providerId="AD" w15:userId="S-1-5-21-344340502-4252695000-2390403120-1655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6AE"/>
    <w:rsid w:val="00000D1C"/>
    <w:rsid w:val="00026B01"/>
    <w:rsid w:val="0004148C"/>
    <w:rsid w:val="0009536A"/>
    <w:rsid w:val="000A21F4"/>
    <w:rsid w:val="000A2C80"/>
    <w:rsid w:val="000E15CC"/>
    <w:rsid w:val="000E2126"/>
    <w:rsid w:val="000F3007"/>
    <w:rsid w:val="000F7977"/>
    <w:rsid w:val="00100C28"/>
    <w:rsid w:val="001114FE"/>
    <w:rsid w:val="001232AB"/>
    <w:rsid w:val="00126026"/>
    <w:rsid w:val="001429CD"/>
    <w:rsid w:val="001567EE"/>
    <w:rsid w:val="00163EEE"/>
    <w:rsid w:val="00164B04"/>
    <w:rsid w:val="001724B4"/>
    <w:rsid w:val="00180453"/>
    <w:rsid w:val="00180A6E"/>
    <w:rsid w:val="0018217A"/>
    <w:rsid w:val="001866A4"/>
    <w:rsid w:val="00187523"/>
    <w:rsid w:val="0019676C"/>
    <w:rsid w:val="001B3ADC"/>
    <w:rsid w:val="001C5CBA"/>
    <w:rsid w:val="0020197D"/>
    <w:rsid w:val="00211982"/>
    <w:rsid w:val="002246F9"/>
    <w:rsid w:val="00226FEC"/>
    <w:rsid w:val="00232BBD"/>
    <w:rsid w:val="0023366D"/>
    <w:rsid w:val="002349F9"/>
    <w:rsid w:val="00252D90"/>
    <w:rsid w:val="002574DE"/>
    <w:rsid w:val="002626AE"/>
    <w:rsid w:val="00290A8B"/>
    <w:rsid w:val="002A5E75"/>
    <w:rsid w:val="002B2BA4"/>
    <w:rsid w:val="002C3C5A"/>
    <w:rsid w:val="002C5C76"/>
    <w:rsid w:val="002E30EF"/>
    <w:rsid w:val="002E5A3D"/>
    <w:rsid w:val="002F08F0"/>
    <w:rsid w:val="003060B9"/>
    <w:rsid w:val="00312DA9"/>
    <w:rsid w:val="003174BE"/>
    <w:rsid w:val="00331BCF"/>
    <w:rsid w:val="003524D2"/>
    <w:rsid w:val="0037394D"/>
    <w:rsid w:val="003A2D62"/>
    <w:rsid w:val="003C4645"/>
    <w:rsid w:val="003F2428"/>
    <w:rsid w:val="00412164"/>
    <w:rsid w:val="00416DCC"/>
    <w:rsid w:val="00440AED"/>
    <w:rsid w:val="004557A2"/>
    <w:rsid w:val="004827A1"/>
    <w:rsid w:val="00486401"/>
    <w:rsid w:val="004A7217"/>
    <w:rsid w:val="004C05EA"/>
    <w:rsid w:val="00500C05"/>
    <w:rsid w:val="0055031F"/>
    <w:rsid w:val="00561E03"/>
    <w:rsid w:val="005A077F"/>
    <w:rsid w:val="005A56A8"/>
    <w:rsid w:val="005B2F3E"/>
    <w:rsid w:val="00612D6E"/>
    <w:rsid w:val="00644D38"/>
    <w:rsid w:val="006504A8"/>
    <w:rsid w:val="00656534"/>
    <w:rsid w:val="006674D0"/>
    <w:rsid w:val="00677962"/>
    <w:rsid w:val="00682072"/>
    <w:rsid w:val="00692363"/>
    <w:rsid w:val="00696750"/>
    <w:rsid w:val="006A0959"/>
    <w:rsid w:val="006C350C"/>
    <w:rsid w:val="006E101D"/>
    <w:rsid w:val="006E2105"/>
    <w:rsid w:val="00700E5C"/>
    <w:rsid w:val="007046DE"/>
    <w:rsid w:val="00704AB4"/>
    <w:rsid w:val="00711808"/>
    <w:rsid w:val="007461E3"/>
    <w:rsid w:val="00752FF5"/>
    <w:rsid w:val="00766972"/>
    <w:rsid w:val="007B4EBC"/>
    <w:rsid w:val="007B7BBF"/>
    <w:rsid w:val="007D0634"/>
    <w:rsid w:val="007D3CA4"/>
    <w:rsid w:val="007D7EE9"/>
    <w:rsid w:val="007E4F92"/>
    <w:rsid w:val="007F72C5"/>
    <w:rsid w:val="00816921"/>
    <w:rsid w:val="00820A78"/>
    <w:rsid w:val="0082715D"/>
    <w:rsid w:val="00841BC4"/>
    <w:rsid w:val="00856875"/>
    <w:rsid w:val="00880173"/>
    <w:rsid w:val="00894892"/>
    <w:rsid w:val="00897BE0"/>
    <w:rsid w:val="008A6C75"/>
    <w:rsid w:val="008B57AB"/>
    <w:rsid w:val="008D1D62"/>
    <w:rsid w:val="008F2516"/>
    <w:rsid w:val="008F6414"/>
    <w:rsid w:val="00903F14"/>
    <w:rsid w:val="0091036F"/>
    <w:rsid w:val="00951814"/>
    <w:rsid w:val="009528DD"/>
    <w:rsid w:val="00966398"/>
    <w:rsid w:val="00970B9F"/>
    <w:rsid w:val="009A088A"/>
    <w:rsid w:val="009A4E22"/>
    <w:rsid w:val="009A6B60"/>
    <w:rsid w:val="009E0223"/>
    <w:rsid w:val="009E0AD7"/>
    <w:rsid w:val="009F1946"/>
    <w:rsid w:val="009F5D33"/>
    <w:rsid w:val="009F6AA7"/>
    <w:rsid w:val="009F7056"/>
    <w:rsid w:val="00A06CED"/>
    <w:rsid w:val="00A228EE"/>
    <w:rsid w:val="00A31CE7"/>
    <w:rsid w:val="00A40736"/>
    <w:rsid w:val="00A43B88"/>
    <w:rsid w:val="00A56735"/>
    <w:rsid w:val="00A873A2"/>
    <w:rsid w:val="00A97B49"/>
    <w:rsid w:val="00AB0BF7"/>
    <w:rsid w:val="00AC5E34"/>
    <w:rsid w:val="00AE7E88"/>
    <w:rsid w:val="00B0090E"/>
    <w:rsid w:val="00B12E83"/>
    <w:rsid w:val="00B21925"/>
    <w:rsid w:val="00B30DBF"/>
    <w:rsid w:val="00B70B32"/>
    <w:rsid w:val="00BA3CE9"/>
    <w:rsid w:val="00BA4465"/>
    <w:rsid w:val="00BB0137"/>
    <w:rsid w:val="00BB63E1"/>
    <w:rsid w:val="00BC543E"/>
    <w:rsid w:val="00BD36E7"/>
    <w:rsid w:val="00BD6B07"/>
    <w:rsid w:val="00BE18F8"/>
    <w:rsid w:val="00BE1E66"/>
    <w:rsid w:val="00BE46A0"/>
    <w:rsid w:val="00BF1AAB"/>
    <w:rsid w:val="00BF7963"/>
    <w:rsid w:val="00C0098B"/>
    <w:rsid w:val="00C02011"/>
    <w:rsid w:val="00C02C45"/>
    <w:rsid w:val="00C10BE1"/>
    <w:rsid w:val="00C219B3"/>
    <w:rsid w:val="00C275E0"/>
    <w:rsid w:val="00C40AEF"/>
    <w:rsid w:val="00C428A4"/>
    <w:rsid w:val="00C4722E"/>
    <w:rsid w:val="00C63932"/>
    <w:rsid w:val="00C63DDB"/>
    <w:rsid w:val="00C92A4F"/>
    <w:rsid w:val="00C95DDB"/>
    <w:rsid w:val="00CA7E76"/>
    <w:rsid w:val="00CB663F"/>
    <w:rsid w:val="00CD1BD6"/>
    <w:rsid w:val="00D30055"/>
    <w:rsid w:val="00D538E0"/>
    <w:rsid w:val="00D6207D"/>
    <w:rsid w:val="00D65C92"/>
    <w:rsid w:val="00DA5501"/>
    <w:rsid w:val="00DB21A3"/>
    <w:rsid w:val="00DD6737"/>
    <w:rsid w:val="00E22CB8"/>
    <w:rsid w:val="00E52006"/>
    <w:rsid w:val="00E56A9E"/>
    <w:rsid w:val="00E56B69"/>
    <w:rsid w:val="00E83B36"/>
    <w:rsid w:val="00E91D4F"/>
    <w:rsid w:val="00E9687B"/>
    <w:rsid w:val="00ED6520"/>
    <w:rsid w:val="00F05131"/>
    <w:rsid w:val="00F06760"/>
    <w:rsid w:val="00F148ED"/>
    <w:rsid w:val="00F20EE6"/>
    <w:rsid w:val="00F31CBC"/>
    <w:rsid w:val="00F516C7"/>
    <w:rsid w:val="00FB0490"/>
    <w:rsid w:val="00FD78C7"/>
    <w:rsid w:val="00FD7C46"/>
    <w:rsid w:val="00FE3BDA"/>
    <w:rsid w:val="00FF6BF2"/>
    <w:rsid w:val="00FF6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B26748"/>
  <w15:chartTrackingRefBased/>
  <w15:docId w15:val="{3000F3CE-126C-4504-9BF4-88003C920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0EF"/>
    <w:pPr>
      <w:spacing w:before="60" w:after="60" w:line="240" w:lineRule="auto"/>
    </w:pPr>
    <w:rPr>
      <w:rFonts w:ascii="Cambria" w:eastAsia="Times New Roman" w:hAnsi="Cambria" w:cs="Times New Roman"/>
      <w:szCs w:val="20"/>
    </w:rPr>
  </w:style>
  <w:style w:type="paragraph" w:styleId="Heading1">
    <w:name w:val="heading 1"/>
    <w:basedOn w:val="Normal"/>
    <w:next w:val="Normal"/>
    <w:link w:val="Heading1Char"/>
    <w:autoRedefine/>
    <w:qFormat/>
    <w:rsid w:val="009F1946"/>
    <w:pPr>
      <w:keepNext/>
      <w:numPr>
        <w:numId w:val="10"/>
      </w:numPr>
      <w:spacing w:before="240" w:after="240"/>
      <w:outlineLvl w:val="0"/>
    </w:pPr>
    <w:rPr>
      <w:rFonts w:cs="Arial"/>
      <w:b/>
      <w:kern w:val="28"/>
      <w:sz w:val="28"/>
      <w:szCs w:val="28"/>
      <w:lang w:eastAsia="en-AU"/>
    </w:rPr>
  </w:style>
  <w:style w:type="paragraph" w:styleId="Heading2">
    <w:name w:val="heading 2"/>
    <w:basedOn w:val="Heading1"/>
    <w:next w:val="Normal"/>
    <w:link w:val="Heading2Char"/>
    <w:autoRedefine/>
    <w:qFormat/>
    <w:rsid w:val="000E15CC"/>
    <w:pPr>
      <w:numPr>
        <w:ilvl w:val="1"/>
      </w:numPr>
      <w:outlineLvl w:val="1"/>
    </w:pPr>
    <w:rPr>
      <w:kern w:val="0"/>
      <w:sz w:val="24"/>
      <w:szCs w:val="22"/>
    </w:rPr>
  </w:style>
  <w:style w:type="paragraph" w:styleId="Heading3">
    <w:name w:val="heading 3"/>
    <w:basedOn w:val="Heading2"/>
    <w:next w:val="Normal"/>
    <w:link w:val="Heading3Char"/>
    <w:qFormat/>
    <w:rsid w:val="002B2BA4"/>
    <w:pPr>
      <w:numPr>
        <w:ilvl w:val="2"/>
      </w:numPr>
      <w:tabs>
        <w:tab w:val="left" w:pos="567"/>
      </w:tabs>
      <w:spacing w:after="120"/>
      <w:outlineLvl w:val="2"/>
    </w:pPr>
    <w:rPr>
      <w:sz w:val="22"/>
    </w:rPr>
  </w:style>
  <w:style w:type="paragraph" w:styleId="Heading4">
    <w:name w:val="heading 4"/>
    <w:basedOn w:val="Heading3"/>
    <w:next w:val="Normal"/>
    <w:link w:val="Heading4Char"/>
    <w:autoRedefine/>
    <w:rsid w:val="002E30EF"/>
    <w:pPr>
      <w:numPr>
        <w:ilvl w:val="3"/>
      </w:numPr>
      <w:spacing w:before="120"/>
      <w:outlineLvl w:val="3"/>
    </w:pPr>
    <w:rPr>
      <w:b w:val="0"/>
      <w:i/>
    </w:rPr>
  </w:style>
  <w:style w:type="paragraph" w:styleId="Heading5">
    <w:name w:val="heading 5"/>
    <w:basedOn w:val="Heading4"/>
    <w:next w:val="Normal"/>
    <w:link w:val="Heading5Char"/>
    <w:rsid w:val="002E30EF"/>
    <w:pPr>
      <w:numPr>
        <w:ilvl w:val="4"/>
      </w:numPr>
      <w:outlineLvl w:val="4"/>
    </w:pPr>
    <w:rPr>
      <w:b/>
    </w:rPr>
  </w:style>
  <w:style w:type="paragraph" w:styleId="Heading6">
    <w:name w:val="heading 6"/>
    <w:basedOn w:val="Heading5"/>
    <w:next w:val="Normal"/>
    <w:link w:val="Heading6Char"/>
    <w:rsid w:val="002E30EF"/>
    <w:pPr>
      <w:numPr>
        <w:ilvl w:val="5"/>
      </w:numPr>
      <w:outlineLvl w:val="5"/>
    </w:pPr>
    <w:rPr>
      <w:b w:val="0"/>
    </w:rPr>
  </w:style>
  <w:style w:type="paragraph" w:styleId="Heading7">
    <w:name w:val="heading 7"/>
    <w:basedOn w:val="Heading6"/>
    <w:next w:val="Normal"/>
    <w:link w:val="Heading7Char"/>
    <w:rsid w:val="002E30EF"/>
    <w:pPr>
      <w:numPr>
        <w:ilvl w:val="6"/>
      </w:numPr>
      <w:outlineLvl w:val="6"/>
    </w:pPr>
    <w:rPr>
      <w:i w:val="0"/>
      <w:iCs/>
    </w:rPr>
  </w:style>
  <w:style w:type="paragraph" w:styleId="Heading8">
    <w:name w:val="heading 8"/>
    <w:basedOn w:val="Heading7"/>
    <w:next w:val="Normal"/>
    <w:link w:val="Heading8Char"/>
    <w:rsid w:val="002E30EF"/>
    <w:pPr>
      <w:numPr>
        <w:ilvl w:val="7"/>
      </w:numPr>
      <w:outlineLvl w:val="7"/>
    </w:pPr>
    <w:rPr>
      <w:b/>
      <w:sz w:val="20"/>
    </w:rPr>
  </w:style>
  <w:style w:type="paragraph" w:styleId="Heading9">
    <w:name w:val="heading 9"/>
    <w:basedOn w:val="Heading8"/>
    <w:next w:val="Normal"/>
    <w:link w:val="Heading9Char"/>
    <w:rsid w:val="002E30EF"/>
    <w:pPr>
      <w:numPr>
        <w:ilvl w:val="8"/>
      </w:numPr>
      <w:jc w:val="center"/>
      <w:outlineLvl w:val="8"/>
    </w:pPr>
    <w:rPr>
      <w:b w:val="0"/>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F1946"/>
    <w:rPr>
      <w:rFonts w:ascii="Cambria" w:eastAsia="Times New Roman" w:hAnsi="Cambria" w:cs="Arial"/>
      <w:b/>
      <w:kern w:val="28"/>
      <w:sz w:val="28"/>
      <w:szCs w:val="28"/>
      <w:lang w:eastAsia="en-AU"/>
    </w:rPr>
  </w:style>
  <w:style w:type="character" w:customStyle="1" w:styleId="Heading2Char">
    <w:name w:val="Heading 2 Char"/>
    <w:basedOn w:val="DefaultParagraphFont"/>
    <w:link w:val="Heading2"/>
    <w:rsid w:val="000E15CC"/>
    <w:rPr>
      <w:rFonts w:ascii="Cambria" w:eastAsia="Times New Roman" w:hAnsi="Cambria" w:cs="Arial"/>
      <w:b/>
      <w:sz w:val="24"/>
      <w:lang w:eastAsia="en-AU"/>
    </w:rPr>
  </w:style>
  <w:style w:type="character" w:customStyle="1" w:styleId="Heading3Char">
    <w:name w:val="Heading 3 Char"/>
    <w:basedOn w:val="DefaultParagraphFont"/>
    <w:link w:val="Heading3"/>
    <w:rsid w:val="002B2BA4"/>
    <w:rPr>
      <w:rFonts w:ascii="Cambria" w:eastAsia="Times New Roman" w:hAnsi="Cambria" w:cs="Arial"/>
      <w:b/>
      <w:lang w:eastAsia="en-AU"/>
    </w:rPr>
  </w:style>
  <w:style w:type="character" w:customStyle="1" w:styleId="Heading4Char">
    <w:name w:val="Heading 4 Char"/>
    <w:basedOn w:val="DefaultParagraphFont"/>
    <w:link w:val="Heading4"/>
    <w:rsid w:val="002E30EF"/>
    <w:rPr>
      <w:rFonts w:ascii="Cambria" w:eastAsia="Times New Roman" w:hAnsi="Cambria" w:cs="Arial"/>
      <w:i/>
      <w:lang w:eastAsia="en-AU"/>
    </w:rPr>
  </w:style>
  <w:style w:type="character" w:customStyle="1" w:styleId="Heading5Char">
    <w:name w:val="Heading 5 Char"/>
    <w:basedOn w:val="DefaultParagraphFont"/>
    <w:link w:val="Heading5"/>
    <w:rsid w:val="002E30EF"/>
    <w:rPr>
      <w:rFonts w:ascii="Cambria" w:eastAsia="Times New Roman" w:hAnsi="Cambria" w:cs="Arial"/>
      <w:b/>
      <w:i/>
      <w:lang w:eastAsia="en-AU"/>
    </w:rPr>
  </w:style>
  <w:style w:type="character" w:customStyle="1" w:styleId="Heading6Char">
    <w:name w:val="Heading 6 Char"/>
    <w:basedOn w:val="DefaultParagraphFont"/>
    <w:link w:val="Heading6"/>
    <w:rsid w:val="002E30EF"/>
    <w:rPr>
      <w:rFonts w:ascii="Cambria" w:eastAsia="Times New Roman" w:hAnsi="Cambria" w:cs="Arial"/>
      <w:i/>
      <w:lang w:eastAsia="en-AU"/>
    </w:rPr>
  </w:style>
  <w:style w:type="character" w:customStyle="1" w:styleId="Heading7Char">
    <w:name w:val="Heading 7 Char"/>
    <w:basedOn w:val="DefaultParagraphFont"/>
    <w:link w:val="Heading7"/>
    <w:rsid w:val="002E30EF"/>
    <w:rPr>
      <w:rFonts w:ascii="Cambria" w:eastAsia="Times New Roman" w:hAnsi="Cambria" w:cs="Arial"/>
      <w:iCs/>
      <w:lang w:eastAsia="en-AU"/>
    </w:rPr>
  </w:style>
  <w:style w:type="character" w:customStyle="1" w:styleId="Heading8Char">
    <w:name w:val="Heading 8 Char"/>
    <w:basedOn w:val="DefaultParagraphFont"/>
    <w:link w:val="Heading8"/>
    <w:rsid w:val="002E30EF"/>
    <w:rPr>
      <w:rFonts w:ascii="Cambria" w:eastAsia="Times New Roman" w:hAnsi="Cambria" w:cs="Arial"/>
      <w:b/>
      <w:iCs/>
      <w:sz w:val="20"/>
      <w:lang w:eastAsia="en-AU"/>
    </w:rPr>
  </w:style>
  <w:style w:type="character" w:customStyle="1" w:styleId="Heading9Char">
    <w:name w:val="Heading 9 Char"/>
    <w:basedOn w:val="DefaultParagraphFont"/>
    <w:link w:val="Heading9"/>
    <w:rsid w:val="002E30EF"/>
    <w:rPr>
      <w:rFonts w:ascii="Cambria" w:eastAsia="Times New Roman" w:hAnsi="Cambria" w:cs="Arial"/>
      <w:i/>
      <w:iCs/>
      <w:sz w:val="20"/>
      <w:lang w:eastAsia="en-AU"/>
    </w:rPr>
  </w:style>
  <w:style w:type="paragraph" w:styleId="Title">
    <w:name w:val="Title"/>
    <w:basedOn w:val="Normal"/>
    <w:link w:val="TitleChar"/>
    <w:qFormat/>
    <w:rsid w:val="00164B04"/>
    <w:pPr>
      <w:shd w:val="clear" w:color="auto" w:fill="FFFFFF"/>
      <w:spacing w:before="0" w:after="240"/>
      <w:jc w:val="center"/>
    </w:pPr>
    <w:rPr>
      <w:rFonts w:cs="Arial"/>
      <w:b/>
      <w:sz w:val="72"/>
    </w:rPr>
  </w:style>
  <w:style w:type="character" w:customStyle="1" w:styleId="TitleChar">
    <w:name w:val="Title Char"/>
    <w:basedOn w:val="DefaultParagraphFont"/>
    <w:link w:val="Title"/>
    <w:rsid w:val="00164B04"/>
    <w:rPr>
      <w:rFonts w:ascii="Cambria" w:eastAsia="Times New Roman" w:hAnsi="Cambria" w:cs="Arial"/>
      <w:b/>
      <w:sz w:val="72"/>
      <w:szCs w:val="20"/>
      <w:shd w:val="clear" w:color="auto" w:fill="FFFFFF"/>
      <w:lang w:val="en-AU"/>
    </w:rPr>
  </w:style>
  <w:style w:type="paragraph" w:styleId="TOC1">
    <w:name w:val="toc 1"/>
    <w:basedOn w:val="Normal"/>
    <w:next w:val="Normal"/>
    <w:autoRedefine/>
    <w:uiPriority w:val="39"/>
    <w:rsid w:val="002E30EF"/>
    <w:pPr>
      <w:tabs>
        <w:tab w:val="left" w:pos="400"/>
        <w:tab w:val="right" w:leader="dot" w:pos="9629"/>
      </w:tabs>
    </w:pPr>
    <w:rPr>
      <w:b/>
      <w:caps/>
    </w:rPr>
  </w:style>
  <w:style w:type="paragraph" w:styleId="TOC2">
    <w:name w:val="toc 2"/>
    <w:basedOn w:val="Normal"/>
    <w:next w:val="Normal"/>
    <w:autoRedefine/>
    <w:uiPriority w:val="39"/>
    <w:rsid w:val="002E30EF"/>
    <w:pPr>
      <w:tabs>
        <w:tab w:val="left" w:pos="880"/>
        <w:tab w:val="right" w:leader="dot" w:pos="9628"/>
      </w:tabs>
      <w:ind w:left="200"/>
    </w:pPr>
    <w:rPr>
      <w:noProof/>
    </w:rPr>
  </w:style>
  <w:style w:type="character" w:styleId="Hyperlink">
    <w:name w:val="Hyperlink"/>
    <w:uiPriority w:val="99"/>
    <w:rsid w:val="002E30EF"/>
    <w:rPr>
      <w:rFonts w:cs="Times New Roman"/>
      <w:color w:val="0000FF"/>
      <w:u w:val="single"/>
    </w:rPr>
  </w:style>
  <w:style w:type="paragraph" w:customStyle="1" w:styleId="Heading">
    <w:name w:val="Heading"/>
    <w:basedOn w:val="Normal"/>
    <w:next w:val="Normal"/>
    <w:qFormat/>
    <w:rsid w:val="002E30EF"/>
    <w:pPr>
      <w:spacing w:before="240" w:after="240"/>
    </w:pPr>
    <w:rPr>
      <w:b/>
      <w:sz w:val="28"/>
    </w:rPr>
  </w:style>
  <w:style w:type="paragraph" w:customStyle="1" w:styleId="InstructiveText">
    <w:name w:val="Instructive Text"/>
    <w:basedOn w:val="Normal"/>
    <w:link w:val="InstructiveTextChar"/>
    <w:qFormat/>
    <w:rsid w:val="002E30EF"/>
    <w:rPr>
      <w:i/>
      <w:color w:val="4F81BD"/>
      <w:lang w:eastAsia="en-AU"/>
    </w:rPr>
  </w:style>
  <w:style w:type="character" w:customStyle="1" w:styleId="InstructiveTextChar">
    <w:name w:val="Instructive Text Char"/>
    <w:link w:val="InstructiveText"/>
    <w:rsid w:val="002E30EF"/>
    <w:rPr>
      <w:rFonts w:ascii="Cambria" w:eastAsia="Times New Roman" w:hAnsi="Cambria" w:cs="Times New Roman"/>
      <w:i/>
      <w:color w:val="4F81BD"/>
      <w:szCs w:val="20"/>
      <w:lang w:val="en-AU" w:eastAsia="en-AU"/>
    </w:rPr>
  </w:style>
  <w:style w:type="paragraph" w:customStyle="1" w:styleId="DocDetails">
    <w:name w:val="Doc Details"/>
    <w:basedOn w:val="Normal"/>
    <w:next w:val="Normal"/>
    <w:qFormat/>
    <w:rsid w:val="002E30EF"/>
    <w:pPr>
      <w:shd w:val="clear" w:color="auto" w:fill="FFFFFF"/>
      <w:tabs>
        <w:tab w:val="right" w:pos="1134"/>
        <w:tab w:val="right" w:pos="8910"/>
      </w:tabs>
      <w:spacing w:before="0" w:after="0"/>
    </w:pPr>
    <w:rPr>
      <w:rFonts w:cs="Arial"/>
      <w:sz w:val="24"/>
      <w:szCs w:val="48"/>
    </w:rPr>
  </w:style>
  <w:style w:type="paragraph" w:styleId="Subtitle">
    <w:name w:val="Subtitle"/>
    <w:basedOn w:val="Title"/>
    <w:next w:val="Normal"/>
    <w:link w:val="SubtitleChar"/>
    <w:uiPriority w:val="11"/>
    <w:qFormat/>
    <w:rsid w:val="002246F9"/>
    <w:rPr>
      <w:sz w:val="56"/>
    </w:rPr>
  </w:style>
  <w:style w:type="character" w:customStyle="1" w:styleId="SubtitleChar">
    <w:name w:val="Subtitle Char"/>
    <w:basedOn w:val="DefaultParagraphFont"/>
    <w:link w:val="Subtitle"/>
    <w:uiPriority w:val="11"/>
    <w:rsid w:val="002246F9"/>
    <w:rPr>
      <w:rFonts w:ascii="Cambria" w:eastAsia="Times New Roman" w:hAnsi="Cambria" w:cs="Arial"/>
      <w:b/>
      <w:sz w:val="56"/>
      <w:szCs w:val="20"/>
      <w:shd w:val="clear" w:color="auto" w:fill="FFFFFF"/>
      <w:lang w:val="en-AU"/>
    </w:rPr>
  </w:style>
  <w:style w:type="paragraph" w:styleId="Header">
    <w:name w:val="header"/>
    <w:basedOn w:val="Normal"/>
    <w:link w:val="HeaderChar"/>
    <w:uiPriority w:val="99"/>
    <w:unhideWhenUsed/>
    <w:rsid w:val="00164B04"/>
    <w:pPr>
      <w:tabs>
        <w:tab w:val="center" w:pos="4680"/>
        <w:tab w:val="right" w:pos="9360"/>
      </w:tabs>
      <w:spacing w:before="0" w:after="0"/>
    </w:pPr>
  </w:style>
  <w:style w:type="character" w:customStyle="1" w:styleId="HeaderChar">
    <w:name w:val="Header Char"/>
    <w:basedOn w:val="DefaultParagraphFont"/>
    <w:link w:val="Header"/>
    <w:uiPriority w:val="99"/>
    <w:rsid w:val="00164B04"/>
    <w:rPr>
      <w:rFonts w:ascii="Cambria" w:eastAsia="Times New Roman" w:hAnsi="Cambria" w:cs="Times New Roman"/>
      <w:szCs w:val="20"/>
      <w:lang w:val="en-AU"/>
    </w:rPr>
  </w:style>
  <w:style w:type="paragraph" w:styleId="Footer">
    <w:name w:val="footer"/>
    <w:basedOn w:val="Normal"/>
    <w:link w:val="FooterChar"/>
    <w:uiPriority w:val="99"/>
    <w:unhideWhenUsed/>
    <w:rsid w:val="00164B04"/>
    <w:pPr>
      <w:tabs>
        <w:tab w:val="center" w:pos="4680"/>
        <w:tab w:val="right" w:pos="9360"/>
      </w:tabs>
      <w:spacing w:before="0" w:after="0"/>
    </w:pPr>
  </w:style>
  <w:style w:type="character" w:customStyle="1" w:styleId="FooterChar">
    <w:name w:val="Footer Char"/>
    <w:basedOn w:val="DefaultParagraphFont"/>
    <w:link w:val="Footer"/>
    <w:uiPriority w:val="99"/>
    <w:rsid w:val="00164B04"/>
    <w:rPr>
      <w:rFonts w:ascii="Cambria" w:eastAsia="Times New Roman" w:hAnsi="Cambria" w:cs="Times New Roman"/>
      <w:szCs w:val="20"/>
      <w:lang w:val="en-AU"/>
    </w:rPr>
  </w:style>
  <w:style w:type="paragraph" w:styleId="BodyText">
    <w:name w:val="Body Text"/>
    <w:aliases w:val="bt"/>
    <w:basedOn w:val="Normal"/>
    <w:link w:val="BodyTextChar"/>
    <w:rsid w:val="007D7EE9"/>
    <w:pPr>
      <w:spacing w:before="120" w:after="0"/>
      <w:jc w:val="both"/>
    </w:pPr>
    <w:rPr>
      <w:rFonts w:ascii="Times New Roman" w:hAnsi="Times New Roman"/>
      <w:noProof/>
      <w:sz w:val="24"/>
    </w:rPr>
  </w:style>
  <w:style w:type="character" w:customStyle="1" w:styleId="BodyTextChar">
    <w:name w:val="Body Text Char"/>
    <w:aliases w:val="bt Char"/>
    <w:basedOn w:val="DefaultParagraphFont"/>
    <w:link w:val="BodyText"/>
    <w:rsid w:val="007D7EE9"/>
    <w:rPr>
      <w:rFonts w:ascii="Times New Roman" w:eastAsia="Times New Roman" w:hAnsi="Times New Roman" w:cs="Times New Roman"/>
      <w:noProof/>
      <w:sz w:val="24"/>
      <w:szCs w:val="20"/>
    </w:rPr>
  </w:style>
  <w:style w:type="paragraph" w:customStyle="1" w:styleId="Bullet3">
    <w:name w:val="Bullet3"/>
    <w:basedOn w:val="Normal"/>
    <w:rsid w:val="007D7EE9"/>
    <w:pPr>
      <w:numPr>
        <w:numId w:val="1"/>
      </w:numPr>
      <w:tabs>
        <w:tab w:val="left" w:pos="1170"/>
      </w:tabs>
      <w:spacing w:before="120" w:after="0"/>
      <w:ind w:left="1170" w:hanging="450"/>
    </w:pPr>
    <w:rPr>
      <w:rFonts w:ascii="Times New Roman" w:hAnsi="Times New Roman"/>
      <w:sz w:val="24"/>
    </w:rPr>
  </w:style>
  <w:style w:type="paragraph" w:customStyle="1" w:styleId="TableText">
    <w:name w:val="Table Text"/>
    <w:basedOn w:val="Normal"/>
    <w:rsid w:val="007D7EE9"/>
    <w:pPr>
      <w:spacing w:before="40" w:after="40"/>
    </w:pPr>
    <w:rPr>
      <w:rFonts w:ascii="Times New Roman" w:hAnsi="Times New Roman"/>
    </w:rPr>
  </w:style>
  <w:style w:type="paragraph" w:customStyle="1" w:styleId="Bullet2over">
    <w:name w:val="Bullet2 over"/>
    <w:basedOn w:val="Normal"/>
    <w:rsid w:val="007D7EE9"/>
    <w:pPr>
      <w:numPr>
        <w:numId w:val="2"/>
      </w:numPr>
      <w:tabs>
        <w:tab w:val="left" w:pos="36"/>
      </w:tabs>
      <w:spacing w:before="120" w:after="0"/>
    </w:pPr>
    <w:rPr>
      <w:rFonts w:ascii="Times New Roman" w:hAnsi="Times New Roman"/>
      <w:sz w:val="24"/>
    </w:rPr>
  </w:style>
  <w:style w:type="paragraph" w:styleId="Caption">
    <w:name w:val="caption"/>
    <w:basedOn w:val="Normal"/>
    <w:next w:val="Normal"/>
    <w:uiPriority w:val="35"/>
    <w:unhideWhenUsed/>
    <w:qFormat/>
    <w:rsid w:val="00E83B36"/>
    <w:pPr>
      <w:spacing w:before="0" w:after="200"/>
      <w:jc w:val="center"/>
    </w:pPr>
    <w:rPr>
      <w:b/>
      <w:iCs/>
      <w:szCs w:val="18"/>
    </w:rPr>
  </w:style>
  <w:style w:type="paragraph" w:styleId="TOC3">
    <w:name w:val="toc 3"/>
    <w:basedOn w:val="Normal"/>
    <w:next w:val="Normal"/>
    <w:autoRedefine/>
    <w:uiPriority w:val="39"/>
    <w:unhideWhenUsed/>
    <w:rsid w:val="00692363"/>
    <w:pPr>
      <w:tabs>
        <w:tab w:val="left" w:pos="1320"/>
        <w:tab w:val="right" w:leader="dot" w:pos="9913"/>
      </w:tabs>
      <w:spacing w:after="100"/>
      <w:ind w:left="440"/>
    </w:pPr>
  </w:style>
  <w:style w:type="paragraph" w:styleId="ListParagraph">
    <w:name w:val="List Paragraph"/>
    <w:basedOn w:val="Normal"/>
    <w:uiPriority w:val="34"/>
    <w:qFormat/>
    <w:rsid w:val="007046DE"/>
    <w:pPr>
      <w:ind w:left="720"/>
      <w:contextualSpacing/>
    </w:pPr>
  </w:style>
  <w:style w:type="paragraph" w:customStyle="1" w:styleId="TableHeader">
    <w:name w:val="Table Header"/>
    <w:basedOn w:val="Normal"/>
    <w:rsid w:val="00C40AEF"/>
    <w:pPr>
      <w:jc w:val="center"/>
    </w:pPr>
    <w:rPr>
      <w:rFonts w:ascii="Arial" w:hAnsi="Arial" w:cstheme="minorBidi"/>
      <w:b/>
      <w:bCs/>
      <w:sz w:val="20"/>
    </w:rPr>
  </w:style>
  <w:style w:type="numbering" w:styleId="111111">
    <w:name w:val="Outline List 2"/>
    <w:basedOn w:val="NoList"/>
    <w:uiPriority w:val="99"/>
    <w:semiHidden/>
    <w:unhideWhenUsed/>
    <w:rsid w:val="000F3007"/>
    <w:pPr>
      <w:numPr>
        <w:numId w:val="7"/>
      </w:numPr>
    </w:pPr>
  </w:style>
  <w:style w:type="paragraph" w:styleId="Revision">
    <w:name w:val="Revision"/>
    <w:hidden/>
    <w:uiPriority w:val="99"/>
    <w:semiHidden/>
    <w:rsid w:val="009F1946"/>
    <w:pPr>
      <w:spacing w:after="0" w:line="240" w:lineRule="auto"/>
    </w:pPr>
    <w:rPr>
      <w:rFonts w:ascii="Cambria" w:eastAsia="Times New Roman" w:hAnsi="Cambria" w:cs="Times New Roman"/>
      <w:szCs w:val="20"/>
    </w:rPr>
  </w:style>
  <w:style w:type="paragraph" w:styleId="BalloonText">
    <w:name w:val="Balloon Text"/>
    <w:basedOn w:val="Normal"/>
    <w:link w:val="BalloonTextChar"/>
    <w:uiPriority w:val="99"/>
    <w:semiHidden/>
    <w:unhideWhenUsed/>
    <w:rsid w:val="009F1946"/>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1946"/>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290A8B"/>
    <w:rPr>
      <w:sz w:val="16"/>
      <w:szCs w:val="16"/>
    </w:rPr>
  </w:style>
  <w:style w:type="paragraph" w:styleId="CommentText">
    <w:name w:val="annotation text"/>
    <w:basedOn w:val="Normal"/>
    <w:link w:val="CommentTextChar"/>
    <w:uiPriority w:val="99"/>
    <w:semiHidden/>
    <w:unhideWhenUsed/>
    <w:rsid w:val="00290A8B"/>
    <w:rPr>
      <w:sz w:val="20"/>
    </w:rPr>
  </w:style>
  <w:style w:type="character" w:customStyle="1" w:styleId="CommentTextChar">
    <w:name w:val="Comment Text Char"/>
    <w:basedOn w:val="DefaultParagraphFont"/>
    <w:link w:val="CommentText"/>
    <w:uiPriority w:val="99"/>
    <w:semiHidden/>
    <w:rsid w:val="00290A8B"/>
    <w:rPr>
      <w:rFonts w:ascii="Cambria" w:eastAsia="Times New Roman" w:hAnsi="Cambria" w:cs="Times New Roman"/>
      <w:sz w:val="20"/>
      <w:szCs w:val="20"/>
    </w:rPr>
  </w:style>
  <w:style w:type="paragraph" w:styleId="CommentSubject">
    <w:name w:val="annotation subject"/>
    <w:basedOn w:val="CommentText"/>
    <w:next w:val="CommentText"/>
    <w:link w:val="CommentSubjectChar"/>
    <w:uiPriority w:val="99"/>
    <w:semiHidden/>
    <w:unhideWhenUsed/>
    <w:rsid w:val="00290A8B"/>
    <w:rPr>
      <w:b/>
      <w:bCs/>
    </w:rPr>
  </w:style>
  <w:style w:type="character" w:customStyle="1" w:styleId="CommentSubjectChar">
    <w:name w:val="Comment Subject Char"/>
    <w:basedOn w:val="CommentTextChar"/>
    <w:link w:val="CommentSubject"/>
    <w:uiPriority w:val="99"/>
    <w:semiHidden/>
    <w:rsid w:val="00290A8B"/>
    <w:rPr>
      <w:rFonts w:ascii="Cambria" w:eastAsia="Times New Roman" w:hAnsi="Cambria" w:cs="Times New Roman"/>
      <w:b/>
      <w:bCs/>
      <w:sz w:val="20"/>
      <w:szCs w:val="20"/>
    </w:rPr>
  </w:style>
  <w:style w:type="character" w:styleId="FollowedHyperlink">
    <w:name w:val="FollowedHyperlink"/>
    <w:basedOn w:val="DefaultParagraphFont"/>
    <w:uiPriority w:val="99"/>
    <w:semiHidden/>
    <w:unhideWhenUsed/>
    <w:rsid w:val="00E9687B"/>
    <w:rPr>
      <w:color w:val="954F72" w:themeColor="followedHyperlink"/>
      <w:u w:val="single"/>
    </w:rPr>
  </w:style>
  <w:style w:type="paragraph" w:styleId="TOCHeading">
    <w:name w:val="TOC Heading"/>
    <w:basedOn w:val="Heading1"/>
    <w:next w:val="Normal"/>
    <w:uiPriority w:val="39"/>
    <w:unhideWhenUsed/>
    <w:qFormat/>
    <w:rsid w:val="00180453"/>
    <w:pPr>
      <w:keepLines/>
      <w:numPr>
        <w:numId w:val="0"/>
      </w:numPr>
      <w:spacing w:after="0" w:line="259" w:lineRule="auto"/>
      <w:outlineLvl w:val="9"/>
    </w:pPr>
    <w:rPr>
      <w:rFonts w:asciiTheme="majorHAnsi" w:eastAsiaTheme="majorEastAsia" w:hAnsiTheme="majorHAnsi" w:cstheme="majorBidi"/>
      <w:b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592217">
      <w:bodyDiv w:val="1"/>
      <w:marLeft w:val="0"/>
      <w:marRight w:val="0"/>
      <w:marTop w:val="0"/>
      <w:marBottom w:val="0"/>
      <w:divBdr>
        <w:top w:val="none" w:sz="0" w:space="0" w:color="auto"/>
        <w:left w:val="none" w:sz="0" w:space="0" w:color="auto"/>
        <w:bottom w:val="none" w:sz="0" w:space="0" w:color="auto"/>
        <w:right w:val="none" w:sz="0" w:space="0" w:color="auto"/>
      </w:divBdr>
    </w:div>
    <w:div w:id="546795989">
      <w:bodyDiv w:val="1"/>
      <w:marLeft w:val="0"/>
      <w:marRight w:val="0"/>
      <w:marTop w:val="0"/>
      <w:marBottom w:val="0"/>
      <w:divBdr>
        <w:top w:val="none" w:sz="0" w:space="0" w:color="auto"/>
        <w:left w:val="none" w:sz="0" w:space="0" w:color="auto"/>
        <w:bottom w:val="none" w:sz="0" w:space="0" w:color="auto"/>
        <w:right w:val="none" w:sz="0" w:space="0" w:color="auto"/>
      </w:divBdr>
    </w:div>
    <w:div w:id="849220634">
      <w:bodyDiv w:val="1"/>
      <w:marLeft w:val="0"/>
      <w:marRight w:val="0"/>
      <w:marTop w:val="0"/>
      <w:marBottom w:val="0"/>
      <w:divBdr>
        <w:top w:val="none" w:sz="0" w:space="0" w:color="auto"/>
        <w:left w:val="none" w:sz="0" w:space="0" w:color="auto"/>
        <w:bottom w:val="none" w:sz="0" w:space="0" w:color="auto"/>
        <w:right w:val="none" w:sz="0" w:space="0" w:color="auto"/>
      </w:divBdr>
    </w:div>
    <w:div w:id="926959199">
      <w:bodyDiv w:val="1"/>
      <w:marLeft w:val="0"/>
      <w:marRight w:val="0"/>
      <w:marTop w:val="0"/>
      <w:marBottom w:val="0"/>
      <w:divBdr>
        <w:top w:val="none" w:sz="0" w:space="0" w:color="auto"/>
        <w:left w:val="none" w:sz="0" w:space="0" w:color="auto"/>
        <w:bottom w:val="none" w:sz="0" w:space="0" w:color="auto"/>
        <w:right w:val="none" w:sz="0" w:space="0" w:color="auto"/>
      </w:divBdr>
    </w:div>
    <w:div w:id="1107386936">
      <w:bodyDiv w:val="1"/>
      <w:marLeft w:val="0"/>
      <w:marRight w:val="0"/>
      <w:marTop w:val="0"/>
      <w:marBottom w:val="0"/>
      <w:divBdr>
        <w:top w:val="none" w:sz="0" w:space="0" w:color="auto"/>
        <w:left w:val="none" w:sz="0" w:space="0" w:color="auto"/>
        <w:bottom w:val="none" w:sz="0" w:space="0" w:color="auto"/>
        <w:right w:val="none" w:sz="0" w:space="0" w:color="auto"/>
      </w:divBdr>
    </w:div>
    <w:div w:id="1336763278">
      <w:bodyDiv w:val="1"/>
      <w:marLeft w:val="0"/>
      <w:marRight w:val="0"/>
      <w:marTop w:val="0"/>
      <w:marBottom w:val="0"/>
      <w:divBdr>
        <w:top w:val="none" w:sz="0" w:space="0" w:color="auto"/>
        <w:left w:val="none" w:sz="0" w:space="0" w:color="auto"/>
        <w:bottom w:val="none" w:sz="0" w:space="0" w:color="auto"/>
        <w:right w:val="none" w:sz="0" w:space="0" w:color="auto"/>
      </w:divBdr>
    </w:div>
    <w:div w:id="1484392048">
      <w:bodyDiv w:val="1"/>
      <w:marLeft w:val="0"/>
      <w:marRight w:val="0"/>
      <w:marTop w:val="0"/>
      <w:marBottom w:val="0"/>
      <w:divBdr>
        <w:top w:val="none" w:sz="0" w:space="0" w:color="auto"/>
        <w:left w:val="none" w:sz="0" w:space="0" w:color="auto"/>
        <w:bottom w:val="none" w:sz="0" w:space="0" w:color="auto"/>
        <w:right w:val="none" w:sz="0" w:space="0" w:color="auto"/>
      </w:divBdr>
    </w:div>
    <w:div w:id="1959869765">
      <w:bodyDiv w:val="1"/>
      <w:marLeft w:val="0"/>
      <w:marRight w:val="0"/>
      <w:marTop w:val="0"/>
      <w:marBottom w:val="0"/>
      <w:divBdr>
        <w:top w:val="none" w:sz="0" w:space="0" w:color="auto"/>
        <w:left w:val="none" w:sz="0" w:space="0" w:color="auto"/>
        <w:bottom w:val="none" w:sz="0" w:space="0" w:color="auto"/>
        <w:right w:val="none" w:sz="0" w:space="0" w:color="auto"/>
      </w:divBdr>
    </w:div>
    <w:div w:id="196931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adminliveunc.sharepoint.com/:w:/r/sites/its/itio/idm/_layouts/15/WopiFrame.aspx?sourcedoc=%7B5080AD81-F2F2-4944-ABB5-D8D59749827F%7D&amp;file=Redesign%20and%20Upgrade%20selfservice.unc.edu%20-%20Project%20Charter.docx&amp;action=defaul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yperlink" Target="https://adminliveunc.sharepoint.com/sites/its/itio/idm/Shared%20Documents/Course%20Groups/Initial%20Implementation%20for%20Teaching%20%26%20Learning/Requirements%20and%20Design/Course%20Groups%20for%20Office%20365%20-%20FRD.docx?d=w33506deafa05485ab0a14af28599e846&amp;csf=1"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microsoft.com/office/2011/relationships/people" Target="peop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r28\Documents\UNC\doc-templates\FunctionalSpecificationTemplatev1.1-%5bProjectName%5d-%5bver%5d-%5bYYYYMMDD%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A9AABA94E819B4FAEFC9D1BFFD3D07E" ma:contentTypeVersion="6" ma:contentTypeDescription="Create a new document." ma:contentTypeScope="" ma:versionID="ae87ee93fab9d48410141685d9aee2da">
  <xsd:schema xmlns:xsd="http://www.w3.org/2001/XMLSchema" xmlns:xs="http://www.w3.org/2001/XMLSchema" xmlns:p="http://schemas.microsoft.com/office/2006/metadata/properties" xmlns:ns2="2a78bc00-bada-4836-8f68-c6a4cde40b25" xmlns:ns3="fc950948-e844-4c57-81b6-e4d3b05b99e9" targetNamespace="http://schemas.microsoft.com/office/2006/metadata/properties" ma:root="true" ma:fieldsID="fef37249cf763a683581a87c03cfadd9" ns2:_="" ns3:_="">
    <xsd:import namespace="2a78bc00-bada-4836-8f68-c6a4cde40b25"/>
    <xsd:import namespace="fc950948-e844-4c57-81b6-e4d3b05b99e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78bc00-bada-4836-8f68-c6a4cde40b2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950948-e844-4c57-81b6-e4d3b05b99e9"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fc950948-e844-4c57-81b6-e4d3b05b99e9">
      <UserInfo>
        <DisplayName>Everett, Alex D</DisplayName>
        <AccountId>97</AccountId>
        <AccountType/>
      </UserInfo>
      <UserInfo>
        <DisplayName>Davies, Candy</DisplayName>
        <AccountId>188</AccountId>
        <AccountType/>
      </UserInfo>
      <UserInfo>
        <DisplayName>Joyce, Lyndon</DisplayName>
        <AccountId>906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EB23B-1B44-4194-9022-B62563E94E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78bc00-bada-4836-8f68-c6a4cde40b25"/>
    <ds:schemaRef ds:uri="fc950948-e844-4c57-81b6-e4d3b05b9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5406D6-95E0-4CD5-8B63-FF62583D6F37}">
  <ds:schemaRefs>
    <ds:schemaRef ds:uri="http://schemas.microsoft.com/office/2006/metadata/properties"/>
    <ds:schemaRef ds:uri="http://schemas.microsoft.com/office/infopath/2007/PartnerControls"/>
    <ds:schemaRef ds:uri="fc950948-e844-4c57-81b6-e4d3b05b99e9"/>
  </ds:schemaRefs>
</ds:datastoreItem>
</file>

<file path=customXml/itemProps3.xml><?xml version="1.0" encoding="utf-8"?>
<ds:datastoreItem xmlns:ds="http://schemas.openxmlformats.org/officeDocument/2006/customXml" ds:itemID="{71A36F39-9D27-4BEB-959E-6A197A4603AC}">
  <ds:schemaRefs>
    <ds:schemaRef ds:uri="http://schemas.microsoft.com/sharepoint/v3/contenttype/forms"/>
  </ds:schemaRefs>
</ds:datastoreItem>
</file>

<file path=customXml/itemProps4.xml><?xml version="1.0" encoding="utf-8"?>
<ds:datastoreItem xmlns:ds="http://schemas.openxmlformats.org/officeDocument/2006/customXml" ds:itemID="{B9AECD6E-1A6E-4132-819B-919F18BB6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FunctionalSpecificationTemplatev1.1-[ProjectName]-[ver]-[YYYYMMDD].dotx</Template>
  <TotalTime>12454</TotalTime>
  <Pages>1</Pages>
  <Words>3838</Words>
  <Characters>21878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Course Groups for Office 365 - Functional Requirements</vt:lpstr>
    </vt:vector>
  </TitlesOfParts>
  <Company>UNC-Chapel Hill</Company>
  <LinksUpToDate>false</LinksUpToDate>
  <CharactersWithSpaces>25665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Groups for Office 365 - Functional Requirements</dc:title>
  <dc:subject/>
  <dc:creator>Redman, Chad</dc:creator>
  <cp:keywords/>
  <dc:description/>
  <cp:lastModifiedBy>Darley, Brian</cp:lastModifiedBy>
  <cp:revision>16</cp:revision>
  <dcterms:created xsi:type="dcterms:W3CDTF">2018-02-27T20:15:00Z</dcterms:created>
  <dcterms:modified xsi:type="dcterms:W3CDTF">2019-04-29T18:25:00Z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tatus">
    <vt:lpwstr>Reviewing</vt:lpwstr>
  </property>
  <property fmtid="{D5CDD505-2E9C-101B-9397-08002B2CF9AE}" pid="4" name="Project">
    <vt:lpwstr>Course Groups for Office 365</vt:lpwstr>
  </property>
  <property fmtid="{D5CDD505-2E9C-101B-9397-08002B2CF9AE}" pid="5" name="ContentTypeId">
    <vt:lpwstr>0x010100DA9AABA94E819B4FAEFC9D1BFFD3D07E</vt:lpwstr>
  </property>
</Properties>
</file>